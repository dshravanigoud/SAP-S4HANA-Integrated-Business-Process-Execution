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A334D5" w14:textId="110E5A0A" w:rsidR="00EA0261" w:rsidRPr="00631765" w:rsidRDefault="009D17E9" w:rsidP="005A57F3">
      <w:pPr>
        <w:jc w:val="center"/>
        <w:rPr>
          <w:rFonts w:ascii="Arial" w:hAnsi="Arial" w:cs="Arial"/>
          <w:b/>
          <w:sz w:val="52"/>
          <w:szCs w:val="52"/>
        </w:rPr>
      </w:pPr>
      <w:bookmarkStart w:id="0" w:name="_Hlk482885562"/>
      <w:bookmarkEnd w:id="0"/>
      <w:r>
        <w:rPr>
          <w:rFonts w:ascii="Arial" w:hAnsi="Arial" w:cs="Arial"/>
          <w:b/>
          <w:sz w:val="52"/>
          <w:szCs w:val="52"/>
        </w:rPr>
        <w:t>Chapter 09-01</w:t>
      </w:r>
      <w:r w:rsidR="00EA0261" w:rsidRPr="00631765">
        <w:rPr>
          <w:rFonts w:ascii="Arial" w:hAnsi="Arial" w:cs="Arial"/>
          <w:b/>
          <w:sz w:val="52"/>
          <w:szCs w:val="52"/>
        </w:rPr>
        <w:t xml:space="preserve">: </w:t>
      </w:r>
      <w:r>
        <w:rPr>
          <w:rFonts w:ascii="Arial" w:hAnsi="Arial" w:cs="Arial"/>
          <w:b/>
          <w:sz w:val="52"/>
          <w:szCs w:val="52"/>
        </w:rPr>
        <w:t>Integrated Processes</w:t>
      </w:r>
    </w:p>
    <w:p w14:paraId="3E2E7E96" w14:textId="77777777" w:rsidR="00EA0261" w:rsidRDefault="00EA0261" w:rsidP="00EA0261"/>
    <w:tbl>
      <w:tblPr>
        <w:tblW w:w="10890" w:type="dxa"/>
        <w:tblInd w:w="-815" w:type="dxa"/>
        <w:tblLook w:val="04A0" w:firstRow="1" w:lastRow="0" w:firstColumn="1" w:lastColumn="0" w:noHBand="0" w:noVBand="1"/>
      </w:tblPr>
      <w:tblGrid>
        <w:gridCol w:w="10890"/>
      </w:tblGrid>
      <w:tr w:rsidR="00EA0261" w14:paraId="59AC660E" w14:textId="77777777" w:rsidTr="00B452A0">
        <w:tc>
          <w:tcPr>
            <w:tcW w:w="10890" w:type="dxa"/>
            <w:shd w:val="clear" w:color="auto" w:fill="365F91" w:themeFill="accent1" w:themeFillShade="BF"/>
          </w:tcPr>
          <w:p w14:paraId="18BB049B" w14:textId="77777777" w:rsidR="00EA0261" w:rsidRDefault="00EA0261" w:rsidP="00B452A0">
            <w:pPr>
              <w:tabs>
                <w:tab w:val="left" w:pos="1452"/>
              </w:tabs>
            </w:pPr>
            <w:r>
              <w:tab/>
            </w:r>
            <w:r>
              <w:tab/>
            </w:r>
          </w:p>
        </w:tc>
      </w:tr>
    </w:tbl>
    <w:p w14:paraId="45D40652" w14:textId="77777777" w:rsidR="00EA0261" w:rsidRDefault="00EA0261" w:rsidP="00EA0261">
      <w:pPr>
        <w:jc w:val="right"/>
      </w:pPr>
    </w:p>
    <w:tbl>
      <w:tblPr>
        <w:tblpPr w:leftFromText="187" w:rightFromText="187" w:vertAnchor="page" w:horzAnchor="margin" w:tblpY="3028"/>
        <w:tblW w:w="0" w:type="auto"/>
        <w:tblLook w:val="04A0" w:firstRow="1" w:lastRow="0" w:firstColumn="1" w:lastColumn="0" w:noHBand="0" w:noVBand="1"/>
      </w:tblPr>
      <w:tblGrid>
        <w:gridCol w:w="2610"/>
      </w:tblGrid>
      <w:tr w:rsidR="002E55C5" w:rsidRPr="00E400B6" w14:paraId="7E3CE695" w14:textId="77777777" w:rsidTr="002E55C5">
        <w:tc>
          <w:tcPr>
            <w:tcW w:w="2610" w:type="dxa"/>
          </w:tcPr>
          <w:p w14:paraId="1902513E" w14:textId="77777777" w:rsidR="002E55C5" w:rsidRPr="00E400B6" w:rsidRDefault="002E55C5" w:rsidP="002E55C5">
            <w:pPr>
              <w:rPr>
                <w:rFonts w:ascii="Arial" w:hAnsi="Arial" w:cs="Arial"/>
                <w:b/>
              </w:rPr>
            </w:pPr>
            <w:r w:rsidRPr="00FE15E3">
              <w:rPr>
                <w:rFonts w:ascii="Arial" w:hAnsi="Arial" w:cs="Arial"/>
                <w:b/>
                <w:sz w:val="28"/>
              </w:rPr>
              <w:t>PRODUCT</w:t>
            </w:r>
          </w:p>
          <w:p w14:paraId="08F370D9" w14:textId="5DB47C41" w:rsidR="002E55C5" w:rsidRPr="00E400B6" w:rsidRDefault="005646C4" w:rsidP="002E55C5">
            <w:pPr>
              <w:rPr>
                <w:rFonts w:ascii="Arial" w:hAnsi="Arial" w:cs="Arial"/>
              </w:rPr>
            </w:pPr>
            <w:r>
              <w:rPr>
                <w:rFonts w:ascii="Arial" w:hAnsi="Arial" w:cs="Arial"/>
              </w:rPr>
              <w:t>SAP S/4 HANA 1709</w:t>
            </w:r>
          </w:p>
        </w:tc>
      </w:tr>
      <w:tr w:rsidR="002E55C5" w:rsidRPr="00E400B6" w14:paraId="60C6C27D" w14:textId="77777777" w:rsidTr="002E55C5">
        <w:tc>
          <w:tcPr>
            <w:tcW w:w="2610" w:type="dxa"/>
          </w:tcPr>
          <w:p w14:paraId="0166D35A" w14:textId="77777777" w:rsidR="002E55C5" w:rsidRPr="00E400B6" w:rsidRDefault="002E55C5" w:rsidP="002E55C5">
            <w:pPr>
              <w:rPr>
                <w:rFonts w:ascii="Arial" w:hAnsi="Arial" w:cs="Arial"/>
              </w:rPr>
            </w:pPr>
          </w:p>
        </w:tc>
      </w:tr>
      <w:tr w:rsidR="002E55C5" w:rsidRPr="00E400B6" w14:paraId="6EDF23B5" w14:textId="77777777" w:rsidTr="002E55C5">
        <w:tc>
          <w:tcPr>
            <w:tcW w:w="2610" w:type="dxa"/>
          </w:tcPr>
          <w:p w14:paraId="4420285A" w14:textId="77777777" w:rsidR="002E55C5" w:rsidRPr="00E400B6" w:rsidRDefault="002E55C5" w:rsidP="002E55C5">
            <w:pPr>
              <w:rPr>
                <w:rFonts w:ascii="Arial" w:hAnsi="Arial" w:cs="Arial"/>
                <w:b/>
              </w:rPr>
            </w:pPr>
            <w:r w:rsidRPr="00FE15E3">
              <w:rPr>
                <w:rFonts w:ascii="Arial" w:hAnsi="Arial" w:cs="Arial"/>
                <w:b/>
                <w:sz w:val="28"/>
              </w:rPr>
              <w:t>REVISED</w:t>
            </w:r>
          </w:p>
          <w:p w14:paraId="20B8DC10" w14:textId="0BB200E9" w:rsidR="002E55C5" w:rsidRPr="00E400B6" w:rsidRDefault="003D3769" w:rsidP="002E55C5">
            <w:pPr>
              <w:rPr>
                <w:rFonts w:ascii="Arial" w:hAnsi="Arial" w:cs="Arial"/>
              </w:rPr>
            </w:pPr>
            <w:r>
              <w:rPr>
                <w:rFonts w:ascii="Arial" w:hAnsi="Arial" w:cs="Arial"/>
              </w:rPr>
              <w:t>0</w:t>
            </w:r>
            <w:r w:rsidR="00D54929">
              <w:rPr>
                <w:rFonts w:ascii="Arial" w:hAnsi="Arial" w:cs="Arial"/>
              </w:rPr>
              <w:t>4</w:t>
            </w:r>
            <w:r w:rsidR="005646C4">
              <w:rPr>
                <w:rFonts w:ascii="Arial" w:hAnsi="Arial" w:cs="Arial"/>
              </w:rPr>
              <w:t>/</w:t>
            </w:r>
            <w:r>
              <w:rPr>
                <w:rFonts w:ascii="Arial" w:hAnsi="Arial" w:cs="Arial"/>
              </w:rPr>
              <w:t>2</w:t>
            </w:r>
            <w:r w:rsidR="00D54929">
              <w:rPr>
                <w:rFonts w:ascii="Arial" w:hAnsi="Arial" w:cs="Arial"/>
              </w:rPr>
              <w:t>0</w:t>
            </w:r>
            <w:r w:rsidR="005646C4">
              <w:rPr>
                <w:rFonts w:ascii="Arial" w:hAnsi="Arial" w:cs="Arial"/>
              </w:rPr>
              <w:t>/20</w:t>
            </w:r>
            <w:r>
              <w:rPr>
                <w:rFonts w:ascii="Arial" w:hAnsi="Arial" w:cs="Arial"/>
              </w:rPr>
              <w:t>20</w:t>
            </w:r>
          </w:p>
        </w:tc>
      </w:tr>
      <w:tr w:rsidR="002E55C5" w:rsidRPr="00E400B6" w14:paraId="51B94595" w14:textId="77777777" w:rsidTr="002E55C5">
        <w:tc>
          <w:tcPr>
            <w:tcW w:w="2610" w:type="dxa"/>
          </w:tcPr>
          <w:p w14:paraId="0169C50D" w14:textId="77777777" w:rsidR="002E55C5" w:rsidRPr="00E400B6" w:rsidRDefault="002E55C5" w:rsidP="002E55C5">
            <w:pPr>
              <w:rPr>
                <w:rFonts w:ascii="Arial" w:hAnsi="Arial" w:cs="Arial"/>
              </w:rPr>
            </w:pPr>
          </w:p>
        </w:tc>
      </w:tr>
      <w:tr w:rsidR="002E55C5" w:rsidRPr="00E400B6" w14:paraId="4755A047" w14:textId="77777777" w:rsidTr="002E55C5">
        <w:tc>
          <w:tcPr>
            <w:tcW w:w="2610" w:type="dxa"/>
          </w:tcPr>
          <w:p w14:paraId="4BAF585F" w14:textId="77777777" w:rsidR="002E55C5" w:rsidRPr="00FE15E3" w:rsidRDefault="002E55C5" w:rsidP="002E55C5">
            <w:pPr>
              <w:rPr>
                <w:rFonts w:ascii="Arial" w:hAnsi="Arial" w:cs="Arial"/>
                <w:b/>
                <w:sz w:val="28"/>
              </w:rPr>
            </w:pPr>
            <w:r w:rsidRPr="00FE15E3">
              <w:rPr>
                <w:rFonts w:ascii="Arial" w:hAnsi="Arial" w:cs="Arial"/>
                <w:b/>
                <w:sz w:val="28"/>
              </w:rPr>
              <w:t>FOCUS</w:t>
            </w:r>
          </w:p>
          <w:p w14:paraId="7CB16637" w14:textId="77777777" w:rsidR="002E55C5" w:rsidRDefault="00343959" w:rsidP="002E55C5">
            <w:pPr>
              <w:rPr>
                <w:rFonts w:ascii="Arial" w:hAnsi="Arial" w:cs="Arial"/>
              </w:rPr>
            </w:pPr>
            <w:r>
              <w:rPr>
                <w:rFonts w:ascii="Arial" w:hAnsi="Arial" w:cs="Arial"/>
              </w:rPr>
              <w:t xml:space="preserve">Procurement </w:t>
            </w:r>
          </w:p>
          <w:p w14:paraId="610524D9" w14:textId="77777777" w:rsidR="00343959" w:rsidRDefault="00343959" w:rsidP="002E55C5">
            <w:pPr>
              <w:rPr>
                <w:rFonts w:ascii="Arial" w:hAnsi="Arial" w:cs="Arial"/>
              </w:rPr>
            </w:pPr>
            <w:r>
              <w:rPr>
                <w:rFonts w:ascii="Arial" w:hAnsi="Arial" w:cs="Arial"/>
              </w:rPr>
              <w:t xml:space="preserve">Fulfillment </w:t>
            </w:r>
          </w:p>
          <w:p w14:paraId="0656B475" w14:textId="5426FD03" w:rsidR="00343959" w:rsidRPr="00E400B6" w:rsidRDefault="00343959" w:rsidP="00343959">
            <w:pPr>
              <w:rPr>
                <w:rFonts w:ascii="Arial" w:hAnsi="Arial" w:cs="Arial"/>
              </w:rPr>
            </w:pPr>
            <w:r>
              <w:rPr>
                <w:rFonts w:ascii="Arial" w:hAnsi="Arial" w:cs="Arial"/>
              </w:rPr>
              <w:t xml:space="preserve">Production </w:t>
            </w:r>
          </w:p>
        </w:tc>
      </w:tr>
      <w:tr w:rsidR="002E55C5" w:rsidRPr="00E400B6" w14:paraId="0B8A1F84" w14:textId="77777777" w:rsidTr="002E55C5">
        <w:tc>
          <w:tcPr>
            <w:tcW w:w="2610" w:type="dxa"/>
          </w:tcPr>
          <w:p w14:paraId="3AF2B157" w14:textId="77777777" w:rsidR="002E55C5" w:rsidRPr="00E400B6" w:rsidRDefault="002E55C5" w:rsidP="002E55C5">
            <w:pPr>
              <w:rPr>
                <w:rFonts w:ascii="Arial" w:hAnsi="Arial" w:cs="Arial"/>
              </w:rPr>
            </w:pPr>
          </w:p>
        </w:tc>
      </w:tr>
      <w:tr w:rsidR="002E55C5" w:rsidRPr="00E400B6" w14:paraId="7D19356D" w14:textId="77777777" w:rsidTr="002E55C5">
        <w:tc>
          <w:tcPr>
            <w:tcW w:w="2610" w:type="dxa"/>
          </w:tcPr>
          <w:p w14:paraId="4CE7B450" w14:textId="77777777" w:rsidR="002E55C5" w:rsidRPr="00FE15E3" w:rsidRDefault="002E55C5" w:rsidP="002E55C5">
            <w:pPr>
              <w:rPr>
                <w:rFonts w:ascii="Arial" w:hAnsi="Arial" w:cs="Arial"/>
                <w:b/>
                <w:sz w:val="28"/>
              </w:rPr>
            </w:pPr>
            <w:r w:rsidRPr="00FE15E3">
              <w:rPr>
                <w:rFonts w:ascii="Arial" w:hAnsi="Arial" w:cs="Arial"/>
                <w:b/>
                <w:sz w:val="28"/>
              </w:rPr>
              <w:t>AUTHORS</w:t>
            </w:r>
          </w:p>
          <w:p w14:paraId="6FFD4517" w14:textId="77777777" w:rsidR="002E55C5" w:rsidRPr="00FE15E3" w:rsidRDefault="002E55C5" w:rsidP="002E55C5">
            <w:pPr>
              <w:rPr>
                <w:rFonts w:ascii="Arial" w:hAnsi="Arial" w:cs="Arial"/>
              </w:rPr>
            </w:pPr>
            <w:proofErr w:type="spellStart"/>
            <w:r w:rsidRPr="00FE15E3">
              <w:rPr>
                <w:rFonts w:ascii="Arial" w:hAnsi="Arial" w:cs="Arial"/>
              </w:rPr>
              <w:t>Simha</w:t>
            </w:r>
            <w:proofErr w:type="spellEnd"/>
            <w:r w:rsidRPr="00FE15E3">
              <w:rPr>
                <w:rFonts w:ascii="Arial" w:hAnsi="Arial" w:cs="Arial"/>
              </w:rPr>
              <w:t xml:space="preserve"> R. </w:t>
            </w:r>
            <w:proofErr w:type="spellStart"/>
            <w:r w:rsidRPr="00FE15E3">
              <w:rPr>
                <w:rFonts w:ascii="Arial" w:hAnsi="Arial" w:cs="Arial"/>
              </w:rPr>
              <w:t>Magal</w:t>
            </w:r>
            <w:proofErr w:type="spellEnd"/>
          </w:p>
          <w:p w14:paraId="62507000" w14:textId="77777777" w:rsidR="002E55C5" w:rsidRPr="00FE15E3" w:rsidRDefault="002E55C5" w:rsidP="002E55C5">
            <w:pPr>
              <w:rPr>
                <w:rFonts w:ascii="Arial" w:hAnsi="Arial" w:cs="Arial"/>
              </w:rPr>
            </w:pPr>
            <w:r>
              <w:rPr>
                <w:rFonts w:ascii="Arial" w:hAnsi="Arial" w:cs="Arial"/>
              </w:rPr>
              <w:t>Tom Wilder</w:t>
            </w:r>
          </w:p>
          <w:p w14:paraId="42E59886" w14:textId="77777777" w:rsidR="002E55C5" w:rsidRPr="00E400B6" w:rsidRDefault="002E55C5" w:rsidP="002E55C5">
            <w:pPr>
              <w:rPr>
                <w:rFonts w:ascii="Arial" w:hAnsi="Arial" w:cs="Arial"/>
              </w:rPr>
            </w:pPr>
          </w:p>
        </w:tc>
      </w:tr>
      <w:tr w:rsidR="002E55C5" w:rsidRPr="00E400B6" w14:paraId="79B71C6A" w14:textId="77777777" w:rsidTr="002E55C5">
        <w:tc>
          <w:tcPr>
            <w:tcW w:w="2610" w:type="dxa"/>
          </w:tcPr>
          <w:p w14:paraId="4B239441" w14:textId="77777777" w:rsidR="002E55C5" w:rsidRPr="00FE15E3" w:rsidRDefault="002E55C5" w:rsidP="002E55C5">
            <w:pPr>
              <w:rPr>
                <w:rFonts w:ascii="Arial" w:hAnsi="Arial" w:cs="Arial"/>
                <w:b/>
                <w:sz w:val="28"/>
              </w:rPr>
            </w:pPr>
            <w:r w:rsidRPr="00FE15E3">
              <w:rPr>
                <w:rFonts w:ascii="Arial" w:hAnsi="Arial" w:cs="Arial"/>
                <w:b/>
                <w:sz w:val="28"/>
              </w:rPr>
              <w:t>VERSION</w:t>
            </w:r>
          </w:p>
          <w:p w14:paraId="5863F576" w14:textId="4593383D" w:rsidR="002E55C5" w:rsidRDefault="005646C4" w:rsidP="002E55C5">
            <w:pPr>
              <w:rPr>
                <w:rFonts w:ascii="Arial" w:hAnsi="Arial" w:cs="Arial"/>
              </w:rPr>
            </w:pPr>
            <w:r>
              <w:rPr>
                <w:rFonts w:ascii="Arial" w:hAnsi="Arial" w:cs="Arial"/>
              </w:rPr>
              <w:t>1.</w:t>
            </w:r>
            <w:r w:rsidR="008B119F">
              <w:rPr>
                <w:rFonts w:ascii="Arial" w:hAnsi="Arial" w:cs="Arial"/>
              </w:rPr>
              <w:t>3</w:t>
            </w:r>
            <w:r>
              <w:rPr>
                <w:rFonts w:ascii="Arial" w:hAnsi="Arial" w:cs="Arial"/>
              </w:rPr>
              <w:t xml:space="preserve"> MCC</w:t>
            </w:r>
          </w:p>
          <w:p w14:paraId="617DD3FA" w14:textId="77777777" w:rsidR="002448E9" w:rsidRDefault="002448E9" w:rsidP="002E55C5">
            <w:pPr>
              <w:rPr>
                <w:rFonts w:ascii="Arial" w:hAnsi="Arial" w:cs="Arial"/>
              </w:rPr>
            </w:pPr>
          </w:p>
          <w:p w14:paraId="69981ACD" w14:textId="77777777" w:rsidR="002448E9" w:rsidRDefault="002448E9" w:rsidP="002448E9">
            <w:pPr>
              <w:rPr>
                <w:rFonts w:ascii="Arial" w:hAnsi="Arial" w:cs="Arial"/>
                <w:b/>
                <w:sz w:val="28"/>
              </w:rPr>
            </w:pPr>
            <w:r>
              <w:rPr>
                <w:rFonts w:ascii="Arial" w:hAnsi="Arial" w:cs="Arial"/>
                <w:b/>
                <w:sz w:val="28"/>
              </w:rPr>
              <w:t>TESTED</w:t>
            </w:r>
          </w:p>
          <w:p w14:paraId="0B490FB4" w14:textId="4E816C9E" w:rsidR="002448E9" w:rsidRDefault="002448E9" w:rsidP="002448E9">
            <w:pPr>
              <w:rPr>
                <w:rFonts w:ascii="Arial" w:hAnsi="Arial" w:cs="Arial"/>
              </w:rPr>
            </w:pPr>
            <w:r>
              <w:rPr>
                <w:rFonts w:ascii="Arial" w:hAnsi="Arial" w:cs="Arial"/>
              </w:rPr>
              <w:t>Date:</w:t>
            </w:r>
            <w:r w:rsidR="005646C4">
              <w:rPr>
                <w:rFonts w:ascii="Arial" w:hAnsi="Arial" w:cs="Arial"/>
              </w:rPr>
              <w:t xml:space="preserve"> </w:t>
            </w:r>
            <w:r w:rsidR="003D3769">
              <w:rPr>
                <w:rFonts w:ascii="Arial" w:hAnsi="Arial" w:cs="Arial"/>
              </w:rPr>
              <w:t>0</w:t>
            </w:r>
            <w:r w:rsidR="00D54929">
              <w:rPr>
                <w:rFonts w:ascii="Arial" w:hAnsi="Arial" w:cs="Arial"/>
              </w:rPr>
              <w:t>4</w:t>
            </w:r>
            <w:r w:rsidR="005646C4">
              <w:rPr>
                <w:rFonts w:ascii="Arial" w:hAnsi="Arial" w:cs="Arial"/>
              </w:rPr>
              <w:t>/</w:t>
            </w:r>
            <w:r w:rsidR="003D3769">
              <w:rPr>
                <w:rFonts w:ascii="Arial" w:hAnsi="Arial" w:cs="Arial"/>
              </w:rPr>
              <w:t>2</w:t>
            </w:r>
            <w:r w:rsidR="00D54929">
              <w:rPr>
                <w:rFonts w:ascii="Arial" w:hAnsi="Arial" w:cs="Arial"/>
              </w:rPr>
              <w:t>0</w:t>
            </w:r>
            <w:r w:rsidR="005646C4">
              <w:rPr>
                <w:rFonts w:ascii="Arial" w:hAnsi="Arial" w:cs="Arial"/>
              </w:rPr>
              <w:t>/20</w:t>
            </w:r>
            <w:r w:rsidR="003D3769">
              <w:rPr>
                <w:rFonts w:ascii="Arial" w:hAnsi="Arial" w:cs="Arial"/>
              </w:rPr>
              <w:t>20</w:t>
            </w:r>
          </w:p>
          <w:p w14:paraId="0CEC2F15" w14:textId="64C0E498" w:rsidR="002448E9" w:rsidRDefault="002448E9" w:rsidP="002448E9">
            <w:pPr>
              <w:rPr>
                <w:rFonts w:ascii="Arial" w:hAnsi="Arial" w:cs="Arial"/>
              </w:rPr>
            </w:pPr>
            <w:r>
              <w:rPr>
                <w:rFonts w:ascii="Arial" w:hAnsi="Arial" w:cs="Arial"/>
              </w:rPr>
              <w:t>System:</w:t>
            </w:r>
            <w:r w:rsidR="005646C4">
              <w:rPr>
                <w:rFonts w:ascii="Arial" w:hAnsi="Arial" w:cs="Arial"/>
              </w:rPr>
              <w:t xml:space="preserve"> MGL</w:t>
            </w:r>
          </w:p>
          <w:p w14:paraId="2EFB4C9E" w14:textId="304BA821" w:rsidR="002448E9" w:rsidRPr="00E400B6" w:rsidRDefault="002448E9" w:rsidP="002E55C5">
            <w:pPr>
              <w:rPr>
                <w:rFonts w:ascii="Arial" w:hAnsi="Arial" w:cs="Arial"/>
              </w:rPr>
            </w:pPr>
          </w:p>
        </w:tc>
      </w:tr>
    </w:tbl>
    <w:tbl>
      <w:tblPr>
        <w:tblpPr w:leftFromText="187" w:rightFromText="187" w:vertAnchor="page" w:horzAnchor="margin" w:tblpXSpec="center" w:tblpY="3028"/>
        <w:tblOverlap w:val="never"/>
        <w:tblW w:w="0" w:type="auto"/>
        <w:tblLook w:val="04A0" w:firstRow="1" w:lastRow="0" w:firstColumn="1" w:lastColumn="0" w:noHBand="0" w:noVBand="1"/>
      </w:tblPr>
      <w:tblGrid>
        <w:gridCol w:w="2942"/>
      </w:tblGrid>
      <w:tr w:rsidR="002E55C5" w:rsidRPr="00E400B6" w14:paraId="74BCAACA" w14:textId="77777777" w:rsidTr="002E55C5">
        <w:tc>
          <w:tcPr>
            <w:tcW w:w="2942" w:type="dxa"/>
          </w:tcPr>
          <w:p w14:paraId="5100C0F3" w14:textId="77777777" w:rsidR="002E55C5" w:rsidRPr="00E400B6" w:rsidRDefault="002E55C5" w:rsidP="002E55C5">
            <w:pPr>
              <w:rPr>
                <w:rFonts w:ascii="Arial" w:hAnsi="Arial" w:cs="Arial"/>
                <w:b/>
              </w:rPr>
            </w:pPr>
            <w:r w:rsidRPr="00FE15E3">
              <w:rPr>
                <w:rFonts w:ascii="Arial" w:hAnsi="Arial" w:cs="Arial"/>
                <w:b/>
                <w:sz w:val="28"/>
              </w:rPr>
              <w:t>MOTIVATION</w:t>
            </w:r>
          </w:p>
          <w:p w14:paraId="24F70338" w14:textId="6363BB51" w:rsidR="002E55C5" w:rsidRDefault="002E55C5" w:rsidP="002E55C5">
            <w:pPr>
              <w:rPr>
                <w:rFonts w:ascii="Arial" w:hAnsi="Arial" w:cs="Arial"/>
              </w:rPr>
            </w:pPr>
            <w:r w:rsidRPr="00FE15E3">
              <w:rPr>
                <w:rFonts w:ascii="Arial" w:hAnsi="Arial" w:cs="Arial"/>
              </w:rPr>
              <w:t>In this exercise, you wil</w:t>
            </w:r>
            <w:r>
              <w:rPr>
                <w:rFonts w:ascii="Arial" w:hAnsi="Arial" w:cs="Arial"/>
              </w:rPr>
              <w:t>l do the following for Integrated Processes</w:t>
            </w:r>
            <w:r w:rsidRPr="00FE15E3">
              <w:rPr>
                <w:rFonts w:ascii="Arial" w:hAnsi="Arial" w:cs="Arial"/>
              </w:rPr>
              <w:t>:</w:t>
            </w:r>
          </w:p>
          <w:p w14:paraId="0415EFDE" w14:textId="77777777" w:rsidR="002E55C5" w:rsidRPr="00FE15E3" w:rsidRDefault="002E55C5" w:rsidP="002E55C5">
            <w:pPr>
              <w:rPr>
                <w:rFonts w:ascii="Arial" w:hAnsi="Arial" w:cs="Arial"/>
              </w:rPr>
            </w:pPr>
          </w:p>
          <w:p w14:paraId="33434620" w14:textId="0800A4A8" w:rsidR="002E55C5" w:rsidRDefault="002E55C5" w:rsidP="002E55C5">
            <w:pPr>
              <w:numPr>
                <w:ilvl w:val="0"/>
                <w:numId w:val="10"/>
              </w:numPr>
              <w:rPr>
                <w:rFonts w:ascii="Arial" w:hAnsi="Arial" w:cs="Arial"/>
              </w:rPr>
            </w:pPr>
            <w:r>
              <w:rPr>
                <w:rFonts w:ascii="Arial" w:hAnsi="Arial" w:cs="Arial"/>
              </w:rPr>
              <w:t>Create Appropriate Master Data</w:t>
            </w:r>
          </w:p>
          <w:p w14:paraId="1BB96A52" w14:textId="77777777" w:rsidR="002E55C5" w:rsidRPr="0009588B" w:rsidRDefault="002E55C5" w:rsidP="002E55C5">
            <w:pPr>
              <w:rPr>
                <w:rFonts w:ascii="Arial" w:hAnsi="Arial" w:cs="Arial"/>
              </w:rPr>
            </w:pPr>
          </w:p>
          <w:p w14:paraId="36E5F7BE" w14:textId="278772C4" w:rsidR="002E55C5" w:rsidRDefault="002E55C5" w:rsidP="002E55C5">
            <w:pPr>
              <w:numPr>
                <w:ilvl w:val="0"/>
                <w:numId w:val="10"/>
              </w:numPr>
              <w:rPr>
                <w:rFonts w:ascii="Arial" w:hAnsi="Arial" w:cs="Arial"/>
              </w:rPr>
            </w:pPr>
            <w:r>
              <w:rPr>
                <w:rFonts w:ascii="Arial" w:hAnsi="Arial" w:cs="Arial"/>
              </w:rPr>
              <w:t>Begin Fulfillment Process</w:t>
            </w:r>
          </w:p>
          <w:p w14:paraId="124A84ED" w14:textId="2843FA03" w:rsidR="002E55C5" w:rsidRDefault="002E55C5" w:rsidP="002E55C5">
            <w:pPr>
              <w:rPr>
                <w:rFonts w:ascii="Arial" w:hAnsi="Arial" w:cs="Arial"/>
              </w:rPr>
            </w:pPr>
          </w:p>
          <w:p w14:paraId="2F5DFDC1" w14:textId="563AB623" w:rsidR="002E55C5" w:rsidRDefault="002E55C5" w:rsidP="002E55C5">
            <w:pPr>
              <w:numPr>
                <w:ilvl w:val="0"/>
                <w:numId w:val="10"/>
              </w:numPr>
              <w:rPr>
                <w:rFonts w:ascii="Arial" w:hAnsi="Arial" w:cs="Arial"/>
              </w:rPr>
            </w:pPr>
            <w:r>
              <w:rPr>
                <w:rFonts w:ascii="Arial" w:hAnsi="Arial" w:cs="Arial"/>
              </w:rPr>
              <w:t>Begin Procurement Process</w:t>
            </w:r>
          </w:p>
          <w:p w14:paraId="256A4E29" w14:textId="4B1683ED" w:rsidR="002E55C5" w:rsidRDefault="002E55C5" w:rsidP="002E55C5">
            <w:pPr>
              <w:rPr>
                <w:rFonts w:ascii="Arial" w:hAnsi="Arial" w:cs="Arial"/>
              </w:rPr>
            </w:pPr>
          </w:p>
          <w:p w14:paraId="43DCA4C3" w14:textId="46A429E3" w:rsidR="002E55C5" w:rsidRDefault="002E55C5" w:rsidP="002E55C5">
            <w:pPr>
              <w:numPr>
                <w:ilvl w:val="0"/>
                <w:numId w:val="10"/>
              </w:numPr>
              <w:rPr>
                <w:rFonts w:ascii="Arial" w:hAnsi="Arial" w:cs="Arial"/>
              </w:rPr>
            </w:pPr>
            <w:r>
              <w:rPr>
                <w:rFonts w:ascii="Arial" w:hAnsi="Arial" w:cs="Arial"/>
              </w:rPr>
              <w:t>Production Process</w:t>
            </w:r>
          </w:p>
          <w:p w14:paraId="22E7B645" w14:textId="22538225" w:rsidR="002E55C5" w:rsidRDefault="002E55C5" w:rsidP="002E55C5">
            <w:pPr>
              <w:rPr>
                <w:rFonts w:ascii="Arial" w:hAnsi="Arial" w:cs="Arial"/>
              </w:rPr>
            </w:pPr>
          </w:p>
          <w:p w14:paraId="02A9A9E8" w14:textId="5A644178" w:rsidR="002E55C5" w:rsidRDefault="002E55C5" w:rsidP="002E55C5">
            <w:pPr>
              <w:numPr>
                <w:ilvl w:val="0"/>
                <w:numId w:val="10"/>
              </w:numPr>
              <w:rPr>
                <w:rFonts w:ascii="Arial" w:hAnsi="Arial" w:cs="Arial"/>
              </w:rPr>
            </w:pPr>
            <w:r>
              <w:rPr>
                <w:rFonts w:ascii="Arial" w:hAnsi="Arial" w:cs="Arial"/>
              </w:rPr>
              <w:t>End Procurement Process</w:t>
            </w:r>
          </w:p>
          <w:p w14:paraId="53308B15" w14:textId="1FEB2BBC" w:rsidR="002E55C5" w:rsidRDefault="002E55C5" w:rsidP="002E55C5">
            <w:pPr>
              <w:rPr>
                <w:rFonts w:ascii="Arial" w:hAnsi="Arial" w:cs="Arial"/>
              </w:rPr>
            </w:pPr>
          </w:p>
          <w:p w14:paraId="41E7CD52" w14:textId="77777777" w:rsidR="002E55C5" w:rsidRPr="0009588B" w:rsidRDefault="002E55C5" w:rsidP="002E55C5">
            <w:pPr>
              <w:numPr>
                <w:ilvl w:val="0"/>
                <w:numId w:val="10"/>
              </w:numPr>
              <w:rPr>
                <w:rFonts w:ascii="Arial" w:hAnsi="Arial" w:cs="Arial"/>
              </w:rPr>
            </w:pPr>
            <w:r>
              <w:rPr>
                <w:rFonts w:ascii="Arial" w:hAnsi="Arial" w:cs="Arial"/>
              </w:rPr>
              <w:t>End Fulfillment Process</w:t>
            </w:r>
          </w:p>
        </w:tc>
      </w:tr>
    </w:tbl>
    <w:tbl>
      <w:tblPr>
        <w:tblpPr w:leftFromText="187" w:rightFromText="187" w:vertAnchor="page" w:horzAnchor="page" w:tblpX="7951" w:tblpY="3028"/>
        <w:tblW w:w="0" w:type="auto"/>
        <w:tblLook w:val="04A0" w:firstRow="1" w:lastRow="0" w:firstColumn="1" w:lastColumn="0" w:noHBand="0" w:noVBand="1"/>
      </w:tblPr>
      <w:tblGrid>
        <w:gridCol w:w="3351"/>
      </w:tblGrid>
      <w:tr w:rsidR="002E55C5" w:rsidRPr="00E400B6" w14:paraId="781510D6" w14:textId="77777777" w:rsidTr="002E55C5">
        <w:tc>
          <w:tcPr>
            <w:tcW w:w="3351" w:type="dxa"/>
          </w:tcPr>
          <w:p w14:paraId="74AEC582" w14:textId="77777777" w:rsidR="002E55C5" w:rsidRPr="00FE15E3" w:rsidRDefault="002E55C5" w:rsidP="002E55C5">
            <w:pPr>
              <w:rPr>
                <w:rFonts w:ascii="Arial" w:hAnsi="Arial" w:cs="Arial"/>
                <w:b/>
                <w:sz w:val="28"/>
              </w:rPr>
            </w:pPr>
            <w:r w:rsidRPr="00FE15E3">
              <w:rPr>
                <w:rFonts w:ascii="Arial" w:hAnsi="Arial" w:cs="Arial"/>
                <w:b/>
                <w:sz w:val="28"/>
              </w:rPr>
              <w:t>ACKNOWLEDGEMENT</w:t>
            </w:r>
          </w:p>
          <w:p w14:paraId="758008A0" w14:textId="77777777" w:rsidR="00C82106" w:rsidRPr="00FE15E3" w:rsidRDefault="00C82106" w:rsidP="00C82106">
            <w:pPr>
              <w:rPr>
                <w:rFonts w:ascii="Arial" w:hAnsi="Arial" w:cs="Arial"/>
              </w:rPr>
            </w:pPr>
            <w:bookmarkStart w:id="1" w:name="_Hlk482102950"/>
            <w:r>
              <w:rPr>
                <w:rFonts w:ascii="Arial" w:hAnsi="Arial" w:cs="Arial"/>
              </w:rPr>
              <w:t>These are</w:t>
            </w:r>
            <w:r w:rsidRPr="00FE15E3">
              <w:rPr>
                <w:rFonts w:ascii="Arial" w:hAnsi="Arial" w:cs="Arial"/>
              </w:rPr>
              <w:t xml:space="preserve"> t</w:t>
            </w:r>
            <w:r>
              <w:rPr>
                <w:rFonts w:ascii="Arial" w:hAnsi="Arial" w:cs="Arial"/>
              </w:rPr>
              <w:t xml:space="preserve">he GBI exercises </w:t>
            </w:r>
            <w:r w:rsidRPr="00FE15E3">
              <w:rPr>
                <w:rFonts w:ascii="Arial" w:hAnsi="Arial" w:cs="Arial"/>
              </w:rPr>
              <w:t xml:space="preserve">developed by </w:t>
            </w:r>
            <w:proofErr w:type="spellStart"/>
            <w:r w:rsidRPr="00FE15E3">
              <w:rPr>
                <w:rFonts w:ascii="Arial" w:hAnsi="Arial" w:cs="Arial"/>
              </w:rPr>
              <w:t>Simha</w:t>
            </w:r>
            <w:proofErr w:type="spellEnd"/>
            <w:r w:rsidRPr="00FE15E3">
              <w:rPr>
                <w:rFonts w:ascii="Arial" w:hAnsi="Arial" w:cs="Arial"/>
              </w:rPr>
              <w:t xml:space="preserve"> R. </w:t>
            </w:r>
            <w:proofErr w:type="spellStart"/>
            <w:r w:rsidRPr="00FE15E3">
              <w:rPr>
                <w:rFonts w:ascii="Arial" w:hAnsi="Arial" w:cs="Arial"/>
              </w:rPr>
              <w:t>Magal</w:t>
            </w:r>
            <w:proofErr w:type="spellEnd"/>
            <w:r>
              <w:rPr>
                <w:rFonts w:ascii="Arial" w:hAnsi="Arial" w:cs="Arial"/>
              </w:rPr>
              <w:t xml:space="preserve"> and Jeff Word</w:t>
            </w:r>
            <w:r w:rsidRPr="00FE15E3">
              <w:rPr>
                <w:rFonts w:ascii="Arial" w:hAnsi="Arial" w:cs="Arial"/>
              </w:rPr>
              <w:t xml:space="preserve">.  </w:t>
            </w:r>
          </w:p>
          <w:p w14:paraId="4BD7D849" w14:textId="77777777" w:rsidR="00C82106" w:rsidRPr="00FE15E3" w:rsidRDefault="00C82106" w:rsidP="00C82106">
            <w:pPr>
              <w:rPr>
                <w:rFonts w:ascii="Arial" w:hAnsi="Arial" w:cs="Arial"/>
              </w:rPr>
            </w:pPr>
          </w:p>
          <w:p w14:paraId="67CB29F2" w14:textId="0B51DB58" w:rsidR="002E55C5" w:rsidRPr="00E400B6" w:rsidRDefault="00C82106" w:rsidP="00025362">
            <w:pPr>
              <w:rPr>
                <w:rFonts w:ascii="Arial" w:hAnsi="Arial" w:cs="Arial"/>
              </w:rPr>
            </w:pPr>
            <w:r w:rsidRPr="00FE15E3">
              <w:rPr>
                <w:rFonts w:ascii="Arial" w:hAnsi="Arial" w:cs="Arial"/>
              </w:rPr>
              <w:t xml:space="preserve">These exercises include </w:t>
            </w:r>
            <w:r>
              <w:rPr>
                <w:rFonts w:ascii="Arial" w:hAnsi="Arial" w:cs="Arial"/>
              </w:rPr>
              <w:t xml:space="preserve">concepts discussed in the book, </w:t>
            </w:r>
            <w:r>
              <w:rPr>
                <w:rFonts w:ascii="Arial" w:hAnsi="Arial" w:cs="Arial"/>
                <w:i/>
              </w:rPr>
              <w:t>Integrated Business Processes with ERP Systems</w:t>
            </w:r>
            <w:r w:rsidRPr="00FE15E3">
              <w:rPr>
                <w:rFonts w:ascii="Arial" w:hAnsi="Arial" w:cs="Arial"/>
              </w:rPr>
              <w:t xml:space="preserve"> (</w:t>
            </w:r>
            <w:proofErr w:type="spellStart"/>
            <w:r w:rsidRPr="00FE15E3">
              <w:rPr>
                <w:rFonts w:ascii="Arial" w:hAnsi="Arial" w:cs="Arial"/>
              </w:rPr>
              <w:t>Epistemy</w:t>
            </w:r>
            <w:proofErr w:type="spellEnd"/>
            <w:r w:rsidRPr="00FE15E3">
              <w:rPr>
                <w:rFonts w:ascii="Arial" w:hAnsi="Arial" w:cs="Arial"/>
              </w:rPr>
              <w:t xml:space="preserve"> Press, 201</w:t>
            </w:r>
            <w:r>
              <w:rPr>
                <w:rFonts w:ascii="Arial" w:hAnsi="Arial" w:cs="Arial"/>
              </w:rPr>
              <w:t>2</w:t>
            </w:r>
            <w:r w:rsidRPr="00FE15E3">
              <w:rPr>
                <w:rFonts w:ascii="Arial" w:hAnsi="Arial" w:cs="Arial"/>
              </w:rPr>
              <w:t>).</w:t>
            </w:r>
            <w:bookmarkEnd w:id="1"/>
          </w:p>
        </w:tc>
      </w:tr>
    </w:tbl>
    <w:p w14:paraId="1366ED46" w14:textId="77777777" w:rsidR="00EA0261" w:rsidRDefault="00EA0261" w:rsidP="00EA0261">
      <w:pPr>
        <w:jc w:val="right"/>
      </w:pPr>
    </w:p>
    <w:p w14:paraId="323DF149" w14:textId="7D28E807" w:rsidR="00EA0261" w:rsidRDefault="00EA0261" w:rsidP="00EA0261"/>
    <w:p w14:paraId="255A4563" w14:textId="5B93B829" w:rsidR="00EA0261" w:rsidRDefault="00EA0261" w:rsidP="00EA0261"/>
    <w:p w14:paraId="4D0CDEE6" w14:textId="582FE370" w:rsidR="009E09B4" w:rsidRDefault="009E09B4" w:rsidP="00EA0261"/>
    <w:p w14:paraId="14521E9C" w14:textId="031BBA7E" w:rsidR="009E09B4" w:rsidRDefault="009E09B4" w:rsidP="00EA0261"/>
    <w:p w14:paraId="662AA445" w14:textId="1BEC646B" w:rsidR="002E55C5" w:rsidRDefault="002E55C5" w:rsidP="00343959"/>
    <w:tbl>
      <w:tblPr>
        <w:tblpPr w:leftFromText="187" w:rightFromText="187" w:vertAnchor="page" w:horzAnchor="margin" w:tblpY="9615"/>
        <w:tblOverlap w:val="never"/>
        <w:tblW w:w="10366" w:type="dxa"/>
        <w:tblLook w:val="04A0" w:firstRow="1" w:lastRow="0" w:firstColumn="1" w:lastColumn="0" w:noHBand="0" w:noVBand="1"/>
      </w:tblPr>
      <w:tblGrid>
        <w:gridCol w:w="10366"/>
      </w:tblGrid>
      <w:tr w:rsidR="009E09B4" w:rsidRPr="00E400B6" w14:paraId="243120C0" w14:textId="77777777" w:rsidTr="009E09B4">
        <w:trPr>
          <w:trHeight w:val="925"/>
        </w:trPr>
        <w:tc>
          <w:tcPr>
            <w:tcW w:w="10366" w:type="dxa"/>
          </w:tcPr>
          <w:p w14:paraId="1273EB3D" w14:textId="5808F208" w:rsidR="009E09B4" w:rsidRPr="00E400B6" w:rsidRDefault="009E09B4" w:rsidP="009E09B4">
            <w:pPr>
              <w:rPr>
                <w:rFonts w:ascii="Arial" w:hAnsi="Arial" w:cs="Arial"/>
                <w:b/>
              </w:rPr>
            </w:pPr>
            <w:r w:rsidRPr="00FE15E3">
              <w:rPr>
                <w:rFonts w:ascii="Arial" w:hAnsi="Arial" w:cs="Arial"/>
                <w:b/>
                <w:sz w:val="28"/>
              </w:rPr>
              <w:t>PREREQUISITES</w:t>
            </w:r>
          </w:p>
          <w:p w14:paraId="04143B10" w14:textId="77777777" w:rsidR="009E09B4" w:rsidRPr="00FE15E3" w:rsidRDefault="009E09B4" w:rsidP="009E09B4">
            <w:pPr>
              <w:numPr>
                <w:ilvl w:val="0"/>
                <w:numId w:val="16"/>
              </w:numPr>
              <w:rPr>
                <w:rFonts w:ascii="Arial" w:hAnsi="Arial" w:cs="Arial"/>
              </w:rPr>
            </w:pPr>
            <w:r w:rsidRPr="00FE15E3">
              <w:rPr>
                <w:rFonts w:ascii="Arial" w:hAnsi="Arial" w:cs="Arial"/>
              </w:rPr>
              <w:t>You should be familiar with navigation in SAP ERP</w:t>
            </w:r>
          </w:p>
          <w:p w14:paraId="172A7542" w14:textId="77777777" w:rsidR="009E09B4" w:rsidRPr="00FE15E3" w:rsidRDefault="009E09B4" w:rsidP="009E09B4">
            <w:pPr>
              <w:ind w:left="446"/>
              <w:rPr>
                <w:rFonts w:ascii="Arial" w:hAnsi="Arial" w:cs="Arial"/>
              </w:rPr>
            </w:pPr>
          </w:p>
          <w:p w14:paraId="52E13167" w14:textId="77777777" w:rsidR="009E09B4" w:rsidRPr="00136AC1" w:rsidRDefault="009E09B4" w:rsidP="009E09B4">
            <w:pPr>
              <w:numPr>
                <w:ilvl w:val="0"/>
                <w:numId w:val="16"/>
              </w:numPr>
              <w:rPr>
                <w:rFonts w:ascii="Arial" w:hAnsi="Arial" w:cs="Arial"/>
              </w:rPr>
            </w:pPr>
            <w:r>
              <w:rPr>
                <w:rFonts w:ascii="Arial" w:hAnsi="Arial" w:cs="Arial"/>
              </w:rPr>
              <w:t xml:space="preserve">Completed Exercises </w:t>
            </w:r>
            <w:proofErr w:type="spellStart"/>
            <w:r>
              <w:rPr>
                <w:rFonts w:ascii="Arial" w:hAnsi="Arial" w:cs="Arial"/>
              </w:rPr>
              <w:t>Chs</w:t>
            </w:r>
            <w:proofErr w:type="spellEnd"/>
            <w:r>
              <w:rPr>
                <w:rFonts w:ascii="Arial" w:hAnsi="Arial" w:cs="Arial"/>
              </w:rPr>
              <w:t>. 02-01 through 06-02, and familiar with how to perform a Stock Transport Order from exercise 07-03.</w:t>
            </w:r>
          </w:p>
        </w:tc>
      </w:tr>
    </w:tbl>
    <w:p w14:paraId="2AEFC805" w14:textId="713A21FD" w:rsidR="009E09B4" w:rsidRDefault="009E09B4" w:rsidP="00EA0261"/>
    <w:p w14:paraId="5E2314E1" w14:textId="0E16DDBF" w:rsidR="009D17E9" w:rsidRDefault="009D17E9" w:rsidP="00EA0261"/>
    <w:p w14:paraId="2160AF3D" w14:textId="3747D2E3" w:rsidR="009D17E9" w:rsidRDefault="009D17E9" w:rsidP="00EA0261"/>
    <w:p w14:paraId="028FF23F" w14:textId="17A038B7" w:rsidR="002E55C5" w:rsidRDefault="002E55C5" w:rsidP="00EA0261"/>
    <w:p w14:paraId="32381E03" w14:textId="5CFBC6FB" w:rsidR="009D17E9" w:rsidRDefault="000B0463" w:rsidP="00EA0261">
      <w:r>
        <w:rPr>
          <w:noProof/>
        </w:rPr>
        <w:drawing>
          <wp:anchor distT="0" distB="0" distL="114300" distR="114300" simplePos="0" relativeHeight="251658242" behindDoc="0" locked="0" layoutInCell="1" allowOverlap="1" wp14:anchorId="4A2EFD41" wp14:editId="1636D4DC">
            <wp:simplePos x="0" y="0"/>
            <wp:positionH relativeFrom="margin">
              <wp:posOffset>5154295</wp:posOffset>
            </wp:positionH>
            <wp:positionV relativeFrom="paragraph">
              <wp:posOffset>19685</wp:posOffset>
            </wp:positionV>
            <wp:extent cx="723900" cy="1129665"/>
            <wp:effectExtent l="0" t="0" r="0" b="0"/>
            <wp:wrapSquare wrapText="bothSides"/>
            <wp:docPr id="57" name="Picture 57" descr="C:\Users\Lauren\AppData\Local\Microsoft\Windows\INetCacheContent.Word\Epistemy_Press_Blue_Logo_CMYK_6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uren\AppData\Local\Microsoft\Windows\INetCacheContent.Word\Epistemy_Press_Blue_Logo_CMYK_600dpi.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3900"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3A69BC" w14:textId="7CD67D9E" w:rsidR="000B0463" w:rsidRDefault="000B0463" w:rsidP="00EA0261"/>
    <w:p w14:paraId="4B9E1939" w14:textId="0B3A7F3F" w:rsidR="000B0463" w:rsidRDefault="000B0463" w:rsidP="00EA0261"/>
    <w:p w14:paraId="5E3037B3" w14:textId="64677320" w:rsidR="000B0463" w:rsidRDefault="000B0463" w:rsidP="00EA0261"/>
    <w:p w14:paraId="6FB87A40" w14:textId="486B0CAF" w:rsidR="000B0463" w:rsidRDefault="000B0463" w:rsidP="00EA0261"/>
    <w:p w14:paraId="5D9187DE" w14:textId="420D605E" w:rsidR="000B0463" w:rsidRDefault="00025362" w:rsidP="00EA0261">
      <w:r w:rsidRPr="00AA5CEB">
        <w:rPr>
          <w:rFonts w:cs="Times New Roman"/>
          <w:noProof/>
        </w:rPr>
        <w:drawing>
          <wp:anchor distT="0" distB="0" distL="114300" distR="114300" simplePos="0" relativeHeight="251658243" behindDoc="0" locked="0" layoutInCell="1" allowOverlap="1" wp14:anchorId="73CC4332" wp14:editId="5090C62D">
            <wp:simplePos x="0" y="0"/>
            <wp:positionH relativeFrom="margin">
              <wp:posOffset>-15240</wp:posOffset>
            </wp:positionH>
            <wp:positionV relativeFrom="paragraph">
              <wp:posOffset>154940</wp:posOffset>
            </wp:positionV>
            <wp:extent cx="2409825" cy="914400"/>
            <wp:effectExtent l="0" t="0" r="9525" b="0"/>
            <wp:wrapNone/>
            <wp:docPr id="31" name="Picture 1" descr="C:\Users\Alice\Desktop\ERP Work\GBI Logo Samp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ce\Desktop\ERP Work\GBI Logo Sample.gif"/>
                    <pic:cNvPicPr>
                      <a:picLocks noChangeAspect="1" noChangeArrowheads="1"/>
                    </pic:cNvPicPr>
                  </pic:nvPicPr>
                  <pic:blipFill>
                    <a:blip r:embed="rId13" cstate="print"/>
                    <a:srcRect/>
                    <a:stretch>
                      <a:fillRect/>
                    </a:stretch>
                  </pic:blipFill>
                  <pic:spPr bwMode="auto">
                    <a:xfrm>
                      <a:off x="0" y="0"/>
                      <a:ext cx="2409825" cy="914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4D417C6" w14:textId="29D4A323" w:rsidR="00EA0261" w:rsidRDefault="00EA0261" w:rsidP="0009588B"/>
    <w:p w14:paraId="5D0F8669" w14:textId="77777777" w:rsidR="00025362" w:rsidRDefault="00025362" w:rsidP="00EA0261">
      <w:pPr>
        <w:jc w:val="right"/>
        <w:rPr>
          <w:rFonts w:cs="Times New Roman"/>
          <w:sz w:val="20"/>
        </w:rPr>
      </w:pPr>
    </w:p>
    <w:p w14:paraId="37A450B9" w14:textId="77777777" w:rsidR="00025362" w:rsidRDefault="00025362" w:rsidP="00EA0261">
      <w:pPr>
        <w:jc w:val="right"/>
        <w:rPr>
          <w:rFonts w:cs="Times New Roman"/>
          <w:sz w:val="20"/>
        </w:rPr>
      </w:pPr>
    </w:p>
    <w:p w14:paraId="35B9963C" w14:textId="77777777" w:rsidR="00025362" w:rsidRDefault="00025362" w:rsidP="00EA0261">
      <w:pPr>
        <w:jc w:val="right"/>
        <w:rPr>
          <w:rFonts w:cs="Times New Roman"/>
          <w:sz w:val="20"/>
        </w:rPr>
      </w:pPr>
    </w:p>
    <w:p w14:paraId="2BC54B26" w14:textId="77777777" w:rsidR="00025362" w:rsidRDefault="00025362" w:rsidP="00EA0261">
      <w:pPr>
        <w:jc w:val="right"/>
        <w:rPr>
          <w:rFonts w:cs="Times New Roman"/>
          <w:sz w:val="20"/>
        </w:rPr>
      </w:pPr>
    </w:p>
    <w:p w14:paraId="2F28C048" w14:textId="478C6365" w:rsidR="00EA0261" w:rsidRPr="007B3D66" w:rsidRDefault="005646C4" w:rsidP="00EA0261">
      <w:pPr>
        <w:jc w:val="right"/>
        <w:rPr>
          <w:sz w:val="20"/>
        </w:rPr>
      </w:pPr>
      <w:proofErr w:type="gramStart"/>
      <w:r>
        <w:rPr>
          <w:rFonts w:cs="Times New Roman"/>
          <w:sz w:val="20"/>
        </w:rPr>
        <w:t>© 20</w:t>
      </w:r>
      <w:r w:rsidR="00025362">
        <w:rPr>
          <w:rFonts w:cs="Times New Roman"/>
          <w:sz w:val="20"/>
        </w:rPr>
        <w:t>20</w:t>
      </w:r>
      <w:r>
        <w:rPr>
          <w:rFonts w:cs="Times New Roman"/>
          <w:sz w:val="20"/>
        </w:rPr>
        <w:t xml:space="preserve"> </w:t>
      </w:r>
      <w:proofErr w:type="spellStart"/>
      <w:r w:rsidR="00EA0261" w:rsidRPr="007B3D66">
        <w:rPr>
          <w:sz w:val="20"/>
        </w:rPr>
        <w:t>Epistemy</w:t>
      </w:r>
      <w:proofErr w:type="spellEnd"/>
      <w:r w:rsidR="00EA0261" w:rsidRPr="007B3D66">
        <w:rPr>
          <w:sz w:val="20"/>
        </w:rPr>
        <w:t xml:space="preserve"> Press, L</w:t>
      </w:r>
      <w:r w:rsidR="00EA0261">
        <w:rPr>
          <w:sz w:val="20"/>
        </w:rPr>
        <w:t>LC.</w:t>
      </w:r>
      <w:proofErr w:type="gramEnd"/>
    </w:p>
    <w:p w14:paraId="496560C6" w14:textId="5A02BFB0" w:rsidR="00EA0261" w:rsidRPr="002E55C5" w:rsidRDefault="005646C4" w:rsidP="002E55C5">
      <w:pPr>
        <w:jc w:val="right"/>
        <w:rPr>
          <w:sz w:val="20"/>
        </w:rPr>
      </w:pPr>
      <w:r>
        <w:rPr>
          <w:sz w:val="20"/>
        </w:rPr>
        <w:t>Screenshots © 20</w:t>
      </w:r>
      <w:r w:rsidR="00025362">
        <w:rPr>
          <w:sz w:val="20"/>
        </w:rPr>
        <w:t>20</w:t>
      </w:r>
      <w:r w:rsidR="00EA0261" w:rsidRPr="007B3D66">
        <w:rPr>
          <w:sz w:val="20"/>
        </w:rPr>
        <w:t>, SAP SE</w:t>
      </w:r>
      <w:r w:rsidR="00EA0261">
        <w:br w:type="page"/>
      </w:r>
    </w:p>
    <w:bookmarkStart w:id="2" w:name="_Toc460333091"/>
    <w:bookmarkStart w:id="3" w:name="_Toc472509404"/>
    <w:p w14:paraId="364A8D26" w14:textId="5FD2C7C7" w:rsidR="005C4327" w:rsidRDefault="005C4327" w:rsidP="000B0463">
      <w:pPr>
        <w:pStyle w:val="GBIPartHeader"/>
      </w:pPr>
      <w:r>
        <w:rPr>
          <w:noProof/>
        </w:rPr>
        <w:lastRenderedPageBreak/>
        <mc:AlternateContent>
          <mc:Choice Requires="wps">
            <w:drawing>
              <wp:anchor distT="0" distB="0" distL="114300" distR="114300" simplePos="0" relativeHeight="251658240" behindDoc="0" locked="0" layoutInCell="1" allowOverlap="1" wp14:anchorId="6E2A4214" wp14:editId="757FDC37">
                <wp:simplePos x="0" y="0"/>
                <wp:positionH relativeFrom="margin">
                  <wp:align>left</wp:align>
                </wp:positionH>
                <wp:positionV relativeFrom="page">
                  <wp:posOffset>925830</wp:posOffset>
                </wp:positionV>
                <wp:extent cx="314960" cy="325755"/>
                <wp:effectExtent l="0" t="0" r="8890" b="0"/>
                <wp:wrapThrough wrapText="bothSides">
                  <wp:wrapPolygon edited="0">
                    <wp:start x="0" y="0"/>
                    <wp:lineTo x="0" y="20211"/>
                    <wp:lineTo x="20903" y="20211"/>
                    <wp:lineTo x="20903" y="0"/>
                    <wp:lineTo x="0" y="0"/>
                  </wp:wrapPolygon>
                </wp:wrapThrough>
                <wp:docPr id="8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25755"/>
                        </a:xfrm>
                        <a:prstGeom prst="rect">
                          <a:avLst/>
                        </a:prstGeom>
                        <a:solidFill>
                          <a:schemeClr val="accent1">
                            <a:lumMod val="7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w:pict>
              <v:rect w14:anchorId="1F7E10DD" id="Rectangle 86" o:spid="_x0000_s1026" style="position:absolute;margin-left:0;margin-top:72.9pt;width:24.8pt;height:25.6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" fillcolor="#365f91 [2404]" stroked="f">
                <w10:wrap type="through" anchorx="margin" anchory="page"/>
              </v:rect>
            </w:pict>
          </mc:Fallback>
        </mc:AlternateContent>
      </w:r>
      <w:bookmarkEnd w:id="2"/>
      <w:bookmarkEnd w:id="3"/>
      <w:r w:rsidR="0009588B">
        <w:rPr>
          <w:noProof/>
        </w:rPr>
        <w:t>Table of Contents</w:t>
      </w:r>
    </w:p>
    <w:p w14:paraId="3446FACE" w14:textId="77777777" w:rsidR="009E14F0" w:rsidRPr="00FC45F8" w:rsidRDefault="009E14F0" w:rsidP="009E14F0"/>
    <w:p w14:paraId="6515B2CA" w14:textId="27349C78" w:rsidR="005C4327" w:rsidRPr="00446174" w:rsidRDefault="009D17E9" w:rsidP="005C4327">
      <w:r w:rsidRPr="00AA5CEB">
        <w:rPr>
          <w:noProof/>
        </w:rPr>
        <w:drawing>
          <wp:inline distT="0" distB="0" distL="0" distR="0" wp14:anchorId="2863755F" wp14:editId="2255A8CD">
            <wp:extent cx="5943600" cy="567267"/>
            <wp:effectExtent l="57150" t="0" r="57150" b="42545"/>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F95D25F" w14:textId="77777777" w:rsidR="008538D0" w:rsidRDefault="008538D0" w:rsidP="002E5479"/>
    <w:p w14:paraId="79133D75" w14:textId="50DFAA51" w:rsidR="00483F29" w:rsidRPr="000B0463" w:rsidRDefault="005C4327" w:rsidP="009E14F0">
      <w:pPr>
        <w:spacing w:line="360" w:lineRule="auto"/>
        <w:rPr>
          <w:rStyle w:val="GBITableofContentsHeader"/>
        </w:rPr>
      </w:pPr>
      <w:r w:rsidRPr="000B0463">
        <w:rPr>
          <w:rStyle w:val="GBITableofContentsHeader"/>
        </w:rPr>
        <w:t>Table of Contents</w:t>
      </w:r>
    </w:p>
    <w:p w14:paraId="0765EF8A" w14:textId="77777777" w:rsidR="00CB46F7" w:rsidRDefault="00CB46F7" w:rsidP="00CB46F7">
      <w:pPr>
        <w:rPr>
          <w:noProof/>
        </w:rPr>
      </w:pPr>
    </w:p>
    <w:p w14:paraId="74B54C24" w14:textId="77777777" w:rsidR="00CB46F7" w:rsidRDefault="00CB46F7" w:rsidP="00CB46F7">
      <w:pPr>
        <w:rPr>
          <w:noProof/>
        </w:rPr>
      </w:pPr>
    </w:p>
    <w:p w14:paraId="5C9EF719" w14:textId="1A7997CD" w:rsidR="005646C4" w:rsidRPr="005646C4" w:rsidRDefault="00767BC9" w:rsidP="005646C4">
      <w:pPr>
        <w:pStyle w:val="TOC1"/>
      </w:pPr>
      <w:hyperlink w:anchor="_Toc7532707" w:history="1">
        <w:r w:rsidR="005646C4" w:rsidRPr="005646C4">
          <w:rPr>
            <w:rStyle w:val="Hyperlink"/>
            <w:color w:val="244061" w:themeColor="accent1" w:themeShade="80"/>
            <w:u w:val="none"/>
          </w:rPr>
          <w:t>Section 1.1: C</w:t>
        </w:r>
        <w:r w:rsidR="005646C4">
          <w:rPr>
            <w:rStyle w:val="Hyperlink"/>
            <w:color w:val="244061" w:themeColor="accent1" w:themeShade="80"/>
            <w:u w:val="none"/>
          </w:rPr>
          <w:t>reate Appropriate Master Data</w:t>
        </w:r>
        <w:r w:rsidR="005646C4" w:rsidRPr="005646C4">
          <w:rPr>
            <w:webHidden/>
          </w:rPr>
          <w:tab/>
        </w:r>
        <w:r w:rsidR="005646C4" w:rsidRPr="005646C4">
          <w:rPr>
            <w:webHidden/>
          </w:rPr>
          <w:fldChar w:fldCharType="begin"/>
        </w:r>
        <w:r w:rsidR="005646C4" w:rsidRPr="005646C4">
          <w:rPr>
            <w:webHidden/>
          </w:rPr>
          <w:instrText xml:space="preserve"> PAGEREF _Toc7532707 \h </w:instrText>
        </w:r>
        <w:r w:rsidR="005646C4" w:rsidRPr="005646C4">
          <w:rPr>
            <w:webHidden/>
          </w:rPr>
          <w:fldChar w:fldCharType="separate"/>
        </w:r>
        <w:r w:rsidR="00353B2B">
          <w:rPr>
            <w:b/>
            <w:bCs/>
            <w:noProof/>
            <w:webHidden/>
          </w:rPr>
          <w:t>Error! Bookmark not defined.</w:t>
        </w:r>
        <w:r w:rsidR="005646C4" w:rsidRPr="005646C4">
          <w:rPr>
            <w:webHidden/>
          </w:rPr>
          <w:fldChar w:fldCharType="end"/>
        </w:r>
      </w:hyperlink>
    </w:p>
    <w:p w14:paraId="597A6D19" w14:textId="1D5D2E4A" w:rsidR="005646C4" w:rsidRPr="005646C4" w:rsidRDefault="00767BC9" w:rsidP="005646C4">
      <w:pPr>
        <w:pStyle w:val="TOC1"/>
      </w:pPr>
      <w:hyperlink w:anchor="_Toc7532708" w:history="1">
        <w:r w:rsidR="005646C4" w:rsidRPr="005646C4">
          <w:rPr>
            <w:rStyle w:val="Hyperlink"/>
            <w:color w:val="244061" w:themeColor="accent1" w:themeShade="80"/>
            <w:u w:val="none"/>
          </w:rPr>
          <w:t>Section 1</w:t>
        </w:r>
        <w:r w:rsidR="005646C4">
          <w:rPr>
            <w:rStyle w:val="Hyperlink"/>
            <w:color w:val="244061" w:themeColor="accent1" w:themeShade="80"/>
            <w:u w:val="none"/>
          </w:rPr>
          <w:t>.2: Begin Fulfillment Process</w:t>
        </w:r>
        <w:r w:rsidR="005646C4" w:rsidRPr="005646C4">
          <w:rPr>
            <w:webHidden/>
          </w:rPr>
          <w:tab/>
          <w:t>5</w:t>
        </w:r>
      </w:hyperlink>
    </w:p>
    <w:p w14:paraId="48B82AF4" w14:textId="645632EF" w:rsidR="005646C4" w:rsidRPr="005646C4" w:rsidRDefault="00767BC9" w:rsidP="005646C4">
      <w:pPr>
        <w:pStyle w:val="TOC1"/>
      </w:pPr>
      <w:hyperlink w:anchor="_Toc7532709" w:history="1">
        <w:r w:rsidR="005646C4" w:rsidRPr="005646C4">
          <w:rPr>
            <w:rStyle w:val="Hyperlink"/>
            <w:color w:val="244061" w:themeColor="accent1" w:themeShade="80"/>
            <w:u w:val="none"/>
          </w:rPr>
          <w:t>Section 1.</w:t>
        </w:r>
        <w:r w:rsidR="005646C4">
          <w:rPr>
            <w:rStyle w:val="Hyperlink"/>
            <w:color w:val="244061" w:themeColor="accent1" w:themeShade="80"/>
            <w:u w:val="none"/>
          </w:rPr>
          <w:t>3: Begin Procurement Process</w:t>
        </w:r>
        <w:r w:rsidR="005646C4" w:rsidRPr="005646C4">
          <w:rPr>
            <w:rStyle w:val="Hyperlink"/>
            <w:color w:val="244061" w:themeColor="accent1" w:themeShade="80"/>
            <w:u w:val="none"/>
          </w:rPr>
          <w:t xml:space="preserve"> </w:t>
        </w:r>
        <w:r w:rsidR="005646C4" w:rsidRPr="005646C4">
          <w:rPr>
            <w:webHidden/>
          </w:rPr>
          <w:tab/>
        </w:r>
      </w:hyperlink>
      <w:r w:rsidR="005646C4">
        <w:t>6</w:t>
      </w:r>
    </w:p>
    <w:p w14:paraId="5C54A86F" w14:textId="70DD6A71" w:rsidR="005646C4" w:rsidRPr="005646C4" w:rsidRDefault="00767BC9" w:rsidP="005646C4">
      <w:pPr>
        <w:pStyle w:val="TOC1"/>
      </w:pPr>
      <w:hyperlink w:anchor="_Toc7532710" w:history="1">
        <w:r w:rsidR="005646C4" w:rsidRPr="005646C4">
          <w:rPr>
            <w:rStyle w:val="Hyperlink"/>
            <w:color w:val="244061" w:themeColor="accent1" w:themeShade="80"/>
            <w:u w:val="none"/>
          </w:rPr>
          <w:t>Section 1</w:t>
        </w:r>
        <w:r w:rsidR="005646C4">
          <w:rPr>
            <w:rStyle w:val="Hyperlink"/>
            <w:color w:val="244061" w:themeColor="accent1" w:themeShade="80"/>
            <w:u w:val="none"/>
          </w:rPr>
          <w:t>.4: Production Process</w:t>
        </w:r>
        <w:r w:rsidR="005646C4" w:rsidRPr="005646C4">
          <w:rPr>
            <w:webHidden/>
          </w:rPr>
          <w:tab/>
        </w:r>
      </w:hyperlink>
      <w:r w:rsidR="005646C4">
        <w:t>8</w:t>
      </w:r>
    </w:p>
    <w:p w14:paraId="36CE8357" w14:textId="1631CEF8" w:rsidR="005646C4" w:rsidRPr="005646C4" w:rsidRDefault="00767BC9" w:rsidP="005646C4">
      <w:pPr>
        <w:pStyle w:val="TOC1"/>
      </w:pPr>
      <w:hyperlink w:anchor="_Toc7532711" w:history="1">
        <w:r w:rsidR="005646C4" w:rsidRPr="005646C4">
          <w:rPr>
            <w:rStyle w:val="Hyperlink"/>
            <w:color w:val="244061" w:themeColor="accent1" w:themeShade="80"/>
            <w:u w:val="none"/>
          </w:rPr>
          <w:t>Section 1</w:t>
        </w:r>
        <w:r w:rsidR="005646C4">
          <w:rPr>
            <w:rStyle w:val="Hyperlink"/>
            <w:color w:val="244061" w:themeColor="accent1" w:themeShade="80"/>
            <w:u w:val="none"/>
          </w:rPr>
          <w:t>.5: End Procurement Process</w:t>
        </w:r>
        <w:r w:rsidR="005646C4" w:rsidRPr="005646C4">
          <w:rPr>
            <w:webHidden/>
          </w:rPr>
          <w:tab/>
        </w:r>
      </w:hyperlink>
      <w:r w:rsidR="005646C4">
        <w:t>9</w:t>
      </w:r>
    </w:p>
    <w:p w14:paraId="546B83EC" w14:textId="6915BF65" w:rsidR="00CB46F7" w:rsidRDefault="00767BC9" w:rsidP="005646C4">
      <w:pPr>
        <w:pStyle w:val="TOC1"/>
        <w:rPr>
          <w:noProof/>
        </w:rPr>
      </w:pPr>
      <w:hyperlink w:anchor="_Toc7532712" w:history="1">
        <w:r w:rsidR="005646C4" w:rsidRPr="005646C4">
          <w:rPr>
            <w:rStyle w:val="Hyperlink"/>
            <w:color w:val="244061" w:themeColor="accent1" w:themeShade="80"/>
            <w:u w:val="none"/>
          </w:rPr>
          <w:t>Section 1.</w:t>
        </w:r>
        <w:r w:rsidR="005646C4">
          <w:rPr>
            <w:rStyle w:val="Hyperlink"/>
            <w:color w:val="244061" w:themeColor="accent1" w:themeShade="80"/>
            <w:u w:val="none"/>
          </w:rPr>
          <w:t>6: End Fulfillment Process</w:t>
        </w:r>
        <w:r w:rsidR="005646C4" w:rsidRPr="005646C4">
          <w:rPr>
            <w:webHidden/>
          </w:rPr>
          <w:tab/>
          <w:t>1</w:t>
        </w:r>
      </w:hyperlink>
      <w:r w:rsidR="005646C4">
        <w:t>0</w:t>
      </w:r>
    </w:p>
    <w:p w14:paraId="535B59BE" w14:textId="77777777" w:rsidR="00CB46F7" w:rsidRDefault="00CB46F7" w:rsidP="00CB46F7">
      <w:pPr>
        <w:rPr>
          <w:noProof/>
        </w:rPr>
      </w:pPr>
    </w:p>
    <w:p w14:paraId="1922C7ED" w14:textId="77777777" w:rsidR="00CB46F7" w:rsidRDefault="00CB46F7" w:rsidP="00CB46F7">
      <w:pPr>
        <w:rPr>
          <w:noProof/>
        </w:rPr>
      </w:pPr>
    </w:p>
    <w:p w14:paraId="43179946" w14:textId="77777777" w:rsidR="00CB46F7" w:rsidRDefault="00CB46F7" w:rsidP="00CB46F7">
      <w:pPr>
        <w:rPr>
          <w:noProof/>
        </w:rPr>
      </w:pPr>
    </w:p>
    <w:p w14:paraId="78286241" w14:textId="77777777" w:rsidR="00CB46F7" w:rsidRDefault="00CB46F7" w:rsidP="00CB46F7">
      <w:pPr>
        <w:rPr>
          <w:noProof/>
        </w:rPr>
      </w:pPr>
    </w:p>
    <w:p w14:paraId="01CD2E32" w14:textId="77777777" w:rsidR="005646C4" w:rsidRDefault="005646C4" w:rsidP="00CB46F7">
      <w:pPr>
        <w:rPr>
          <w:noProof/>
        </w:rPr>
      </w:pPr>
    </w:p>
    <w:p w14:paraId="3771D9EE" w14:textId="77777777" w:rsidR="005646C4" w:rsidRDefault="005646C4" w:rsidP="00CB46F7">
      <w:pPr>
        <w:rPr>
          <w:noProof/>
        </w:rPr>
      </w:pPr>
    </w:p>
    <w:p w14:paraId="5BAD43C1" w14:textId="77777777" w:rsidR="00CB46F7" w:rsidRDefault="00CB46F7" w:rsidP="00CB46F7">
      <w:pPr>
        <w:rPr>
          <w:noProof/>
        </w:rPr>
      </w:pPr>
    </w:p>
    <w:p w14:paraId="2177CD43" w14:textId="58FC21E5" w:rsidR="0009588B" w:rsidRDefault="002E5479" w:rsidP="000B0463">
      <w:pPr>
        <w:rPr>
          <w:noProof/>
        </w:rPr>
      </w:pPr>
      <w:r>
        <w:rPr>
          <w:rFonts w:ascii="Arial" w:hAnsi="Arial"/>
          <w:noProof/>
          <w:color w:val="365F91" w:themeColor="accent1" w:themeShade="BF"/>
        </w:rPr>
        <w:fldChar w:fldCharType="begin"/>
      </w:r>
      <w:r>
        <w:instrText xml:space="preserve"> TOC \h \z \t "Section Header,1" </w:instrText>
      </w:r>
      <w:r>
        <w:rPr>
          <w:rFonts w:ascii="Arial" w:hAnsi="Arial"/>
          <w:noProof/>
          <w:color w:val="365F91" w:themeColor="accent1" w:themeShade="BF"/>
        </w:rPr>
        <w:fldChar w:fldCharType="separate"/>
      </w:r>
    </w:p>
    <w:p w14:paraId="513FCD5D" w14:textId="07C83C02" w:rsidR="004D0D24" w:rsidRDefault="002E5479" w:rsidP="000B0463">
      <w:pPr>
        <w:pStyle w:val="GBIImportantInstruction"/>
      </w:pPr>
      <w:r>
        <w:fldChar w:fldCharType="end"/>
      </w:r>
      <w:r w:rsidR="004D0D24">
        <w:t xml:space="preserve">Before you begin this exercise, you must ask your professor if they would like you to clear out your inventory, or if they would like you to assume that you have none of the necessary inventory. </w:t>
      </w:r>
    </w:p>
    <w:p w14:paraId="17B65AC1" w14:textId="77777777" w:rsidR="004D0D24" w:rsidRPr="00793D54" w:rsidRDefault="004D0D24" w:rsidP="004D0D24"/>
    <w:p w14:paraId="49C45C27" w14:textId="4B182231" w:rsidR="004D0D24" w:rsidRDefault="004D0D24" w:rsidP="000B0463">
      <w:pPr>
        <w:pStyle w:val="GBIImportantInstruction"/>
      </w:pPr>
      <w:r>
        <w:t xml:space="preserve">If Inventory needs to be cleared </w:t>
      </w:r>
      <w:r w:rsidR="005B5567">
        <w:t>out,</w:t>
      </w:r>
      <w:r>
        <w:t xml:space="preserve"> you may use movement type 562 in transaction code MB1C or you must complete the fulfilment process to clear out your plants. You only need to clear out your Dallas and Miami plants.</w:t>
      </w:r>
    </w:p>
    <w:p w14:paraId="7681E6D0" w14:textId="17905EF7" w:rsidR="002E5479" w:rsidRDefault="002E5479" w:rsidP="002E5479">
      <w:pPr>
        <w:spacing w:after="200"/>
        <w:contextualSpacing/>
      </w:pPr>
    </w:p>
    <w:p w14:paraId="459E9266" w14:textId="722B3787" w:rsidR="002C4306" w:rsidRDefault="002E5479" w:rsidP="002E5479">
      <w:r>
        <w:br w:type="page"/>
      </w:r>
    </w:p>
    <w:p w14:paraId="26A7C71C" w14:textId="249D9E52" w:rsidR="00A6673E" w:rsidRPr="008308B6" w:rsidRDefault="0009588B" w:rsidP="000B0463">
      <w:pPr>
        <w:pStyle w:val="GBISectionHeader"/>
        <w:framePr w:wrap="around"/>
      </w:pPr>
      <w:r>
        <w:lastRenderedPageBreak/>
        <w:t xml:space="preserve">Create </w:t>
      </w:r>
      <w:r w:rsidR="00732840">
        <w:t>Appropriate Master Data</w:t>
      </w:r>
    </w:p>
    <w:p w14:paraId="6F632CE4" w14:textId="412998AE" w:rsidR="00874E07" w:rsidRDefault="00874E07" w:rsidP="009E14F0">
      <w:pPr>
        <w:rPr>
          <w:noProof/>
        </w:rPr>
      </w:pPr>
    </w:p>
    <w:p w14:paraId="73D33216" w14:textId="277B5BEE" w:rsidR="009E14F0" w:rsidRDefault="009E14F0" w:rsidP="009E14F0">
      <w:pPr>
        <w:rPr>
          <w:noProof/>
        </w:rPr>
      </w:pPr>
      <w:r w:rsidRPr="00AA5CEB">
        <w:rPr>
          <w:noProof/>
        </w:rPr>
        <w:drawing>
          <wp:inline distT="0" distB="0" distL="0" distR="0" wp14:anchorId="4282793A" wp14:editId="2790AE69">
            <wp:extent cx="5943600" cy="510540"/>
            <wp:effectExtent l="19050" t="0" r="76200" b="80010"/>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7D65685B" w14:textId="77777777" w:rsidR="009E14F0" w:rsidRDefault="009E14F0" w:rsidP="009E14F0"/>
    <w:p w14:paraId="1532D083" w14:textId="543BDE3D" w:rsidR="00732840" w:rsidRDefault="00732840" w:rsidP="002E55C5">
      <w:r>
        <w:t>The purpose of the chapter 9 exercises is t</w:t>
      </w:r>
      <w:r w:rsidR="002E55C5">
        <w:t>o bring together everything you ha</w:t>
      </w:r>
      <w:r>
        <w:t xml:space="preserve">ve </w:t>
      </w:r>
      <w:r w:rsidR="002E55C5">
        <w:t xml:space="preserve">learned throughout the course. </w:t>
      </w:r>
      <w:r>
        <w:t>There will be very limited instructions provided as you should be referencing previous exercises whenever you are unsure of what to do. You will be required to do more than what is specifically stated</w:t>
      </w:r>
      <w:r w:rsidR="000E4A41">
        <w:t xml:space="preserve"> in the exercise</w:t>
      </w:r>
      <w:r>
        <w:t>.</w:t>
      </w:r>
    </w:p>
    <w:p w14:paraId="5975FDA4" w14:textId="77777777" w:rsidR="00732840" w:rsidRDefault="00732840" w:rsidP="00732840"/>
    <w:p w14:paraId="1E90646E" w14:textId="6CE29A37" w:rsidR="00732840" w:rsidRDefault="00732840" w:rsidP="006C6E05">
      <w:bookmarkStart w:id="4" w:name="_Hlk483399350"/>
      <w:r>
        <w:t xml:space="preserve">Before you start the entire cycle, you need to create the following master data beforehand. Notice that </w:t>
      </w:r>
      <w:r w:rsidR="00B513E3">
        <w:t>some master data</w:t>
      </w:r>
      <w:r>
        <w:t xml:space="preserve"> is already created in the system</w:t>
      </w:r>
      <w:r w:rsidR="00B513E3">
        <w:t xml:space="preserve"> from the previous exercises</w:t>
      </w:r>
      <w:r>
        <w:t>.</w:t>
      </w:r>
      <w:bookmarkEnd w:id="4"/>
    </w:p>
    <w:p w14:paraId="2469A05C" w14:textId="5869DEBC" w:rsidR="00732840" w:rsidRDefault="00732840" w:rsidP="00732840"/>
    <w:p w14:paraId="2058FD2A" w14:textId="4D9330FB" w:rsidR="00343959" w:rsidRDefault="002E55C5" w:rsidP="006C6E05">
      <w:pPr>
        <w:pStyle w:val="GBIImportantInstruction"/>
      </w:pPr>
      <w:r>
        <w:t>C</w:t>
      </w:r>
      <w:r w:rsidR="00732840">
        <w:t xml:space="preserve">opy from the original Spy Gear vendor to create your own </w:t>
      </w:r>
      <w:r>
        <w:t xml:space="preserve">Spy Gear </w:t>
      </w:r>
      <w:r w:rsidR="00732840">
        <w:t>vendor.</w:t>
      </w:r>
      <w:r w:rsidR="00343959">
        <w:t xml:space="preserve"> </w:t>
      </w:r>
    </w:p>
    <w:p w14:paraId="5972199B" w14:textId="77777777" w:rsidR="00732840" w:rsidRDefault="00732840" w:rsidP="00732840"/>
    <w:p w14:paraId="69BF7ED7" w14:textId="7F5415E9" w:rsidR="002E55C5" w:rsidRDefault="002E55C5" w:rsidP="006C6E05">
      <w:pPr>
        <w:pStyle w:val="GBIImportantInstruction"/>
      </w:pPr>
      <w:r>
        <w:t>C</w:t>
      </w:r>
      <w:r w:rsidR="00732840">
        <w:t xml:space="preserve">opy from the original </w:t>
      </w:r>
      <w:r w:rsidR="00946992">
        <w:t>Beantown</w:t>
      </w:r>
      <w:r w:rsidR="00732840">
        <w:t xml:space="preserve"> Bikes customer to crea</w:t>
      </w:r>
      <w:r>
        <w:t xml:space="preserve">te your own customer. </w:t>
      </w:r>
    </w:p>
    <w:p w14:paraId="1FA3D0E4" w14:textId="4BDFF4CF" w:rsidR="002E55C5" w:rsidRDefault="002E55C5" w:rsidP="002E55C5">
      <w:pPr>
        <w:numPr>
          <w:ilvl w:val="1"/>
          <w:numId w:val="1"/>
        </w:numPr>
      </w:pPr>
      <w:r>
        <w:t>Y</w:t>
      </w:r>
      <w:r w:rsidR="00732840">
        <w:t>ou will need to create this customer twice.</w:t>
      </w:r>
      <w:r>
        <w:t xml:space="preserve"> </w:t>
      </w:r>
    </w:p>
    <w:p w14:paraId="41741C3C" w14:textId="275B5E8D" w:rsidR="002E55C5" w:rsidRDefault="002E55C5" w:rsidP="002E55C5">
      <w:pPr>
        <w:numPr>
          <w:ilvl w:val="2"/>
          <w:numId w:val="1"/>
        </w:numPr>
      </w:pPr>
      <w:r>
        <w:t xml:space="preserve">1) </w:t>
      </w:r>
      <w:r w:rsidR="00732840">
        <w:t xml:space="preserve">Create the customer using your </w:t>
      </w:r>
      <w:r w:rsidR="00251D7D">
        <w:rPr>
          <w:u w:val="single"/>
        </w:rPr>
        <w:t>East Sales O</w:t>
      </w:r>
      <w:r w:rsidR="00732840" w:rsidRPr="002E55C5">
        <w:rPr>
          <w:u w:val="single"/>
        </w:rPr>
        <w:t>rganization</w:t>
      </w:r>
      <w:r w:rsidR="00732840">
        <w:t xml:space="preserve">, the </w:t>
      </w:r>
      <w:r w:rsidR="00251D7D">
        <w:rPr>
          <w:u w:val="single"/>
        </w:rPr>
        <w:t>W</w:t>
      </w:r>
      <w:r w:rsidR="00732840" w:rsidRPr="002E55C5">
        <w:rPr>
          <w:u w:val="single"/>
        </w:rPr>
        <w:t>hole</w:t>
      </w:r>
      <w:r w:rsidR="00251D7D">
        <w:rPr>
          <w:u w:val="single"/>
        </w:rPr>
        <w:t>sale D</w:t>
      </w:r>
      <w:r w:rsidR="00732840" w:rsidRPr="002E55C5">
        <w:rPr>
          <w:u w:val="single"/>
        </w:rPr>
        <w:t>istribution</w:t>
      </w:r>
      <w:r w:rsidR="00732840">
        <w:t xml:space="preserve"> channel, and </w:t>
      </w:r>
      <w:r w:rsidR="00251D7D">
        <w:rPr>
          <w:u w:val="single"/>
        </w:rPr>
        <w:t>Bicycles D</w:t>
      </w:r>
      <w:r w:rsidR="00732840" w:rsidRPr="002E55C5">
        <w:rPr>
          <w:u w:val="single"/>
        </w:rPr>
        <w:t>ivision</w:t>
      </w:r>
      <w:r w:rsidR="00732840">
        <w:t>.</w:t>
      </w:r>
      <w:r>
        <w:t xml:space="preserve"> </w:t>
      </w:r>
    </w:p>
    <w:p w14:paraId="5B454775" w14:textId="55A5C873" w:rsidR="002E55C5" w:rsidRDefault="002E55C5" w:rsidP="002E55C5">
      <w:pPr>
        <w:numPr>
          <w:ilvl w:val="2"/>
          <w:numId w:val="1"/>
        </w:numPr>
      </w:pPr>
      <w:r>
        <w:t>2)</w:t>
      </w:r>
      <w:r w:rsidR="00343959">
        <w:t xml:space="preserve"> </w:t>
      </w:r>
      <w:r>
        <w:t xml:space="preserve">Create the customer using your </w:t>
      </w:r>
      <w:r w:rsidR="00251D7D">
        <w:rPr>
          <w:u w:val="single"/>
        </w:rPr>
        <w:t>E</w:t>
      </w:r>
      <w:r w:rsidRPr="002E55C5">
        <w:rPr>
          <w:u w:val="single"/>
        </w:rPr>
        <w:t xml:space="preserve">ast </w:t>
      </w:r>
      <w:r w:rsidR="00251D7D">
        <w:rPr>
          <w:u w:val="single"/>
        </w:rPr>
        <w:t>Sales O</w:t>
      </w:r>
      <w:r w:rsidRPr="002E55C5">
        <w:rPr>
          <w:u w:val="single"/>
        </w:rPr>
        <w:t>rganization</w:t>
      </w:r>
      <w:r>
        <w:t xml:space="preserve">, the </w:t>
      </w:r>
      <w:r w:rsidR="00251D7D">
        <w:t>W</w:t>
      </w:r>
      <w:r w:rsidR="00251D7D">
        <w:rPr>
          <w:u w:val="single"/>
        </w:rPr>
        <w:t>holesale D</w:t>
      </w:r>
      <w:r w:rsidRPr="002E55C5">
        <w:rPr>
          <w:u w:val="single"/>
        </w:rPr>
        <w:t>istribution</w:t>
      </w:r>
      <w:r>
        <w:t xml:space="preserve"> channel, and the </w:t>
      </w:r>
      <w:r w:rsidR="00251D7D">
        <w:rPr>
          <w:u w:val="single"/>
        </w:rPr>
        <w:t>Accessories D</w:t>
      </w:r>
      <w:r w:rsidRPr="002E55C5">
        <w:rPr>
          <w:u w:val="single"/>
        </w:rPr>
        <w:t>ivision</w:t>
      </w:r>
      <w:r>
        <w:t>.</w:t>
      </w:r>
      <w:r w:rsidR="00732840">
        <w:t xml:space="preserve"> </w:t>
      </w:r>
    </w:p>
    <w:p w14:paraId="094D3B10" w14:textId="677FD397" w:rsidR="00732840" w:rsidRDefault="00732840" w:rsidP="002E55C5">
      <w:pPr>
        <w:numPr>
          <w:ilvl w:val="1"/>
          <w:numId w:val="1"/>
        </w:numPr>
      </w:pPr>
      <w:r>
        <w:t xml:space="preserve">Use </w:t>
      </w:r>
      <w:r w:rsidR="004E74A3">
        <w:t xml:space="preserve">your </w:t>
      </w:r>
      <w:r w:rsidRPr="0067367C">
        <w:rPr>
          <w:u w:val="single"/>
        </w:rPr>
        <w:t>Miami</w:t>
      </w:r>
      <w:r w:rsidR="004E74A3" w:rsidRPr="004E74A3">
        <w:t xml:space="preserve"> plant</w:t>
      </w:r>
      <w:r>
        <w:t xml:space="preserve"> as the delivering plant.</w:t>
      </w:r>
    </w:p>
    <w:p w14:paraId="72DF8091" w14:textId="77777777" w:rsidR="00732840" w:rsidRDefault="00732840" w:rsidP="00732840"/>
    <w:p w14:paraId="6667697E" w14:textId="5108A1D5" w:rsidR="00AD3E69" w:rsidRDefault="00AD3E69" w:rsidP="006C6E05">
      <w:pPr>
        <w:pStyle w:val="GBIImportantInstruction"/>
      </w:pPr>
      <w:bookmarkStart w:id="5" w:name="_Hlk482882925"/>
      <w:r>
        <w:t xml:space="preserve">Copy from the Original Off-Road Helmets Trading Goods to create your own trading </w:t>
      </w:r>
      <w:proofErr w:type="gramStart"/>
      <w:r>
        <w:t>good</w:t>
      </w:r>
      <w:proofErr w:type="gramEnd"/>
      <w:r>
        <w:t>.</w:t>
      </w:r>
    </w:p>
    <w:p w14:paraId="026A11D5" w14:textId="5AE2BD01" w:rsidR="00990E65" w:rsidRDefault="00990E65" w:rsidP="00AD3E69">
      <w:pPr>
        <w:numPr>
          <w:ilvl w:val="1"/>
          <w:numId w:val="1"/>
        </w:numPr>
      </w:pPr>
      <w:r>
        <w:t>Create the trading goods using views</w:t>
      </w:r>
      <w:r w:rsidR="00617AC1">
        <w:t>:</w:t>
      </w:r>
    </w:p>
    <w:p w14:paraId="405872B6" w14:textId="77777777" w:rsidR="00990E65" w:rsidRDefault="00990E65" w:rsidP="00990E65">
      <w:pPr>
        <w:numPr>
          <w:ilvl w:val="2"/>
          <w:numId w:val="1"/>
        </w:numPr>
      </w:pPr>
      <w:r>
        <w:t>Basic Data 1</w:t>
      </w:r>
    </w:p>
    <w:p w14:paraId="7AB80947" w14:textId="77777777" w:rsidR="00990E65" w:rsidRDefault="00990E65" w:rsidP="00990E65">
      <w:pPr>
        <w:numPr>
          <w:ilvl w:val="2"/>
          <w:numId w:val="1"/>
        </w:numPr>
      </w:pPr>
      <w:r>
        <w:t>Sales: Sales Org. Data 1</w:t>
      </w:r>
    </w:p>
    <w:p w14:paraId="2760053D" w14:textId="77777777" w:rsidR="00990E65" w:rsidRDefault="00990E65" w:rsidP="00990E65">
      <w:pPr>
        <w:numPr>
          <w:ilvl w:val="2"/>
          <w:numId w:val="1"/>
        </w:numPr>
      </w:pPr>
      <w:r>
        <w:t>Sales: General/Plant Data</w:t>
      </w:r>
    </w:p>
    <w:p w14:paraId="7252432D" w14:textId="77777777" w:rsidR="00990E65" w:rsidRDefault="00990E65" w:rsidP="00990E65">
      <w:pPr>
        <w:numPr>
          <w:ilvl w:val="2"/>
          <w:numId w:val="1"/>
        </w:numPr>
      </w:pPr>
      <w:r>
        <w:t xml:space="preserve">Purchasing </w:t>
      </w:r>
    </w:p>
    <w:p w14:paraId="79ADD379" w14:textId="77777777" w:rsidR="00990E65" w:rsidRDefault="00990E65" w:rsidP="00990E65">
      <w:pPr>
        <w:numPr>
          <w:ilvl w:val="2"/>
          <w:numId w:val="1"/>
        </w:numPr>
      </w:pPr>
      <w:r>
        <w:t>Accounting 1</w:t>
      </w:r>
    </w:p>
    <w:p w14:paraId="06B1D9F8" w14:textId="23695A75" w:rsidR="00990E65" w:rsidRDefault="00990E65" w:rsidP="00FA00AF">
      <w:pPr>
        <w:numPr>
          <w:ilvl w:val="1"/>
          <w:numId w:val="1"/>
        </w:numPr>
      </w:pPr>
      <w:r>
        <w:t xml:space="preserve">Within </w:t>
      </w:r>
      <w:r w:rsidRPr="00B92D64">
        <w:rPr>
          <w:u w:val="single"/>
        </w:rPr>
        <w:t>Miami</w:t>
      </w:r>
      <w:r w:rsidR="00FA00AF">
        <w:t>, using</w:t>
      </w:r>
      <w:r>
        <w:t xml:space="preserve"> your </w:t>
      </w:r>
      <w:r w:rsidRPr="00FA00AF">
        <w:rPr>
          <w:u w:val="single"/>
        </w:rPr>
        <w:t>East Sales Organization</w:t>
      </w:r>
      <w:r w:rsidR="00FA00AF">
        <w:t>,</w:t>
      </w:r>
      <w:r>
        <w:t xml:space="preserve"> and </w:t>
      </w:r>
      <w:r w:rsidRPr="00FA00AF">
        <w:rPr>
          <w:u w:val="single"/>
        </w:rPr>
        <w:t>Wholesale</w:t>
      </w:r>
      <w:r>
        <w:t xml:space="preserve"> </w:t>
      </w:r>
      <w:r w:rsidRPr="00B92D64">
        <w:rPr>
          <w:u w:val="single"/>
        </w:rPr>
        <w:t>Distribution</w:t>
      </w:r>
      <w:r>
        <w:t xml:space="preserve"> </w:t>
      </w:r>
      <w:r w:rsidR="00B92D64">
        <w:t>channel</w:t>
      </w:r>
    </w:p>
    <w:p w14:paraId="15E66D7B" w14:textId="77777777" w:rsidR="00990E65" w:rsidRDefault="00990E65" w:rsidP="00990E65">
      <w:pPr>
        <w:numPr>
          <w:ilvl w:val="1"/>
          <w:numId w:val="1"/>
        </w:numPr>
      </w:pPr>
      <w:r>
        <w:t xml:space="preserve">Use </w:t>
      </w:r>
      <w:r w:rsidRPr="00FA00AF">
        <w:rPr>
          <w:u w:val="single"/>
        </w:rPr>
        <w:t>Miami</w:t>
      </w:r>
      <w:r>
        <w:t xml:space="preserve"> as the </w:t>
      </w:r>
      <w:r w:rsidRPr="00B92D64">
        <w:rPr>
          <w:u w:val="single"/>
        </w:rPr>
        <w:t>delivering plant</w:t>
      </w:r>
      <w:r>
        <w:t xml:space="preserve">. </w:t>
      </w:r>
    </w:p>
    <w:p w14:paraId="7713449E" w14:textId="066D90A5" w:rsidR="00B2531D" w:rsidRDefault="00990E65" w:rsidP="00990E65">
      <w:pPr>
        <w:numPr>
          <w:ilvl w:val="1"/>
          <w:numId w:val="1"/>
        </w:numPr>
      </w:pPr>
      <w:r>
        <w:t>Use Your Purchasing Group</w:t>
      </w:r>
      <w:bookmarkEnd w:id="5"/>
    </w:p>
    <w:p w14:paraId="3452D0E6" w14:textId="77A57AC5" w:rsidR="00C84C55" w:rsidRDefault="00C84C55">
      <w:pPr>
        <w:ind w:left="446" w:hanging="360"/>
        <w:rPr>
          <w:rFonts w:eastAsiaTheme="minorEastAsia" w:cs="Times New Roman"/>
          <w:iCs/>
          <w:szCs w:val="24"/>
          <w:lang w:val="en-GB" w:bidi="en-US"/>
        </w:rPr>
      </w:pPr>
      <w:r>
        <w:br w:type="page"/>
      </w:r>
      <w:r w:rsidR="005D6F29">
        <w:lastRenderedPageBreak/>
        <w:t xml:space="preserve"> </w:t>
      </w:r>
    </w:p>
    <w:p w14:paraId="43226599" w14:textId="2AD26390" w:rsidR="00B2531D" w:rsidRDefault="00B2531D" w:rsidP="006C6E05">
      <w:pPr>
        <w:pStyle w:val="GBIImportantInstruction"/>
      </w:pPr>
      <w:r>
        <w:t>Copy from th</w:t>
      </w:r>
      <w:r w:rsidR="004B1FBD">
        <w:t>e Original</w:t>
      </w:r>
      <w:r>
        <w:t xml:space="preserve"> </w:t>
      </w:r>
      <w:r w:rsidR="004B1FBD">
        <w:t>Deluxe Touring Bike (Silver)</w:t>
      </w:r>
      <w:r>
        <w:t xml:space="preserve"> finished good to create your own finished good. </w:t>
      </w:r>
    </w:p>
    <w:p w14:paraId="19A085C3" w14:textId="77777777" w:rsidR="00B2531D" w:rsidRDefault="00B2531D" w:rsidP="00B2531D">
      <w:pPr>
        <w:numPr>
          <w:ilvl w:val="1"/>
          <w:numId w:val="1"/>
        </w:numPr>
      </w:pPr>
      <w:r>
        <w:t xml:space="preserve">Create the finished good using views: </w:t>
      </w:r>
    </w:p>
    <w:p w14:paraId="3E3841E3" w14:textId="77777777" w:rsidR="00B2531D" w:rsidRDefault="00B2531D" w:rsidP="00B2531D">
      <w:pPr>
        <w:numPr>
          <w:ilvl w:val="2"/>
          <w:numId w:val="1"/>
        </w:numPr>
      </w:pPr>
      <w:r>
        <w:t>Basic Data 1</w:t>
      </w:r>
    </w:p>
    <w:p w14:paraId="0F447636" w14:textId="77777777" w:rsidR="00B2531D" w:rsidRDefault="00B2531D" w:rsidP="00B2531D">
      <w:pPr>
        <w:numPr>
          <w:ilvl w:val="2"/>
          <w:numId w:val="1"/>
        </w:numPr>
      </w:pPr>
      <w:r>
        <w:t>Sales: Sales Org. Data 1</w:t>
      </w:r>
    </w:p>
    <w:p w14:paraId="5077B9CD" w14:textId="2A7818C5" w:rsidR="00B2531D" w:rsidRDefault="00B2531D" w:rsidP="00B2531D">
      <w:pPr>
        <w:numPr>
          <w:ilvl w:val="2"/>
          <w:numId w:val="1"/>
        </w:numPr>
      </w:pPr>
      <w:r>
        <w:t>Sales: General/Plant Data</w:t>
      </w:r>
    </w:p>
    <w:p w14:paraId="5C5B130F" w14:textId="2B1B0376" w:rsidR="006811B1" w:rsidRDefault="006811B1" w:rsidP="00B2531D">
      <w:pPr>
        <w:numPr>
          <w:ilvl w:val="2"/>
          <w:numId w:val="1"/>
        </w:numPr>
      </w:pPr>
      <w:r>
        <w:t>Work Scheduling</w:t>
      </w:r>
    </w:p>
    <w:p w14:paraId="46608DF3" w14:textId="69EEED96" w:rsidR="006811B1" w:rsidRDefault="006811B1" w:rsidP="00B2531D">
      <w:pPr>
        <w:numPr>
          <w:ilvl w:val="2"/>
          <w:numId w:val="1"/>
        </w:numPr>
      </w:pPr>
      <w:r>
        <w:t>Accounting 1</w:t>
      </w:r>
    </w:p>
    <w:p w14:paraId="0E1D7940" w14:textId="3BF61E79" w:rsidR="006811B1" w:rsidRDefault="006811B1" w:rsidP="00B2531D">
      <w:pPr>
        <w:numPr>
          <w:ilvl w:val="2"/>
          <w:numId w:val="1"/>
        </w:numPr>
      </w:pPr>
      <w:r>
        <w:t>Costing 1</w:t>
      </w:r>
    </w:p>
    <w:p w14:paraId="42E02649" w14:textId="77777777" w:rsidR="00B2531D" w:rsidRDefault="00B2531D" w:rsidP="00B2531D">
      <w:pPr>
        <w:numPr>
          <w:ilvl w:val="1"/>
          <w:numId w:val="1"/>
        </w:numPr>
      </w:pPr>
      <w:r>
        <w:t>Within Miami.</w:t>
      </w:r>
    </w:p>
    <w:p w14:paraId="55B35F61" w14:textId="4A324F11" w:rsidR="00990E65" w:rsidRDefault="00B2531D" w:rsidP="00B2531D">
      <w:pPr>
        <w:numPr>
          <w:ilvl w:val="1"/>
          <w:numId w:val="1"/>
        </w:numPr>
      </w:pPr>
      <w:r>
        <w:t xml:space="preserve">Use your </w:t>
      </w:r>
      <w:r w:rsidRPr="00B743A1">
        <w:rPr>
          <w:u w:val="single"/>
        </w:rPr>
        <w:t>East Sales Organization</w:t>
      </w:r>
      <w:r>
        <w:t xml:space="preserve">, and </w:t>
      </w:r>
      <w:r w:rsidRPr="00B743A1">
        <w:rPr>
          <w:u w:val="single"/>
        </w:rPr>
        <w:t>Wholesale Distribution</w:t>
      </w:r>
    </w:p>
    <w:p w14:paraId="0710233F" w14:textId="4BB0BC43" w:rsidR="004E74A3" w:rsidRPr="00990E65" w:rsidRDefault="004E74A3" w:rsidP="004E74A3">
      <w:pPr>
        <w:numPr>
          <w:ilvl w:val="1"/>
          <w:numId w:val="1"/>
        </w:numPr>
      </w:pPr>
      <w:r>
        <w:t xml:space="preserve">Use </w:t>
      </w:r>
      <w:r w:rsidRPr="00FA00AF">
        <w:rPr>
          <w:u w:val="single"/>
        </w:rPr>
        <w:t>Miami</w:t>
      </w:r>
      <w:r>
        <w:t xml:space="preserve"> as the </w:t>
      </w:r>
      <w:r w:rsidRPr="00B92D64">
        <w:rPr>
          <w:u w:val="single"/>
        </w:rPr>
        <w:t>delivering plant</w:t>
      </w:r>
      <w:r>
        <w:t xml:space="preserve">. </w:t>
      </w:r>
    </w:p>
    <w:p w14:paraId="3030826A" w14:textId="056C80DB" w:rsidR="00AD3E69" w:rsidRDefault="00AD3E69" w:rsidP="00AD3E69"/>
    <w:p w14:paraId="7D2AC334" w14:textId="30E8B3E5" w:rsidR="002E55C5" w:rsidRDefault="002E55C5" w:rsidP="006C6E05">
      <w:pPr>
        <w:pStyle w:val="GBIImportantInstruction"/>
      </w:pPr>
      <w:r>
        <w:t>C</w:t>
      </w:r>
      <w:r w:rsidR="00732840">
        <w:t>reate</w:t>
      </w:r>
      <w:r>
        <w:t xml:space="preserve"> pricing conditions for your </w:t>
      </w:r>
      <w:r w:rsidR="004B1FBD">
        <w:t>Deluxe Touring Bike (Silver)</w:t>
      </w:r>
      <w:r w:rsidR="00990E65">
        <w:t xml:space="preserve"> and Off-Road Helmet</w:t>
      </w:r>
      <w:r w:rsidR="00732840">
        <w:t xml:space="preserve">. </w:t>
      </w:r>
    </w:p>
    <w:p w14:paraId="50F02E1B" w14:textId="642BE04C" w:rsidR="00990E65" w:rsidRPr="00990E65" w:rsidRDefault="00990E65" w:rsidP="002E55C5">
      <w:pPr>
        <w:numPr>
          <w:ilvl w:val="1"/>
          <w:numId w:val="1"/>
        </w:numPr>
      </w:pPr>
      <w:r>
        <w:t xml:space="preserve">Price Your </w:t>
      </w:r>
      <w:r w:rsidR="004B1FBD">
        <w:t>Deluxe Touring Bike (Silver)</w:t>
      </w:r>
      <w:r w:rsidR="002E55C5">
        <w:t xml:space="preserve"> at 2800 for your </w:t>
      </w:r>
      <w:r w:rsidR="002E55C5" w:rsidRPr="002E55C5">
        <w:rPr>
          <w:u w:val="single"/>
        </w:rPr>
        <w:t>US East Sales O</w:t>
      </w:r>
      <w:r w:rsidR="00732840" w:rsidRPr="002E55C5">
        <w:rPr>
          <w:u w:val="single"/>
        </w:rPr>
        <w:t>rganization</w:t>
      </w:r>
      <w:r>
        <w:rPr>
          <w:u w:val="single"/>
        </w:rPr>
        <w:t>.</w:t>
      </w:r>
    </w:p>
    <w:p w14:paraId="0EC8FDFE" w14:textId="36D1F25A" w:rsidR="001D1998" w:rsidRPr="00990E65" w:rsidRDefault="00424007" w:rsidP="00FA00AF">
      <w:pPr>
        <w:numPr>
          <w:ilvl w:val="1"/>
          <w:numId w:val="1"/>
        </w:numPr>
      </w:pPr>
      <w:r>
        <w:t>Price Your Off-Road Helmet at 50 for</w:t>
      </w:r>
      <w:r w:rsidR="00990E65">
        <w:t xml:space="preserve"> you</w:t>
      </w:r>
      <w:r>
        <w:t>r</w:t>
      </w:r>
      <w:r w:rsidR="00990E65">
        <w:t xml:space="preserve"> </w:t>
      </w:r>
      <w:r w:rsidR="00990E65" w:rsidRPr="00424007">
        <w:rPr>
          <w:u w:val="single"/>
        </w:rPr>
        <w:t>US East Sales Organization</w:t>
      </w:r>
      <w:r w:rsidR="00990E65">
        <w:t>.</w:t>
      </w:r>
    </w:p>
    <w:p w14:paraId="22A8053D" w14:textId="39E4BB3D" w:rsidR="006B4BD5" w:rsidRDefault="00205913" w:rsidP="006B4BD5">
      <w:pPr>
        <w:ind w:left="446" w:hanging="360"/>
        <w:rPr>
          <w:b/>
        </w:rPr>
      </w:pPr>
      <w:r>
        <w:br w:type="page"/>
      </w:r>
    </w:p>
    <w:p w14:paraId="5A907F15" w14:textId="0D20F959" w:rsidR="00763394" w:rsidRDefault="00732840" w:rsidP="006C6E05">
      <w:pPr>
        <w:pStyle w:val="GBISectionHeader"/>
        <w:framePr w:wrap="around"/>
      </w:pPr>
      <w:r>
        <w:lastRenderedPageBreak/>
        <w:t>Begin Fulfillment Process</w:t>
      </w:r>
    </w:p>
    <w:p w14:paraId="12746C53" w14:textId="679A2FEE" w:rsidR="00763394" w:rsidRDefault="00763394" w:rsidP="009E14F0">
      <w:pPr>
        <w:rPr>
          <w:noProof/>
        </w:rPr>
      </w:pPr>
    </w:p>
    <w:p w14:paraId="212DA769" w14:textId="13713035" w:rsidR="009E14F0" w:rsidRDefault="009E14F0" w:rsidP="009E14F0">
      <w:pPr>
        <w:rPr>
          <w:noProof/>
        </w:rPr>
      </w:pPr>
      <w:r w:rsidRPr="00AA5CEB">
        <w:rPr>
          <w:noProof/>
        </w:rPr>
        <w:drawing>
          <wp:inline distT="0" distB="0" distL="0" distR="0" wp14:anchorId="78530E0F" wp14:editId="6C28D42F">
            <wp:extent cx="5943600" cy="567055"/>
            <wp:effectExtent l="57150" t="0" r="57150" b="42545"/>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115599F3" w14:textId="77777777" w:rsidR="009E14F0" w:rsidRDefault="009E14F0" w:rsidP="009E14F0">
      <w:pPr>
        <w:rPr>
          <w:lang w:bidi="en-US"/>
        </w:rPr>
      </w:pPr>
    </w:p>
    <w:p w14:paraId="04B9C28A" w14:textId="3A1AD915" w:rsidR="00732840" w:rsidRDefault="002E55C5" w:rsidP="00732840">
      <w:r>
        <w:t>In this section</w:t>
      </w:r>
      <w:r w:rsidR="00732840">
        <w:t xml:space="preserve">, you received a </w:t>
      </w:r>
      <w:r w:rsidR="00DA5BFD">
        <w:t>Purchase Order</w:t>
      </w:r>
      <w:r>
        <w:t xml:space="preserve"> from </w:t>
      </w:r>
      <w:r w:rsidR="00946992">
        <w:t>Beant</w:t>
      </w:r>
      <w:r w:rsidR="004B1FBD">
        <w:t>own Bikes for Five</w:t>
      </w:r>
      <w:r w:rsidR="007C1D70">
        <w:t xml:space="preserve"> </w:t>
      </w:r>
      <w:r w:rsidR="004B1FBD">
        <w:t>Deluxe Touring Bikes (Silver)</w:t>
      </w:r>
      <w:r>
        <w:t xml:space="preserve"> and F</w:t>
      </w:r>
      <w:r w:rsidR="00732840">
        <w:t xml:space="preserve">ifty </w:t>
      </w:r>
      <w:r>
        <w:t>O</w:t>
      </w:r>
      <w:r w:rsidR="00540DA1">
        <w:t>ff-</w:t>
      </w:r>
      <w:r>
        <w:t>Road H</w:t>
      </w:r>
      <w:r w:rsidR="00732840">
        <w:t>elmets in Miami</w:t>
      </w:r>
      <w:r w:rsidR="007C1D70">
        <w:t xml:space="preserve">. The </w:t>
      </w:r>
      <w:r w:rsidR="00DA5BFD">
        <w:t>Purchase Order</w:t>
      </w:r>
      <w:r w:rsidR="007C1D70">
        <w:t xml:space="preserve"> </w:t>
      </w:r>
      <w:r w:rsidR="00DA5BFD">
        <w:t>Number</w:t>
      </w:r>
      <w:r w:rsidR="007C1D70">
        <w:t xml:space="preserve"> </w:t>
      </w:r>
      <w:r w:rsidR="00766E49">
        <w:t xml:space="preserve">from the vendor </w:t>
      </w:r>
      <w:r w:rsidR="007C1D70">
        <w:t>is 0##-41660</w:t>
      </w:r>
      <w:r w:rsidR="00732840">
        <w:t xml:space="preserve">. You will begin fulfilling this order by creating a quotation. It may help you to refresh your memory that within GBI US, although you have previously fulfilled from Miami, Miami buys and sells while Dallas produces. </w:t>
      </w:r>
    </w:p>
    <w:p w14:paraId="6568D384" w14:textId="77777777" w:rsidR="00732840" w:rsidRDefault="00732840" w:rsidP="00732840"/>
    <w:p w14:paraId="01874F51" w14:textId="1896215F" w:rsidR="00732840" w:rsidRDefault="00732840" w:rsidP="006C6E05">
      <w:pPr>
        <w:pStyle w:val="GBIImportantInstruction"/>
      </w:pPr>
      <w:r>
        <w:t xml:space="preserve">The </w:t>
      </w:r>
      <w:r w:rsidR="00DA5BFD">
        <w:t>Sales Quotation</w:t>
      </w:r>
      <w:r>
        <w:t xml:space="preserve"> will be using the </w:t>
      </w:r>
      <w:r w:rsidR="007C1D70" w:rsidRPr="007C1D70">
        <w:rPr>
          <w:u w:val="single"/>
        </w:rPr>
        <w:t>E</w:t>
      </w:r>
      <w:r w:rsidRPr="007C1D70">
        <w:rPr>
          <w:u w:val="single"/>
        </w:rPr>
        <w:t xml:space="preserve">ast </w:t>
      </w:r>
      <w:r w:rsidR="007C1D70" w:rsidRPr="007C1D70">
        <w:rPr>
          <w:u w:val="single"/>
        </w:rPr>
        <w:t>Sales O</w:t>
      </w:r>
      <w:r w:rsidRPr="007C1D70">
        <w:rPr>
          <w:u w:val="single"/>
        </w:rPr>
        <w:t>rganization</w:t>
      </w:r>
      <w:r w:rsidR="007C1D70">
        <w:t xml:space="preserve"> and the </w:t>
      </w:r>
      <w:r w:rsidR="007C1D70" w:rsidRPr="007C1D70">
        <w:rPr>
          <w:u w:val="single"/>
        </w:rPr>
        <w:t>Bicycles D</w:t>
      </w:r>
      <w:r w:rsidRPr="007C1D70">
        <w:rPr>
          <w:u w:val="single"/>
        </w:rPr>
        <w:t>ivision</w:t>
      </w:r>
      <w:r>
        <w:t>.</w:t>
      </w:r>
    </w:p>
    <w:p w14:paraId="30F08CAC" w14:textId="77777777" w:rsidR="00732840" w:rsidRDefault="00732840" w:rsidP="00732840"/>
    <w:p w14:paraId="175166BF" w14:textId="380398BD" w:rsidR="00732840" w:rsidRDefault="00732840" w:rsidP="006C6E05">
      <w:pPr>
        <w:pStyle w:val="GBIImportantInstruction"/>
      </w:pPr>
      <w:bookmarkStart w:id="6" w:name="_Hlk483400183"/>
      <w:r>
        <w:t xml:space="preserve">Reference the </w:t>
      </w:r>
      <w:r w:rsidR="00DA5BFD">
        <w:t>Sales Quotation</w:t>
      </w:r>
      <w:r>
        <w:t xml:space="preserve"> </w:t>
      </w:r>
      <w:r w:rsidR="00DA5BFD">
        <w:t>Number</w:t>
      </w:r>
      <w:r>
        <w:t xml:space="preserve"> to create the </w:t>
      </w:r>
      <w:r w:rsidR="00DA5BFD">
        <w:t>Sales Order</w:t>
      </w:r>
      <w:r>
        <w:t>.</w:t>
      </w:r>
      <w:bookmarkEnd w:id="6"/>
    </w:p>
    <w:p w14:paraId="28DF7312" w14:textId="77777777" w:rsidR="00732840" w:rsidRPr="00B04BD3" w:rsidRDefault="00732840" w:rsidP="00732840"/>
    <w:p w14:paraId="1F4E5088" w14:textId="32DD8FE0" w:rsidR="00732840" w:rsidRDefault="00766E49" w:rsidP="006C6E05">
      <w:pPr>
        <w:pStyle w:val="GBIImportantInstruction"/>
      </w:pPr>
      <w:r>
        <w:t xml:space="preserve">When you copy your Quotation </w:t>
      </w:r>
      <w:r w:rsidR="00DE21E8">
        <w:t xml:space="preserve">into your </w:t>
      </w:r>
      <w:r w:rsidR="00DA5BFD">
        <w:t>Sales Order</w:t>
      </w:r>
      <w:r w:rsidR="007C1D70">
        <w:t>, you</w:t>
      </w:r>
      <w:r w:rsidR="00732840">
        <w:t xml:space="preserve"> will </w:t>
      </w:r>
      <w:r w:rsidR="007C1D70">
        <w:t>be brought to a screen titled</w:t>
      </w:r>
      <w:r w:rsidR="00732840">
        <w:t xml:space="preserve"> </w:t>
      </w:r>
      <w:r w:rsidR="00732840" w:rsidRPr="007C1D70">
        <w:rPr>
          <w:i/>
        </w:rPr>
        <w:t xml:space="preserve">“Standard Order: </w:t>
      </w:r>
      <w:r w:rsidR="007C1D70" w:rsidRPr="007C1D70">
        <w:rPr>
          <w:i/>
        </w:rPr>
        <w:t>Availability Control”</w:t>
      </w:r>
      <w:r w:rsidR="007C1D70">
        <w:t>. C</w:t>
      </w:r>
      <w:r w:rsidR="00732840">
        <w:t>lick on the “Cont</w:t>
      </w:r>
      <w:r w:rsidR="007C1D70">
        <w:t>inue”</w:t>
      </w:r>
      <w:r w:rsidR="00AD3E69">
        <w:t xml:space="preserve"> </w:t>
      </w:r>
      <w:r w:rsidR="00AD3E69" w:rsidRPr="00AD3E69">
        <w:rPr>
          <w:noProof/>
          <w:lang w:val="en-US" w:bidi="ar-SA"/>
        </w:rPr>
        <w:drawing>
          <wp:inline distT="0" distB="0" distL="0" distR="0" wp14:anchorId="401EB967" wp14:editId="75BB878C">
            <wp:extent cx="548688" cy="190517"/>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88" cy="190517"/>
                    </a:xfrm>
                    <a:prstGeom prst="rect">
                      <a:avLst/>
                    </a:prstGeom>
                  </pic:spPr>
                </pic:pic>
              </a:graphicData>
            </a:graphic>
          </wp:inline>
        </w:drawing>
      </w:r>
      <w:r w:rsidR="007C1D70">
        <w:t xml:space="preserve"> icon through both</w:t>
      </w:r>
      <w:r w:rsidR="00732840">
        <w:t xml:space="preserve"> screens until you reach the </w:t>
      </w:r>
      <w:r w:rsidR="00732840" w:rsidRPr="007C1D70">
        <w:rPr>
          <w:i/>
        </w:rPr>
        <w:t xml:space="preserve">“Create Standard Order: </w:t>
      </w:r>
      <w:r w:rsidR="007C1D70" w:rsidRPr="007C1D70">
        <w:rPr>
          <w:i/>
        </w:rPr>
        <w:t>Overview”</w:t>
      </w:r>
      <w:r w:rsidR="007C1D70" w:rsidRPr="007C1D70">
        <w:t xml:space="preserve"> screen. These screen</w:t>
      </w:r>
      <w:r w:rsidR="00732840" w:rsidRPr="007C1D70">
        <w:t xml:space="preserve">s </w:t>
      </w:r>
      <w:r w:rsidR="007C1D70" w:rsidRPr="007C1D70">
        <w:t>are</w:t>
      </w:r>
      <w:r w:rsidR="00732840" w:rsidRPr="007C1D70">
        <w:t xml:space="preserve"> indicating the fact that the quantity ordered is larger than how much inventory is on hand. We will address this in the last</w:t>
      </w:r>
      <w:r w:rsidR="00732840">
        <w:t xml:space="preserve"> step for this exercise after your inventory is filled.</w:t>
      </w:r>
    </w:p>
    <w:p w14:paraId="78E54124" w14:textId="53469109" w:rsidR="003D3769" w:rsidRPr="003D3769" w:rsidRDefault="003D3769" w:rsidP="003D3769">
      <w:pPr>
        <w:pStyle w:val="GBIImportantInstruction"/>
      </w:pPr>
      <w:r>
        <w:t>If you get error while quotation creation</w:t>
      </w:r>
      <w:r w:rsidR="00134856">
        <w:t xml:space="preserve">, </w:t>
      </w:r>
      <w:r>
        <w:t>make sure to check your loading group of your material in sales/plant view of your material and refer original material to match your fields.</w:t>
      </w:r>
    </w:p>
    <w:p w14:paraId="1A7446D4" w14:textId="1B0FA54A" w:rsidR="00732840" w:rsidRDefault="00AD3E69" w:rsidP="00732840">
      <w:r w:rsidRPr="00AD3E69">
        <w:rPr>
          <w:noProof/>
        </w:rPr>
        <w:drawing>
          <wp:inline distT="0" distB="0" distL="0" distR="0" wp14:anchorId="24C137B9" wp14:editId="408376E3">
            <wp:extent cx="5943600" cy="2869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69565"/>
                    </a:xfrm>
                    <a:prstGeom prst="rect">
                      <a:avLst/>
                    </a:prstGeom>
                  </pic:spPr>
                </pic:pic>
              </a:graphicData>
            </a:graphic>
          </wp:inline>
        </w:drawing>
      </w:r>
    </w:p>
    <w:p w14:paraId="4244D103" w14:textId="77777777" w:rsidR="00AD3E69" w:rsidRPr="00D54CFA" w:rsidRDefault="00AD3E69" w:rsidP="00732840"/>
    <w:p w14:paraId="79CDE930" w14:textId="08AC1F05" w:rsidR="00732840" w:rsidRDefault="00732840" w:rsidP="006C6E05">
      <w:pPr>
        <w:pStyle w:val="GBIQuestion"/>
      </w:pPr>
      <w:r>
        <w:t xml:space="preserve">What is the </w:t>
      </w:r>
      <w:r w:rsidR="00DA5BFD">
        <w:t>Sales Quotation</w:t>
      </w:r>
      <w:r>
        <w:t xml:space="preserve"> </w:t>
      </w:r>
      <w:r w:rsidR="00946992">
        <w:t>document number</w:t>
      </w:r>
      <w:r>
        <w:t>?</w:t>
      </w:r>
      <w:r w:rsidR="003632C9">
        <w:br/>
      </w:r>
      <w:r>
        <w:t xml:space="preserve"> </w:t>
      </w:r>
      <w:r w:rsidR="00692420">
        <w:fldChar w:fldCharType="begin">
          <w:ffData>
            <w:name w:val="Q01"/>
            <w:enabled/>
            <w:calcOnExit/>
            <w:textInput/>
          </w:ffData>
        </w:fldChar>
      </w:r>
      <w:bookmarkStart w:id="7" w:name="Q01"/>
      <w:r w:rsidR="00692420">
        <w:instrText xml:space="preserve"> FORMTEXT </w:instrText>
      </w:r>
      <w:r w:rsidR="00692420">
        <w:fldChar w:fldCharType="separate"/>
      </w:r>
      <w:r w:rsidR="00692420">
        <w:rPr>
          <w:noProof/>
        </w:rPr>
        <w:t> </w:t>
      </w:r>
      <w:r w:rsidR="00692420">
        <w:rPr>
          <w:noProof/>
        </w:rPr>
        <w:t> </w:t>
      </w:r>
      <w:r w:rsidR="00692420">
        <w:rPr>
          <w:noProof/>
        </w:rPr>
        <w:t> </w:t>
      </w:r>
      <w:r w:rsidR="00692420">
        <w:rPr>
          <w:noProof/>
        </w:rPr>
        <w:t> </w:t>
      </w:r>
      <w:r w:rsidR="00692420">
        <w:rPr>
          <w:noProof/>
        </w:rPr>
        <w:t> </w:t>
      </w:r>
      <w:r w:rsidR="00692420">
        <w:fldChar w:fldCharType="end"/>
      </w:r>
      <w:bookmarkEnd w:id="7"/>
      <w:r>
        <w:t xml:space="preserve"> </w:t>
      </w:r>
    </w:p>
    <w:p w14:paraId="1FE920E7" w14:textId="4E2ECAF9" w:rsidR="00161C7B" w:rsidRDefault="00732840" w:rsidP="006C6E05">
      <w:pPr>
        <w:pStyle w:val="GBIQuestion"/>
      </w:pPr>
      <w:r>
        <w:t xml:space="preserve">What is the </w:t>
      </w:r>
      <w:r w:rsidR="00DA5BFD">
        <w:t>Sales Order</w:t>
      </w:r>
      <w:r>
        <w:t xml:space="preserve"> </w:t>
      </w:r>
      <w:r w:rsidR="00946992">
        <w:t>document number</w:t>
      </w:r>
      <w:r>
        <w:t>?</w:t>
      </w:r>
      <w:r w:rsidR="003632C9">
        <w:br/>
      </w:r>
      <w:r>
        <w:t xml:space="preserve"> </w:t>
      </w:r>
      <w:r w:rsidR="00675F3F">
        <w:fldChar w:fldCharType="begin">
          <w:ffData>
            <w:name w:val="Q02"/>
            <w:enabled/>
            <w:calcOnExit/>
            <w:textInput/>
          </w:ffData>
        </w:fldChar>
      </w:r>
      <w:bookmarkStart w:id="8" w:name="Q02"/>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8"/>
      <w:r w:rsidRPr="00C339F4">
        <w:t xml:space="preserve"> </w:t>
      </w:r>
      <w:r>
        <w:sym w:font="Wingdings" w:char="F021"/>
      </w:r>
    </w:p>
    <w:p w14:paraId="79953CB4" w14:textId="4621F60D" w:rsidR="00732840" w:rsidRDefault="00732840" w:rsidP="00161C7B">
      <w:r>
        <w:br w:type="page"/>
      </w:r>
    </w:p>
    <w:p w14:paraId="71714061" w14:textId="2318D9E0" w:rsidR="00732840" w:rsidRDefault="00732840" w:rsidP="006C6E05">
      <w:pPr>
        <w:pStyle w:val="GBISectionHeader"/>
        <w:framePr w:wrap="around"/>
      </w:pPr>
      <w:r>
        <w:lastRenderedPageBreak/>
        <w:t>Begin Procurement Process</w:t>
      </w:r>
    </w:p>
    <w:p w14:paraId="0CA54009" w14:textId="419AF5FD" w:rsidR="00732840" w:rsidRDefault="00732840" w:rsidP="009E14F0">
      <w:pPr>
        <w:rPr>
          <w:lang w:bidi="en-US"/>
        </w:rPr>
      </w:pPr>
    </w:p>
    <w:p w14:paraId="70DBC33F" w14:textId="45C24E05" w:rsidR="009E14F0" w:rsidRDefault="009E14F0" w:rsidP="009E14F0">
      <w:pPr>
        <w:rPr>
          <w:lang w:bidi="en-US"/>
        </w:rPr>
      </w:pPr>
      <w:r w:rsidRPr="00AA5CEB">
        <w:rPr>
          <w:noProof/>
        </w:rPr>
        <w:drawing>
          <wp:inline distT="0" distB="0" distL="0" distR="0" wp14:anchorId="4A37ED08" wp14:editId="03683414">
            <wp:extent cx="5943600" cy="567055"/>
            <wp:effectExtent l="57150" t="0" r="57150" b="42545"/>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E0C86E7" w14:textId="77777777" w:rsidR="009E14F0" w:rsidRDefault="009E14F0" w:rsidP="009E14F0">
      <w:pPr>
        <w:rPr>
          <w:lang w:bidi="en-US"/>
        </w:rPr>
      </w:pPr>
    </w:p>
    <w:p w14:paraId="502D5C3B" w14:textId="50A8E259" w:rsidR="001806FC" w:rsidRDefault="007C1D70" w:rsidP="001806FC">
      <w:bookmarkStart w:id="9" w:name="_Hlk483401702"/>
      <w:r>
        <w:t>In this section</w:t>
      </w:r>
      <w:r w:rsidR="001806FC">
        <w:t>, yo</w:t>
      </w:r>
      <w:r w:rsidR="00485A76">
        <w:t>u procure the required Trading G</w:t>
      </w:r>
      <w:r>
        <w:t xml:space="preserve">ood and </w:t>
      </w:r>
      <w:r w:rsidR="00DA5BFD">
        <w:t>Raw Materials</w:t>
      </w:r>
      <w:r w:rsidR="001806FC">
        <w:t xml:space="preserve"> to </w:t>
      </w:r>
      <w:r>
        <w:t>fulfil</w:t>
      </w:r>
      <w:r w:rsidR="001806FC">
        <w:t xml:space="preserve"> the customer </w:t>
      </w:r>
      <w:r w:rsidR="00DA5BFD">
        <w:t>Purchase Order</w:t>
      </w:r>
      <w:r w:rsidR="001806FC">
        <w:t xml:space="preserve">. </w:t>
      </w:r>
      <w:r w:rsidR="00035010">
        <w:rPr>
          <w:rFonts w:ascii="Calibri" w:hAnsi="Calibri" w:cs="Calibri"/>
          <w:color w:val="444444"/>
          <w:shd w:val="clear" w:color="auto" w:fill="FFFFFF"/>
        </w:rPr>
        <w:t xml:space="preserve">Olympic Protective Gear </w:t>
      </w:r>
      <w:r>
        <w:t>is your</w:t>
      </w:r>
      <w:r w:rsidR="001806FC">
        <w:t xml:space="preserve"> vendor that sells </w:t>
      </w:r>
      <w:r>
        <w:t>O</w:t>
      </w:r>
      <w:r w:rsidR="00DE21E8">
        <w:t>ff-</w:t>
      </w:r>
      <w:r>
        <w:t>Road Helmets and Spy Gear is your</w:t>
      </w:r>
      <w:r w:rsidR="001806FC">
        <w:t xml:space="preserve"> vendor that sells all </w:t>
      </w:r>
      <w:r w:rsidR="00DA5BFD">
        <w:t>Raw Materials</w:t>
      </w:r>
      <w:r w:rsidR="001806FC">
        <w:t xml:space="preserve"> for your </w:t>
      </w:r>
      <w:r w:rsidR="004B1FBD">
        <w:t>Deluxe Touring Bikes (Silver)</w:t>
      </w:r>
      <w:r w:rsidR="001806FC">
        <w:t xml:space="preserve">. Materials are </w:t>
      </w:r>
      <w:r w:rsidR="004B1FBD">
        <w:t>listed in the BOM for the</w:t>
      </w:r>
      <w:r w:rsidR="001806FC">
        <w:t xml:space="preserve"> </w:t>
      </w:r>
      <w:r w:rsidR="004B1FBD">
        <w:t>Deluxe Touring Bike (Silver)</w:t>
      </w:r>
      <w:r w:rsidR="001806FC">
        <w:t xml:space="preserve"> which is shown at the end of this document. Prices for the </w:t>
      </w:r>
      <w:r w:rsidR="00DA5BFD">
        <w:t>Purchase Order</w:t>
      </w:r>
      <w:r w:rsidR="001806FC">
        <w:t xml:space="preserve"> are also listed at the end of this document.</w:t>
      </w:r>
      <w:bookmarkEnd w:id="9"/>
      <w:r w:rsidR="001806FC">
        <w:t xml:space="preserve"> </w:t>
      </w:r>
    </w:p>
    <w:p w14:paraId="131EA561" w14:textId="149BC52D" w:rsidR="001806FC" w:rsidRPr="009C24FB" w:rsidRDefault="001806FC" w:rsidP="00485A76"/>
    <w:p w14:paraId="19BB2FBD" w14:textId="77D15E07" w:rsidR="001806FC" w:rsidRDefault="001806FC" w:rsidP="006C6E05">
      <w:pPr>
        <w:pStyle w:val="GBIImportantInstruction"/>
      </w:pPr>
      <w:r>
        <w:t xml:space="preserve">Note that from a </w:t>
      </w:r>
      <w:r w:rsidR="00DA5BFD">
        <w:t>Raw Materials</w:t>
      </w:r>
      <w:r>
        <w:t xml:space="preserve"> perspective, the fact that we are procuring all </w:t>
      </w:r>
      <w:r w:rsidR="00DA5BFD">
        <w:t>Raw Materials</w:t>
      </w:r>
      <w:r>
        <w:t xml:space="preserve"> is not normal. Normally, a company would procure required materials from multiple vendors.</w:t>
      </w:r>
    </w:p>
    <w:p w14:paraId="3D2333A9" w14:textId="77777777" w:rsidR="001806FC" w:rsidRDefault="001806FC" w:rsidP="001806FC"/>
    <w:p w14:paraId="0A81B79C" w14:textId="77777777" w:rsidR="001806FC" w:rsidRDefault="001806FC" w:rsidP="006C6E05">
      <w:pPr>
        <w:pStyle w:val="GBIImportantInstruction"/>
      </w:pPr>
      <w:r>
        <w:t>DO NOT use movement type 561 (“inventory from heaven”) to acquire these materials!</w:t>
      </w:r>
    </w:p>
    <w:p w14:paraId="4343B9AF" w14:textId="32AD139F" w:rsidR="004525E3" w:rsidRDefault="004525E3" w:rsidP="004525E3"/>
    <w:p w14:paraId="5EDFF910" w14:textId="6B19D3FF" w:rsidR="001806FC" w:rsidRDefault="001806FC" w:rsidP="006C6E05">
      <w:pPr>
        <w:pStyle w:val="GBIImportantInstruction"/>
      </w:pPr>
      <w:r>
        <w:t xml:space="preserve">Use Chapter 04 as a reference and create a </w:t>
      </w:r>
      <w:r w:rsidR="00DA5BFD">
        <w:t>Purchase Requisition</w:t>
      </w:r>
      <w:r>
        <w:t xml:space="preserve"> for your </w:t>
      </w:r>
      <w:r w:rsidR="00F86C7E">
        <w:t>Off-Road H</w:t>
      </w:r>
      <w:r>
        <w:t xml:space="preserve">elmets and another </w:t>
      </w:r>
      <w:r w:rsidR="00DA5BFD">
        <w:t>Purchase Requisition</w:t>
      </w:r>
      <w:r>
        <w:t xml:space="preserve"> for all </w:t>
      </w:r>
      <w:r w:rsidR="00DA5BFD">
        <w:t>Raw Materials</w:t>
      </w:r>
      <w:r>
        <w:t xml:space="preserve"> necessary to produce a </w:t>
      </w:r>
      <w:r w:rsidR="004B1FBD">
        <w:t>Deluxe Touring Bike (Silver)</w:t>
      </w:r>
      <w:r>
        <w:t xml:space="preserve">. Everything will be included in two requisitions due to the simple fact that we are going to be ordering from two separate vendors. Each of these will be converted into </w:t>
      </w:r>
      <w:r w:rsidR="00DA5BFD">
        <w:t>Purchase Order</w:t>
      </w:r>
      <w:r>
        <w:t>s.</w:t>
      </w:r>
    </w:p>
    <w:p w14:paraId="5162B9E5" w14:textId="77777777" w:rsidR="001806FC" w:rsidRPr="00FA2F3C" w:rsidRDefault="001806FC" w:rsidP="001806FC"/>
    <w:p w14:paraId="53827349" w14:textId="45546B97" w:rsidR="001806FC" w:rsidRDefault="001806FC" w:rsidP="006C6E05">
      <w:pPr>
        <w:pStyle w:val="GBIImportantInstruction"/>
      </w:pPr>
      <w:r>
        <w:t xml:space="preserve">Use the pricing chart at the end of the document for your </w:t>
      </w:r>
      <w:r w:rsidR="00DA5BFD">
        <w:t>Purchase Order</w:t>
      </w:r>
      <w:r>
        <w:t xml:space="preserve">. </w:t>
      </w:r>
    </w:p>
    <w:p w14:paraId="4E8DA357" w14:textId="77777777" w:rsidR="001806FC" w:rsidRPr="00FA2F3C" w:rsidRDefault="001806FC" w:rsidP="001806FC"/>
    <w:p w14:paraId="2AC0290F" w14:textId="5B74001E" w:rsidR="001806FC" w:rsidRDefault="001806FC" w:rsidP="006C6E05">
      <w:pPr>
        <w:pStyle w:val="GBIImportantInstruction"/>
      </w:pPr>
      <w:r>
        <w:t>Keep in mind (when ordering) t</w:t>
      </w:r>
      <w:r w:rsidR="004B1FBD">
        <w:t>hat you will be producing only F</w:t>
      </w:r>
      <w:r>
        <w:t xml:space="preserve">ive </w:t>
      </w:r>
      <w:r w:rsidR="004B1FBD">
        <w:t>Deluxe Touring Bikes (Silver</w:t>
      </w:r>
      <w:proofErr w:type="gramStart"/>
      <w:r w:rsidR="004B1FBD">
        <w:t>)</w:t>
      </w:r>
      <w:r>
        <w:t>s</w:t>
      </w:r>
      <w:proofErr w:type="gramEnd"/>
      <w:r>
        <w:t xml:space="preserve"> instead of ten.</w:t>
      </w:r>
    </w:p>
    <w:p w14:paraId="28F3DFDE" w14:textId="77777777" w:rsidR="001806FC" w:rsidRDefault="001806FC" w:rsidP="001806FC"/>
    <w:p w14:paraId="2EE02310" w14:textId="3C2AB5FA" w:rsidR="001806FC" w:rsidRDefault="001806FC" w:rsidP="006C6E05">
      <w:pPr>
        <w:pStyle w:val="GBIImportantInstruction"/>
      </w:pPr>
      <w:r>
        <w:t xml:space="preserve">The required </w:t>
      </w:r>
      <w:r w:rsidR="00DA5BFD">
        <w:t>Raw Materials</w:t>
      </w:r>
      <w:r w:rsidR="004B1FBD">
        <w:t xml:space="preserve"> for the Deluxe Touring Bike (Silver) and Touring Aluminium Wheel Assembly</w:t>
      </w:r>
      <w:r>
        <w:t xml:space="preserve"> are at the end of this document.</w:t>
      </w:r>
    </w:p>
    <w:p w14:paraId="67ADE75D" w14:textId="77777777" w:rsidR="001806FC" w:rsidRDefault="001806FC" w:rsidP="001806FC"/>
    <w:p w14:paraId="1591D0BA" w14:textId="77777777" w:rsidR="001806FC" w:rsidRDefault="001806FC" w:rsidP="006C6E05">
      <w:pPr>
        <w:pStyle w:val="GBIImportantInstruction"/>
      </w:pPr>
      <w:r>
        <w:t>Remember to think carefully about the city to which each material should be sent. For example, you are not going to order any helmets into Dallas as it is only used for production.</w:t>
      </w:r>
    </w:p>
    <w:p w14:paraId="3E63E9AF" w14:textId="77777777" w:rsidR="004B12A4" w:rsidRDefault="004B12A4" w:rsidP="004B12A4"/>
    <w:p w14:paraId="77B54FD3" w14:textId="742D8939" w:rsidR="00B14B25" w:rsidRPr="00C339F4" w:rsidRDefault="00B14B25" w:rsidP="006C6E05">
      <w:pPr>
        <w:pStyle w:val="GBIQuestion"/>
      </w:pPr>
      <w:r>
        <w:t>How many O</w:t>
      </w:r>
      <w:r w:rsidR="00DA5BFD">
        <w:t>ff-Road Helmets do you need to p</w:t>
      </w:r>
      <w:r>
        <w:t>rocure?</w:t>
      </w:r>
      <w:r w:rsidR="003632C9">
        <w:br/>
      </w:r>
      <w:r>
        <w:t xml:space="preserve"> </w:t>
      </w:r>
      <w:r w:rsidR="00675F3F">
        <w:fldChar w:fldCharType="begin">
          <w:ffData>
            <w:name w:val="Q03"/>
            <w:enabled/>
            <w:calcOnExit/>
            <w:textInput/>
          </w:ffData>
        </w:fldChar>
      </w:r>
      <w:bookmarkStart w:id="10" w:name="Q03"/>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10"/>
      <w:r>
        <w:t xml:space="preserve"> </w:t>
      </w:r>
      <w:r w:rsidR="00675F3F">
        <w:sym w:font="Wingdings" w:char="F021"/>
      </w:r>
    </w:p>
    <w:p w14:paraId="16B79C9F" w14:textId="11F63696" w:rsidR="00B14B25" w:rsidRPr="00C339F4" w:rsidRDefault="00B14B25" w:rsidP="006C6E05">
      <w:pPr>
        <w:pStyle w:val="GBIQuestion"/>
      </w:pPr>
      <w:r>
        <w:t>How ma</w:t>
      </w:r>
      <w:r w:rsidR="004B1FBD">
        <w:t>ny</w:t>
      </w:r>
      <w:r w:rsidR="00DA5BFD">
        <w:t xml:space="preserve"> </w:t>
      </w:r>
      <w:r w:rsidR="004B1FBD">
        <w:t>Deluxe Touring Bikes (Silver)</w:t>
      </w:r>
      <w:r w:rsidR="00DA5BFD">
        <w:t xml:space="preserve"> do you need to p</w:t>
      </w:r>
      <w:r>
        <w:t>rocure?</w:t>
      </w:r>
      <w:r w:rsidR="003632C9">
        <w:br/>
      </w:r>
      <w:r>
        <w:t xml:space="preserve"> </w:t>
      </w:r>
      <w:r w:rsidR="00675F3F">
        <w:fldChar w:fldCharType="begin">
          <w:ffData>
            <w:name w:val="Q04"/>
            <w:enabled/>
            <w:calcOnExit/>
            <w:textInput/>
          </w:ffData>
        </w:fldChar>
      </w:r>
      <w:bookmarkStart w:id="11" w:name="Q04"/>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11"/>
      <w:r>
        <w:t xml:space="preserve"> </w:t>
      </w:r>
      <w:r w:rsidR="00675F3F">
        <w:sym w:font="Wingdings" w:char="F021"/>
      </w:r>
    </w:p>
    <w:p w14:paraId="6924593F" w14:textId="2D98DB1B" w:rsidR="001806FC" w:rsidRDefault="001806FC" w:rsidP="006C6E05">
      <w:pPr>
        <w:pStyle w:val="GBIQuestion"/>
      </w:pPr>
      <w:r>
        <w:t xml:space="preserve">What is the </w:t>
      </w:r>
      <w:r w:rsidR="00DA5BFD">
        <w:t>Purchase Requisition</w:t>
      </w:r>
      <w:r>
        <w:t xml:space="preserve"> </w:t>
      </w:r>
      <w:r w:rsidR="00946992">
        <w:t>document number</w:t>
      </w:r>
      <w:r>
        <w:t xml:space="preserve"> for </w:t>
      </w:r>
      <w:r w:rsidR="00DA5BFD">
        <w:t>Off-Road Helmet</w:t>
      </w:r>
      <w:r>
        <w:t>s?</w:t>
      </w:r>
      <w:r w:rsidR="003632C9">
        <w:br/>
      </w:r>
      <w:r>
        <w:t xml:space="preserve"> </w:t>
      </w:r>
      <w:r w:rsidR="00675F3F">
        <w:fldChar w:fldCharType="begin">
          <w:ffData>
            <w:name w:val="Q05"/>
            <w:enabled/>
            <w:calcOnExit/>
            <w:textInput/>
          </w:ffData>
        </w:fldChar>
      </w:r>
      <w:bookmarkStart w:id="12" w:name="Q05"/>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12"/>
      <w:r>
        <w:t xml:space="preserve"> </w:t>
      </w:r>
      <w:r>
        <w:sym w:font="Wingdings" w:char="F021"/>
      </w:r>
    </w:p>
    <w:p w14:paraId="31757874" w14:textId="77777777" w:rsidR="004525E3" w:rsidRDefault="004525E3" w:rsidP="006C6E05"/>
    <w:p w14:paraId="3280B694" w14:textId="5C1A60A4" w:rsidR="001806FC" w:rsidRDefault="001806FC" w:rsidP="006C6E05">
      <w:pPr>
        <w:pStyle w:val="GBIQuestion"/>
      </w:pPr>
      <w:r>
        <w:lastRenderedPageBreak/>
        <w:t xml:space="preserve">What is the </w:t>
      </w:r>
      <w:r w:rsidR="00DA5BFD">
        <w:t>Purchase Requisition</w:t>
      </w:r>
      <w:r>
        <w:t xml:space="preserve"> </w:t>
      </w:r>
      <w:r w:rsidR="00946992">
        <w:t>document number</w:t>
      </w:r>
      <w:r>
        <w:t xml:space="preserve"> for </w:t>
      </w:r>
      <w:r w:rsidR="00DA5BFD">
        <w:t>Raw Materials</w:t>
      </w:r>
      <w:r>
        <w:t>?</w:t>
      </w:r>
      <w:r w:rsidR="003632C9">
        <w:br/>
      </w:r>
      <w:r>
        <w:t xml:space="preserve"> </w:t>
      </w:r>
      <w:r w:rsidR="00675F3F">
        <w:fldChar w:fldCharType="begin">
          <w:ffData>
            <w:name w:val="Q06"/>
            <w:enabled/>
            <w:calcOnExit/>
            <w:textInput/>
          </w:ffData>
        </w:fldChar>
      </w:r>
      <w:bookmarkStart w:id="13" w:name="Q06"/>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13"/>
      <w:r>
        <w:t xml:space="preserve"> </w:t>
      </w:r>
      <w:r>
        <w:sym w:font="Wingdings" w:char="F021"/>
      </w:r>
    </w:p>
    <w:p w14:paraId="0EE92CCD" w14:textId="7AFA5881" w:rsidR="001806FC" w:rsidRDefault="001806FC" w:rsidP="006C6E05">
      <w:pPr>
        <w:pStyle w:val="GBIQuestion"/>
      </w:pPr>
      <w:r>
        <w:t xml:space="preserve">What is the </w:t>
      </w:r>
      <w:r w:rsidR="00DA5BFD">
        <w:t>Purchase Order</w:t>
      </w:r>
      <w:r>
        <w:t xml:space="preserve"> </w:t>
      </w:r>
      <w:r w:rsidR="00946992">
        <w:t>document number</w:t>
      </w:r>
      <w:r>
        <w:t xml:space="preserve"> for </w:t>
      </w:r>
      <w:r w:rsidR="00DA5BFD">
        <w:t>Off-Road Helmet</w:t>
      </w:r>
      <w:r>
        <w:t>s?</w:t>
      </w:r>
      <w:r w:rsidR="003632C9">
        <w:br/>
      </w:r>
      <w:r>
        <w:t xml:space="preserve"> </w:t>
      </w:r>
      <w:r w:rsidR="00675F3F">
        <w:fldChar w:fldCharType="begin">
          <w:ffData>
            <w:name w:val="Q07"/>
            <w:enabled/>
            <w:calcOnExit/>
            <w:textInput/>
          </w:ffData>
        </w:fldChar>
      </w:r>
      <w:bookmarkStart w:id="14" w:name="Q07"/>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14"/>
      <w:r>
        <w:t xml:space="preserve"> </w:t>
      </w:r>
      <w:r>
        <w:sym w:font="Wingdings" w:char="F021"/>
      </w:r>
    </w:p>
    <w:p w14:paraId="22687091" w14:textId="71224066" w:rsidR="001806FC" w:rsidRDefault="001806FC" w:rsidP="006C6E05">
      <w:pPr>
        <w:pStyle w:val="GBIQuestion"/>
      </w:pPr>
      <w:r>
        <w:t xml:space="preserve">What is the </w:t>
      </w:r>
      <w:r w:rsidR="00DA5BFD">
        <w:t>Purchase Order</w:t>
      </w:r>
      <w:r>
        <w:t xml:space="preserve"> </w:t>
      </w:r>
      <w:r w:rsidR="00946992">
        <w:t>document number</w:t>
      </w:r>
      <w:r>
        <w:t xml:space="preserve"> for </w:t>
      </w:r>
      <w:r w:rsidR="00DA5BFD">
        <w:t>Raw Materials</w:t>
      </w:r>
      <w:r>
        <w:t>?</w:t>
      </w:r>
      <w:r w:rsidR="003632C9">
        <w:br/>
      </w:r>
      <w:r>
        <w:t xml:space="preserve"> </w:t>
      </w:r>
      <w:r w:rsidR="00675F3F">
        <w:fldChar w:fldCharType="begin">
          <w:ffData>
            <w:name w:val="Q08"/>
            <w:enabled/>
            <w:calcOnExit/>
            <w:textInput/>
          </w:ffData>
        </w:fldChar>
      </w:r>
      <w:bookmarkStart w:id="15" w:name="Q08"/>
      <w:r w:rsidR="00675F3F">
        <w:instrText xml:space="preserve"> FORMTEXT </w:instrText>
      </w:r>
      <w:r w:rsidR="00675F3F">
        <w:fldChar w:fldCharType="separate"/>
      </w:r>
      <w:bookmarkStart w:id="16" w:name="_GoBack"/>
      <w:bookmarkEnd w:id="16"/>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15"/>
      <w:r>
        <w:t xml:space="preserve"> </w:t>
      </w:r>
      <w:r>
        <w:sym w:font="Wingdings" w:char="F021"/>
      </w:r>
    </w:p>
    <w:p w14:paraId="1BB33814" w14:textId="4A0D8CDA" w:rsidR="001806FC" w:rsidRDefault="001806FC" w:rsidP="006C6E05">
      <w:pPr>
        <w:pStyle w:val="GBIQuestion"/>
      </w:pPr>
      <w:r>
        <w:t xml:space="preserve">What is the </w:t>
      </w:r>
      <w:r w:rsidR="00DA5BFD">
        <w:t>Goods Receipt</w:t>
      </w:r>
      <w:r>
        <w:t xml:space="preserve"> </w:t>
      </w:r>
      <w:r w:rsidR="00946992">
        <w:t>document number</w:t>
      </w:r>
      <w:r>
        <w:t xml:space="preserve"> for </w:t>
      </w:r>
      <w:r w:rsidR="00DA5BFD">
        <w:t>Off-Road Helmet</w:t>
      </w:r>
      <w:r>
        <w:t>s?</w:t>
      </w:r>
      <w:r w:rsidR="003632C9">
        <w:br/>
      </w:r>
      <w:r>
        <w:t xml:space="preserve"> </w:t>
      </w:r>
      <w:r w:rsidR="00675F3F">
        <w:fldChar w:fldCharType="begin">
          <w:ffData>
            <w:name w:val="Q09"/>
            <w:enabled/>
            <w:calcOnExit/>
            <w:textInput/>
          </w:ffData>
        </w:fldChar>
      </w:r>
      <w:bookmarkStart w:id="17" w:name="Q09"/>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17"/>
      <w:r>
        <w:t xml:space="preserve"> </w:t>
      </w:r>
      <w:r>
        <w:sym w:font="Wingdings" w:char="F021"/>
      </w:r>
    </w:p>
    <w:p w14:paraId="457B2318" w14:textId="04E17485" w:rsidR="001806FC" w:rsidRDefault="001806FC" w:rsidP="006C6E05">
      <w:pPr>
        <w:pStyle w:val="GBIQuestion"/>
      </w:pPr>
      <w:r>
        <w:t xml:space="preserve">What is the </w:t>
      </w:r>
      <w:r w:rsidR="00DA5BFD">
        <w:t>Goods Receipt</w:t>
      </w:r>
      <w:r>
        <w:t xml:space="preserve"> </w:t>
      </w:r>
      <w:r w:rsidR="00946992">
        <w:t>document number</w:t>
      </w:r>
      <w:r>
        <w:t xml:space="preserve"> for </w:t>
      </w:r>
      <w:r w:rsidR="00DA5BFD">
        <w:t>Raw Materials</w:t>
      </w:r>
      <w:r>
        <w:t>?</w:t>
      </w:r>
      <w:r w:rsidR="003632C9">
        <w:br/>
      </w:r>
      <w:r>
        <w:t xml:space="preserve"> </w:t>
      </w:r>
      <w:r w:rsidR="00675F3F">
        <w:fldChar w:fldCharType="begin">
          <w:ffData>
            <w:name w:val="Q10"/>
            <w:enabled/>
            <w:calcOnExit/>
            <w:textInput/>
          </w:ffData>
        </w:fldChar>
      </w:r>
      <w:bookmarkStart w:id="18" w:name="Q10"/>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18"/>
      <w:r>
        <w:t xml:space="preserve"> </w:t>
      </w:r>
      <w:r>
        <w:sym w:font="Wingdings" w:char="F021"/>
      </w:r>
    </w:p>
    <w:p w14:paraId="1FFE22AB" w14:textId="583FC651" w:rsidR="001806FC" w:rsidRDefault="001806FC" w:rsidP="006C6E05">
      <w:pPr>
        <w:pStyle w:val="GBIQuestion"/>
      </w:pPr>
      <w:r>
        <w:t xml:space="preserve">What is the </w:t>
      </w:r>
      <w:r w:rsidR="00DA5BFD">
        <w:t>Invoice</w:t>
      </w:r>
      <w:r>
        <w:t xml:space="preserve"> </w:t>
      </w:r>
      <w:r w:rsidR="00946992">
        <w:t>document number</w:t>
      </w:r>
      <w:r>
        <w:t xml:space="preserve"> for </w:t>
      </w:r>
      <w:r w:rsidR="00DA5BFD">
        <w:t>Off-Road Helmet</w:t>
      </w:r>
      <w:r>
        <w:t>s?</w:t>
      </w:r>
      <w:r w:rsidR="003632C9">
        <w:br/>
      </w:r>
      <w:r>
        <w:t xml:space="preserve"> </w:t>
      </w:r>
      <w:r w:rsidR="00675F3F">
        <w:fldChar w:fldCharType="begin">
          <w:ffData>
            <w:name w:val="Q11"/>
            <w:enabled/>
            <w:calcOnExit/>
            <w:textInput/>
          </w:ffData>
        </w:fldChar>
      </w:r>
      <w:bookmarkStart w:id="19" w:name="Q11"/>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19"/>
      <w:r>
        <w:t xml:space="preserve"> </w:t>
      </w:r>
      <w:r>
        <w:sym w:font="Wingdings" w:char="F021"/>
      </w:r>
    </w:p>
    <w:p w14:paraId="7384B084" w14:textId="21A7ED84" w:rsidR="001806FC" w:rsidRDefault="001806FC" w:rsidP="006C6E05">
      <w:pPr>
        <w:pStyle w:val="GBIQuestion"/>
      </w:pPr>
      <w:r>
        <w:t xml:space="preserve">What is the </w:t>
      </w:r>
      <w:r w:rsidR="00DA5BFD">
        <w:t>Invoice</w:t>
      </w:r>
      <w:r>
        <w:t xml:space="preserve"> </w:t>
      </w:r>
      <w:r w:rsidR="00946992">
        <w:t>document number</w:t>
      </w:r>
      <w:r>
        <w:t xml:space="preserve"> for </w:t>
      </w:r>
      <w:r w:rsidR="00DA5BFD">
        <w:t>Raw Materials</w:t>
      </w:r>
      <w:r>
        <w:t>?</w:t>
      </w:r>
      <w:r w:rsidR="003632C9">
        <w:br/>
      </w:r>
      <w:r>
        <w:t xml:space="preserve"> </w:t>
      </w:r>
      <w:r w:rsidR="00675F3F">
        <w:fldChar w:fldCharType="begin">
          <w:ffData>
            <w:name w:val="Q12"/>
            <w:enabled/>
            <w:calcOnExit/>
            <w:textInput/>
          </w:ffData>
        </w:fldChar>
      </w:r>
      <w:bookmarkStart w:id="20" w:name="Q12"/>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0"/>
      <w:r>
        <w:t xml:space="preserve"> </w:t>
      </w:r>
      <w:r>
        <w:sym w:font="Wingdings" w:char="F021"/>
      </w:r>
    </w:p>
    <w:p w14:paraId="4474B336" w14:textId="424F9D7F" w:rsidR="001806FC" w:rsidRDefault="001806FC" w:rsidP="006C6E05">
      <w:pPr>
        <w:pStyle w:val="GBIQuestion"/>
      </w:pPr>
      <w:r>
        <w:t xml:space="preserve">What is the </w:t>
      </w:r>
      <w:r w:rsidR="00DA5BFD">
        <w:t xml:space="preserve">Accounting Document </w:t>
      </w:r>
      <w:r w:rsidR="00946992">
        <w:t>number</w:t>
      </w:r>
      <w:r>
        <w:t xml:space="preserve"> for </w:t>
      </w:r>
      <w:r w:rsidR="00DA5BFD">
        <w:t>Off-Road Helmet</w:t>
      </w:r>
      <w:r>
        <w:t>s?</w:t>
      </w:r>
      <w:r w:rsidR="003632C9">
        <w:br/>
      </w:r>
      <w:r>
        <w:t xml:space="preserve"> </w:t>
      </w:r>
      <w:r w:rsidR="00675F3F">
        <w:fldChar w:fldCharType="begin">
          <w:ffData>
            <w:name w:val="Q13"/>
            <w:enabled/>
            <w:calcOnExit/>
            <w:textInput/>
          </w:ffData>
        </w:fldChar>
      </w:r>
      <w:bookmarkStart w:id="21" w:name="Q13"/>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1"/>
      <w:r w:rsidRPr="00C339F4">
        <w:t xml:space="preserve"> </w:t>
      </w:r>
      <w:r>
        <w:sym w:font="Wingdings" w:char="F021"/>
      </w:r>
    </w:p>
    <w:p w14:paraId="4C0BF0D0" w14:textId="0359E1FD" w:rsidR="001806FC" w:rsidRDefault="001806FC" w:rsidP="006C6E05">
      <w:pPr>
        <w:pStyle w:val="GBIQuestion"/>
      </w:pPr>
      <w:r>
        <w:t xml:space="preserve">What is the </w:t>
      </w:r>
      <w:r w:rsidR="00DA5BFD">
        <w:t xml:space="preserve">Accounting Document </w:t>
      </w:r>
      <w:r w:rsidR="00946992">
        <w:t>number</w:t>
      </w:r>
      <w:r>
        <w:t xml:space="preserve"> for </w:t>
      </w:r>
      <w:r w:rsidR="00DA5BFD">
        <w:t>Raw Materials</w:t>
      </w:r>
      <w:r>
        <w:t>?</w:t>
      </w:r>
      <w:r w:rsidR="003632C9">
        <w:br/>
      </w:r>
      <w:r>
        <w:t xml:space="preserve"> </w:t>
      </w:r>
      <w:r w:rsidR="00675F3F">
        <w:fldChar w:fldCharType="begin">
          <w:ffData>
            <w:name w:val="Q14"/>
            <w:enabled/>
            <w:calcOnExit/>
            <w:textInput/>
          </w:ffData>
        </w:fldChar>
      </w:r>
      <w:bookmarkStart w:id="22" w:name="Q14"/>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2"/>
      <w:r w:rsidRPr="00C339F4">
        <w:t xml:space="preserve"> </w:t>
      </w:r>
      <w:r>
        <w:sym w:font="Wingdings" w:char="F021"/>
      </w:r>
    </w:p>
    <w:p w14:paraId="1B0F1B95" w14:textId="64D4133B" w:rsidR="001806FC" w:rsidRDefault="001806FC">
      <w:pPr>
        <w:ind w:left="446" w:hanging="360"/>
        <w:rPr>
          <w:lang w:bidi="en-US"/>
        </w:rPr>
      </w:pPr>
      <w:r>
        <w:rPr>
          <w:lang w:bidi="en-US"/>
        </w:rPr>
        <w:br w:type="page"/>
      </w:r>
    </w:p>
    <w:p w14:paraId="36F2A65C" w14:textId="1C4D72B4" w:rsidR="00732840" w:rsidRDefault="001806FC" w:rsidP="006C6E05">
      <w:pPr>
        <w:pStyle w:val="GBISectionHeader"/>
        <w:framePr w:wrap="around"/>
      </w:pPr>
      <w:r>
        <w:lastRenderedPageBreak/>
        <w:t>Production Process</w:t>
      </w:r>
    </w:p>
    <w:p w14:paraId="763D41F2" w14:textId="5527FE23" w:rsidR="00865892" w:rsidRDefault="00865892" w:rsidP="009E14F0">
      <w:pPr>
        <w:rPr>
          <w:noProof/>
        </w:rPr>
      </w:pPr>
    </w:p>
    <w:p w14:paraId="7A4D6B70" w14:textId="4FB9B774" w:rsidR="009E14F0" w:rsidRDefault="009E14F0" w:rsidP="009E14F0">
      <w:pPr>
        <w:rPr>
          <w:noProof/>
        </w:rPr>
      </w:pPr>
      <w:r w:rsidRPr="00AA5CEB">
        <w:rPr>
          <w:noProof/>
        </w:rPr>
        <w:drawing>
          <wp:inline distT="0" distB="0" distL="0" distR="0" wp14:anchorId="22BFBF26" wp14:editId="75CCAC8E">
            <wp:extent cx="5943600" cy="567055"/>
            <wp:effectExtent l="57150" t="0" r="57150" b="42545"/>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58D8E7D6" w14:textId="77777777" w:rsidR="009E14F0" w:rsidRDefault="009E14F0" w:rsidP="009E14F0">
      <w:pPr>
        <w:rPr>
          <w:noProof/>
        </w:rPr>
      </w:pPr>
    </w:p>
    <w:p w14:paraId="5AD645A0" w14:textId="30BC19A3" w:rsidR="00865892" w:rsidRDefault="00865892" w:rsidP="00865892">
      <w:r>
        <w:t xml:space="preserve">Now that the </w:t>
      </w:r>
      <w:r w:rsidR="00DA5BFD">
        <w:t>Raw Materials</w:t>
      </w:r>
      <w:r>
        <w:t xml:space="preserve"> are in stock, </w:t>
      </w:r>
      <w:r w:rsidR="00F86C7E">
        <w:t>you can begin the production process.</w:t>
      </w:r>
      <w:r w:rsidR="00B14B25">
        <w:t xml:space="preserve"> </w:t>
      </w:r>
      <w:proofErr w:type="gramStart"/>
      <w:r w:rsidR="00B14B25">
        <w:t>R</w:t>
      </w:r>
      <w:r>
        <w:t>e</w:t>
      </w:r>
      <w:r w:rsidR="00B14B25">
        <w:t>ference Chapter 06 to help with this</w:t>
      </w:r>
      <w:r w:rsidR="00F86C7E">
        <w:t xml:space="preserve"> section</w:t>
      </w:r>
      <w:r w:rsidR="00B14B25">
        <w:t>.</w:t>
      </w:r>
      <w:proofErr w:type="gramEnd"/>
    </w:p>
    <w:p w14:paraId="6939F885" w14:textId="77777777" w:rsidR="00865892" w:rsidRDefault="00865892" w:rsidP="00865892"/>
    <w:p w14:paraId="6FFFE7A5" w14:textId="11CA3C07" w:rsidR="00865892" w:rsidRDefault="00865892" w:rsidP="006C6E05">
      <w:pPr>
        <w:pStyle w:val="GBIImportantInstruction"/>
      </w:pPr>
      <w:r>
        <w:t xml:space="preserve">Check to make sure all </w:t>
      </w:r>
      <w:r w:rsidR="00DA5BFD">
        <w:t>Raw Materials</w:t>
      </w:r>
      <w:r>
        <w:t xml:space="preserve"> are in the proper locations for production.</w:t>
      </w:r>
    </w:p>
    <w:p w14:paraId="4CE986D9" w14:textId="77777777" w:rsidR="004146E4" w:rsidRPr="004146E4" w:rsidRDefault="004146E4" w:rsidP="004146E4">
      <w:pPr>
        <w:rPr>
          <w:lang w:val="en-GB" w:bidi="en-US"/>
        </w:rPr>
      </w:pPr>
    </w:p>
    <w:p w14:paraId="52B90F61" w14:textId="4B63630F" w:rsidR="003F4173" w:rsidRPr="003F4173" w:rsidRDefault="003F4173" w:rsidP="003F4173">
      <w:pPr>
        <w:pStyle w:val="GBIImportantInstruction"/>
      </w:pPr>
      <w:r>
        <w:t>Don’t use ‘561’ movement type. Purchase all the raw materials</w:t>
      </w:r>
    </w:p>
    <w:p w14:paraId="4766A345" w14:textId="77777777" w:rsidR="00865892" w:rsidRDefault="00865892" w:rsidP="00865892"/>
    <w:p w14:paraId="4792717F" w14:textId="77777777" w:rsidR="00865892" w:rsidRDefault="00865892" w:rsidP="006C6E05">
      <w:pPr>
        <w:pStyle w:val="GBIImportantInstruction"/>
      </w:pPr>
      <w:r>
        <w:t>Be sure that you are selecting the correct item on the stock/requirements list and the appropriate materials are going to and from the proper storage locations for production.</w:t>
      </w:r>
    </w:p>
    <w:p w14:paraId="5818F066" w14:textId="77777777" w:rsidR="00865892" w:rsidRDefault="00865892" w:rsidP="00865892"/>
    <w:p w14:paraId="4FCB5C09" w14:textId="2A3F5A03" w:rsidR="00865892" w:rsidRDefault="00865892" w:rsidP="006C6E05">
      <w:pPr>
        <w:pStyle w:val="GBIQuestion"/>
      </w:pPr>
      <w:r>
        <w:t xml:space="preserve">What is the </w:t>
      </w:r>
      <w:r w:rsidR="00DA5BFD">
        <w:t>Planned Order</w:t>
      </w:r>
      <w:r>
        <w:t xml:space="preserve"> </w:t>
      </w:r>
      <w:r w:rsidR="00946992">
        <w:t>document number</w:t>
      </w:r>
      <w:r>
        <w:t xml:space="preserve"> for the </w:t>
      </w:r>
      <w:r w:rsidR="00DA5BFD">
        <w:t>Semi-Finished Product</w:t>
      </w:r>
      <w:r>
        <w:t>?</w:t>
      </w:r>
      <w:r w:rsidR="003632C9">
        <w:br/>
      </w:r>
      <w:r>
        <w:t xml:space="preserve"> </w:t>
      </w:r>
      <w:r w:rsidR="00675F3F">
        <w:fldChar w:fldCharType="begin">
          <w:ffData>
            <w:name w:val="Q15"/>
            <w:enabled/>
            <w:calcOnExit/>
            <w:textInput/>
          </w:ffData>
        </w:fldChar>
      </w:r>
      <w:bookmarkStart w:id="23" w:name="Q15"/>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3"/>
      <w:r>
        <w:t xml:space="preserve"> </w:t>
      </w:r>
      <w:r>
        <w:sym w:font="Wingdings" w:char="F021"/>
      </w:r>
    </w:p>
    <w:p w14:paraId="47969D16" w14:textId="5B6CFA48" w:rsidR="00865892" w:rsidRDefault="00865892" w:rsidP="006C6E05">
      <w:pPr>
        <w:pStyle w:val="GBIQuestion"/>
      </w:pPr>
      <w:r>
        <w:t xml:space="preserve">What is the </w:t>
      </w:r>
      <w:r w:rsidR="00DA5BFD">
        <w:t>Production Order</w:t>
      </w:r>
      <w:r>
        <w:t xml:space="preserve"> </w:t>
      </w:r>
      <w:r w:rsidR="00946992">
        <w:t>document number</w:t>
      </w:r>
      <w:r>
        <w:t xml:space="preserve"> for the </w:t>
      </w:r>
      <w:r w:rsidR="00DA5BFD">
        <w:t>Semi-Finished Product</w:t>
      </w:r>
      <w:r>
        <w:t>?</w:t>
      </w:r>
      <w:r w:rsidR="003632C9">
        <w:br/>
      </w:r>
      <w:r>
        <w:t xml:space="preserve"> </w:t>
      </w:r>
      <w:r w:rsidR="00675F3F">
        <w:fldChar w:fldCharType="begin">
          <w:ffData>
            <w:name w:val="Q16"/>
            <w:enabled/>
            <w:calcOnExit/>
            <w:textInput/>
          </w:ffData>
        </w:fldChar>
      </w:r>
      <w:bookmarkStart w:id="24" w:name="Q16"/>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4"/>
      <w:r>
        <w:t xml:space="preserve"> </w:t>
      </w:r>
      <w:r>
        <w:sym w:font="Wingdings" w:char="F021"/>
      </w:r>
    </w:p>
    <w:p w14:paraId="78152A55" w14:textId="7ECA8A26" w:rsidR="00865892" w:rsidRDefault="00865892" w:rsidP="006C6E05">
      <w:pPr>
        <w:pStyle w:val="GBIQuestion"/>
      </w:pPr>
      <w:r>
        <w:t xml:space="preserve">What is the </w:t>
      </w:r>
      <w:r w:rsidR="00DA5BFD">
        <w:t>Goods Issue</w:t>
      </w:r>
      <w:r>
        <w:t xml:space="preserve"> </w:t>
      </w:r>
      <w:r w:rsidR="00946992">
        <w:t>document number</w:t>
      </w:r>
      <w:r>
        <w:t xml:space="preserve"> for the </w:t>
      </w:r>
      <w:r w:rsidR="00DA5BFD">
        <w:t>Semi-Finished Product</w:t>
      </w:r>
      <w:r>
        <w:t>?</w:t>
      </w:r>
      <w:r w:rsidR="003632C9">
        <w:br/>
      </w:r>
      <w:r>
        <w:t xml:space="preserve"> </w:t>
      </w:r>
      <w:r w:rsidR="00675F3F">
        <w:fldChar w:fldCharType="begin">
          <w:ffData>
            <w:name w:val="Q17"/>
            <w:enabled/>
            <w:calcOnExit/>
            <w:textInput/>
          </w:ffData>
        </w:fldChar>
      </w:r>
      <w:bookmarkStart w:id="25" w:name="Q17"/>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5"/>
      <w:r>
        <w:t xml:space="preserve"> </w:t>
      </w:r>
      <w:r>
        <w:sym w:font="Wingdings" w:char="F021"/>
      </w:r>
    </w:p>
    <w:p w14:paraId="5F05FACF" w14:textId="3B22C685" w:rsidR="00865892" w:rsidRDefault="00865892" w:rsidP="006C6E05">
      <w:pPr>
        <w:pStyle w:val="GBIQuestion"/>
      </w:pPr>
      <w:r>
        <w:t xml:space="preserve">What is the </w:t>
      </w:r>
      <w:r w:rsidR="00DA5BFD">
        <w:t>Goods Receipt</w:t>
      </w:r>
      <w:r>
        <w:t xml:space="preserve"> </w:t>
      </w:r>
      <w:r w:rsidR="00946992">
        <w:t>document number</w:t>
      </w:r>
      <w:r>
        <w:t xml:space="preserve"> for the </w:t>
      </w:r>
      <w:r w:rsidR="00DA5BFD">
        <w:t>Semi-Finished Product</w:t>
      </w:r>
      <w:r>
        <w:t>?</w:t>
      </w:r>
      <w:r w:rsidR="003632C9">
        <w:br/>
      </w:r>
      <w:r>
        <w:t xml:space="preserve"> </w:t>
      </w:r>
      <w:r w:rsidR="00675F3F">
        <w:fldChar w:fldCharType="begin">
          <w:ffData>
            <w:name w:val="Q18"/>
            <w:enabled/>
            <w:calcOnExit/>
            <w:textInput/>
          </w:ffData>
        </w:fldChar>
      </w:r>
      <w:bookmarkStart w:id="26" w:name="Q18"/>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6"/>
      <w:r>
        <w:t xml:space="preserve"> </w:t>
      </w:r>
      <w:r>
        <w:sym w:font="Wingdings" w:char="F021"/>
      </w:r>
    </w:p>
    <w:p w14:paraId="0373C1D4" w14:textId="4026B9C1" w:rsidR="00865892" w:rsidRDefault="00865892" w:rsidP="006C6E05">
      <w:pPr>
        <w:pStyle w:val="GBIQuestion"/>
      </w:pPr>
      <w:r>
        <w:t xml:space="preserve">What is the </w:t>
      </w:r>
      <w:r w:rsidR="00DA5BFD">
        <w:t>Planned Order</w:t>
      </w:r>
      <w:r>
        <w:t xml:space="preserve"> </w:t>
      </w:r>
      <w:r w:rsidR="00946992">
        <w:t>document number</w:t>
      </w:r>
      <w:r>
        <w:t xml:space="preserve"> for the </w:t>
      </w:r>
      <w:r w:rsidR="00DA5BFD">
        <w:t>Finished Product</w:t>
      </w:r>
      <w:r>
        <w:t>?</w:t>
      </w:r>
      <w:r w:rsidR="003632C9">
        <w:br/>
      </w:r>
      <w:r>
        <w:t xml:space="preserve"> </w:t>
      </w:r>
      <w:r w:rsidR="00675F3F">
        <w:fldChar w:fldCharType="begin">
          <w:ffData>
            <w:name w:val="Q19"/>
            <w:enabled/>
            <w:calcOnExit/>
            <w:textInput/>
          </w:ffData>
        </w:fldChar>
      </w:r>
      <w:bookmarkStart w:id="27" w:name="Q19"/>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7"/>
      <w:r>
        <w:t xml:space="preserve"> </w:t>
      </w:r>
      <w:r>
        <w:sym w:font="Wingdings" w:char="F021"/>
      </w:r>
    </w:p>
    <w:p w14:paraId="0ADF8157" w14:textId="28B0E7FF" w:rsidR="00865892" w:rsidRDefault="00865892" w:rsidP="0029598D">
      <w:pPr>
        <w:pStyle w:val="GBIQuestion"/>
      </w:pPr>
      <w:r>
        <w:t xml:space="preserve">What is the </w:t>
      </w:r>
      <w:r w:rsidR="00DA5BFD">
        <w:t>Production Order</w:t>
      </w:r>
      <w:r>
        <w:t xml:space="preserve"> </w:t>
      </w:r>
      <w:r w:rsidR="00946992">
        <w:t>document number</w:t>
      </w:r>
      <w:r>
        <w:t xml:space="preserve"> for the </w:t>
      </w:r>
      <w:r w:rsidR="00DA5BFD">
        <w:t>Finished Product</w:t>
      </w:r>
      <w:r>
        <w:t>?</w:t>
      </w:r>
      <w:r w:rsidR="003632C9">
        <w:br/>
      </w:r>
      <w:r>
        <w:t xml:space="preserve"> </w:t>
      </w:r>
      <w:r w:rsidR="00675F3F">
        <w:fldChar w:fldCharType="begin">
          <w:ffData>
            <w:name w:val="Q20"/>
            <w:enabled/>
            <w:calcOnExit/>
            <w:textInput/>
          </w:ffData>
        </w:fldChar>
      </w:r>
      <w:bookmarkStart w:id="28" w:name="Q20"/>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8"/>
      <w:r>
        <w:t xml:space="preserve"> </w:t>
      </w:r>
      <w:r>
        <w:sym w:font="Wingdings" w:char="F021"/>
      </w:r>
    </w:p>
    <w:p w14:paraId="3B71973C" w14:textId="25C0F509" w:rsidR="00865892" w:rsidRDefault="00865892" w:rsidP="006C6E05">
      <w:pPr>
        <w:pStyle w:val="GBIQuestion"/>
      </w:pPr>
      <w:r>
        <w:t xml:space="preserve">What is the </w:t>
      </w:r>
      <w:r w:rsidR="00DA5BFD">
        <w:t>Goods Issue</w:t>
      </w:r>
      <w:r>
        <w:t xml:space="preserve"> </w:t>
      </w:r>
      <w:r w:rsidR="00946992">
        <w:t>document number</w:t>
      </w:r>
      <w:r>
        <w:t xml:space="preserve"> for the </w:t>
      </w:r>
      <w:r w:rsidR="00DA5BFD">
        <w:t>Finished Product</w:t>
      </w:r>
      <w:r>
        <w:t>?</w:t>
      </w:r>
      <w:r w:rsidR="003632C9">
        <w:br/>
      </w:r>
      <w:r>
        <w:t xml:space="preserve"> </w:t>
      </w:r>
      <w:r w:rsidR="00675F3F">
        <w:fldChar w:fldCharType="begin">
          <w:ffData>
            <w:name w:val="Q21"/>
            <w:enabled/>
            <w:calcOnExit/>
            <w:textInput/>
          </w:ffData>
        </w:fldChar>
      </w:r>
      <w:bookmarkStart w:id="29" w:name="Q21"/>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29"/>
      <w:r>
        <w:t xml:space="preserve"> </w:t>
      </w:r>
      <w:r>
        <w:sym w:font="Wingdings" w:char="F021"/>
      </w:r>
    </w:p>
    <w:p w14:paraId="0FC3AE38" w14:textId="7685141C" w:rsidR="00865892" w:rsidRDefault="00865892" w:rsidP="006C6E05">
      <w:pPr>
        <w:pStyle w:val="GBIQuestion"/>
      </w:pPr>
      <w:r>
        <w:t xml:space="preserve">What is the </w:t>
      </w:r>
      <w:r w:rsidR="00DA5BFD">
        <w:t>Goods Receipt</w:t>
      </w:r>
      <w:r>
        <w:t xml:space="preserve"> </w:t>
      </w:r>
      <w:r w:rsidR="00946992">
        <w:t>document number</w:t>
      </w:r>
      <w:r>
        <w:t xml:space="preserve"> for the </w:t>
      </w:r>
      <w:r w:rsidR="00DA5BFD">
        <w:t>Finished Product</w:t>
      </w:r>
      <w:r>
        <w:t>?</w:t>
      </w:r>
      <w:r w:rsidR="003632C9">
        <w:br/>
      </w:r>
      <w:r>
        <w:t xml:space="preserve"> </w:t>
      </w:r>
      <w:r w:rsidR="00675F3F">
        <w:fldChar w:fldCharType="begin">
          <w:ffData>
            <w:name w:val="Q22"/>
            <w:enabled/>
            <w:calcOnExit/>
            <w:textInput/>
          </w:ffData>
        </w:fldChar>
      </w:r>
      <w:bookmarkStart w:id="30" w:name="Q22"/>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30"/>
      <w:r>
        <w:t xml:space="preserve"> </w:t>
      </w:r>
      <w:r>
        <w:sym w:font="Wingdings" w:char="F021"/>
      </w:r>
    </w:p>
    <w:p w14:paraId="6236294C" w14:textId="1FBEB134" w:rsidR="00865892" w:rsidRDefault="00865892">
      <w:pPr>
        <w:ind w:left="446" w:hanging="360"/>
        <w:rPr>
          <w:lang w:bidi="en-US"/>
        </w:rPr>
      </w:pPr>
      <w:r>
        <w:rPr>
          <w:lang w:bidi="en-US"/>
        </w:rPr>
        <w:br w:type="page"/>
      </w:r>
    </w:p>
    <w:p w14:paraId="71A0D122" w14:textId="237BC1AB" w:rsidR="001806FC" w:rsidRDefault="00865892" w:rsidP="0029598D">
      <w:pPr>
        <w:pStyle w:val="GBISectionHeader"/>
        <w:framePr w:wrap="around"/>
      </w:pPr>
      <w:r>
        <w:lastRenderedPageBreak/>
        <w:t>End Procurement Process</w:t>
      </w:r>
    </w:p>
    <w:p w14:paraId="55A98ED0" w14:textId="4BAB66A9" w:rsidR="00865892" w:rsidRDefault="00865892" w:rsidP="009E14F0">
      <w:pPr>
        <w:rPr>
          <w:noProof/>
        </w:rPr>
      </w:pPr>
    </w:p>
    <w:p w14:paraId="098E31B9" w14:textId="686316B2" w:rsidR="009E14F0" w:rsidRDefault="009E14F0" w:rsidP="009E14F0">
      <w:pPr>
        <w:rPr>
          <w:noProof/>
        </w:rPr>
      </w:pPr>
      <w:r w:rsidRPr="00AA5CEB">
        <w:rPr>
          <w:noProof/>
        </w:rPr>
        <w:drawing>
          <wp:inline distT="0" distB="0" distL="0" distR="0" wp14:anchorId="3C6A924A" wp14:editId="78454552">
            <wp:extent cx="5943600" cy="567055"/>
            <wp:effectExtent l="57150" t="0" r="57150" b="42545"/>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39AB75EE" w14:textId="77777777" w:rsidR="009E14F0" w:rsidRDefault="009E14F0" w:rsidP="009E14F0"/>
    <w:p w14:paraId="664FBEC2" w14:textId="583E2CFE" w:rsidR="00865892" w:rsidRDefault="00F86C7E" w:rsidP="00865892">
      <w:r>
        <w:t>In this section</w:t>
      </w:r>
      <w:r w:rsidR="00865892">
        <w:t xml:space="preserve">, you finish the procurement process by transporting the </w:t>
      </w:r>
      <w:r w:rsidR="004B1FBD">
        <w:t>Deluxe Touring Bike (Silver)</w:t>
      </w:r>
      <w:r w:rsidR="00865892">
        <w:t xml:space="preserve"> from Dallas to Miami.</w:t>
      </w:r>
    </w:p>
    <w:p w14:paraId="1C560919" w14:textId="32D4D0A7" w:rsidR="00865892" w:rsidRDefault="00865892" w:rsidP="00865892"/>
    <w:p w14:paraId="62D648A1" w14:textId="1EAF16B7" w:rsidR="0029598D" w:rsidRDefault="001813A4" w:rsidP="001813A4">
      <w:r>
        <w:t xml:space="preserve">Miami is requesting the Deluxe Touring Bike (Silver) from Dallas, to receive these Deluxe Touring Bike (Silver) into Miami you will create a Stock Transport Order. Remember, Dallas is the only plant that produces and does not distribute goods to </w:t>
      </w:r>
      <w:r w:rsidR="0029598D">
        <w:t>customers,</w:t>
      </w:r>
      <w:r>
        <w:t xml:space="preserve"> so we must send the Deluxe Touring Bikes (Silver) to Miami to fulfil the Sales Order. </w:t>
      </w:r>
    </w:p>
    <w:p w14:paraId="655C09F5" w14:textId="77777777" w:rsidR="0029598D" w:rsidRDefault="0029598D" w:rsidP="001813A4"/>
    <w:p w14:paraId="6E38639F" w14:textId="1AB67966" w:rsidR="001813A4" w:rsidRDefault="001813A4" w:rsidP="0029598D">
      <w:pPr>
        <w:pStyle w:val="GBIImportantInstruction"/>
      </w:pPr>
      <w:r>
        <w:t xml:space="preserve">Recall from Chapter 07 on how to make a Stock Transport Order. </w:t>
      </w:r>
    </w:p>
    <w:p w14:paraId="1F9DC4DA" w14:textId="77777777" w:rsidR="00B14B25" w:rsidRPr="00F86C7E" w:rsidRDefault="00B14B25" w:rsidP="00B14B25"/>
    <w:p w14:paraId="5733CA8F" w14:textId="6A617F10" w:rsidR="00B14B25" w:rsidRDefault="00B14B25" w:rsidP="0029598D">
      <w:pPr>
        <w:pStyle w:val="GBIQuestion"/>
      </w:pPr>
      <w:r>
        <w:t xml:space="preserve">What is the </w:t>
      </w:r>
      <w:r w:rsidR="00DA5BFD">
        <w:t xml:space="preserve">Stock Transport Order </w:t>
      </w:r>
      <w:r w:rsidR="00946992">
        <w:t>document number</w:t>
      </w:r>
      <w:r>
        <w:t>?</w:t>
      </w:r>
      <w:r w:rsidR="003632C9">
        <w:br/>
      </w:r>
      <w:r>
        <w:t xml:space="preserve"> </w:t>
      </w:r>
      <w:r w:rsidR="00675F3F">
        <w:fldChar w:fldCharType="begin">
          <w:ffData>
            <w:name w:val="Q23"/>
            <w:enabled/>
            <w:calcOnExit/>
            <w:textInput/>
          </w:ffData>
        </w:fldChar>
      </w:r>
      <w:bookmarkStart w:id="31" w:name="Q23"/>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31"/>
      <w:r>
        <w:t xml:space="preserve"> </w:t>
      </w:r>
      <w:r>
        <w:sym w:font="Wingdings" w:char="F021"/>
      </w:r>
    </w:p>
    <w:p w14:paraId="788C7CD2" w14:textId="3954839F" w:rsidR="00865892" w:rsidRDefault="00865892" w:rsidP="0029598D">
      <w:pPr>
        <w:pStyle w:val="GBIQuestion"/>
      </w:pPr>
      <w:r>
        <w:t xml:space="preserve">What is the </w:t>
      </w:r>
      <w:r w:rsidR="00DA5BFD">
        <w:t>Goods Issue</w:t>
      </w:r>
      <w:r>
        <w:t xml:space="preserve"> </w:t>
      </w:r>
      <w:r w:rsidR="00946992">
        <w:t>document number</w:t>
      </w:r>
      <w:r>
        <w:t xml:space="preserve"> for the stock transport order?</w:t>
      </w:r>
      <w:r w:rsidR="003632C9">
        <w:br/>
      </w:r>
      <w:r>
        <w:t xml:space="preserve"> </w:t>
      </w:r>
      <w:r w:rsidR="00675F3F">
        <w:fldChar w:fldCharType="begin">
          <w:ffData>
            <w:name w:val="Q24"/>
            <w:enabled/>
            <w:calcOnExit/>
            <w:textInput/>
          </w:ffData>
        </w:fldChar>
      </w:r>
      <w:bookmarkStart w:id="32" w:name="Q24"/>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32"/>
      <w:r>
        <w:t xml:space="preserve"> </w:t>
      </w:r>
      <w:r>
        <w:sym w:font="Wingdings" w:char="F021"/>
      </w:r>
    </w:p>
    <w:p w14:paraId="409D7A00" w14:textId="7A4A396F" w:rsidR="00865892" w:rsidRDefault="00865892" w:rsidP="0029598D">
      <w:pPr>
        <w:pStyle w:val="GBIQuestion"/>
      </w:pPr>
      <w:r>
        <w:t xml:space="preserve">What is the </w:t>
      </w:r>
      <w:r w:rsidR="00DA5BFD">
        <w:t>Goods Receipt</w:t>
      </w:r>
      <w:r>
        <w:t xml:space="preserve"> </w:t>
      </w:r>
      <w:r w:rsidR="00946992">
        <w:t>document number</w:t>
      </w:r>
      <w:r>
        <w:t xml:space="preserve"> for the stock transport order?</w:t>
      </w:r>
      <w:r w:rsidR="003632C9">
        <w:br/>
      </w:r>
      <w:r>
        <w:t xml:space="preserve"> </w:t>
      </w:r>
      <w:r w:rsidR="00675F3F">
        <w:fldChar w:fldCharType="begin">
          <w:ffData>
            <w:name w:val="Q25"/>
            <w:enabled/>
            <w:calcOnExit/>
            <w:textInput/>
          </w:ffData>
        </w:fldChar>
      </w:r>
      <w:bookmarkStart w:id="33" w:name="Q25"/>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33"/>
      <w:r>
        <w:t xml:space="preserve"> </w:t>
      </w:r>
      <w:r>
        <w:sym w:font="Wingdings" w:char="F021"/>
      </w:r>
    </w:p>
    <w:p w14:paraId="5DC187D3" w14:textId="0C99D3BB" w:rsidR="00865892" w:rsidRDefault="00865892">
      <w:pPr>
        <w:ind w:left="446" w:hanging="360"/>
        <w:rPr>
          <w:lang w:bidi="en-US"/>
        </w:rPr>
      </w:pPr>
      <w:r>
        <w:rPr>
          <w:lang w:bidi="en-US"/>
        </w:rPr>
        <w:br w:type="page"/>
      </w:r>
    </w:p>
    <w:p w14:paraId="045C540D" w14:textId="28F47C57" w:rsidR="00865892" w:rsidRDefault="00865892" w:rsidP="0029598D">
      <w:pPr>
        <w:pStyle w:val="GBISectionHeader"/>
        <w:framePr w:wrap="around"/>
      </w:pPr>
      <w:r>
        <w:lastRenderedPageBreak/>
        <w:t>End Fulfillment Process</w:t>
      </w:r>
    </w:p>
    <w:p w14:paraId="076B0B2C" w14:textId="7AD8B3E0" w:rsidR="00013A50" w:rsidRDefault="00013A50" w:rsidP="009E14F0"/>
    <w:p w14:paraId="66798ACA" w14:textId="7CFBDC9D" w:rsidR="009E14F0" w:rsidRDefault="009E14F0" w:rsidP="009E14F0">
      <w:r w:rsidRPr="00AA5CEB">
        <w:rPr>
          <w:noProof/>
        </w:rPr>
        <w:drawing>
          <wp:inline distT="0" distB="0" distL="0" distR="0" wp14:anchorId="654B6453" wp14:editId="0CD54157">
            <wp:extent cx="5943600" cy="567055"/>
            <wp:effectExtent l="57150" t="0" r="19050" b="42545"/>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7DC71FC7" w14:textId="77777777" w:rsidR="009E14F0" w:rsidRDefault="009E14F0" w:rsidP="009E14F0"/>
    <w:p w14:paraId="4331394B" w14:textId="0AA477C7" w:rsidR="00865892" w:rsidRDefault="0067367C" w:rsidP="009E14F0">
      <w:r>
        <w:t>In this section</w:t>
      </w:r>
      <w:r w:rsidR="00865892">
        <w:t xml:space="preserve">, you end the fulfillment process by sending shipment and </w:t>
      </w:r>
      <w:r w:rsidR="00DA5BFD">
        <w:t>Invoice</w:t>
      </w:r>
      <w:r w:rsidR="00865892">
        <w:t xml:space="preserve"> to your customer.</w:t>
      </w:r>
    </w:p>
    <w:p w14:paraId="526FC9C3" w14:textId="77777777" w:rsidR="00865892" w:rsidRDefault="00865892" w:rsidP="00865892"/>
    <w:p w14:paraId="23536732" w14:textId="149AAE00" w:rsidR="00B645D0" w:rsidRDefault="00B645D0" w:rsidP="00B645D0">
      <w:r>
        <w:t xml:space="preserve">To tell the system that you now have sufficient inventory to fulfil the </w:t>
      </w:r>
      <w:r w:rsidR="00DA5BFD">
        <w:t>Purchase Order</w:t>
      </w:r>
      <w:r>
        <w:t xml:space="preserve"> sent by your customer, it is highly advised to go back to your </w:t>
      </w:r>
      <w:r w:rsidR="00DA5BFD">
        <w:t>Sales Order</w:t>
      </w:r>
      <w:r>
        <w:t xml:space="preserve"> to note the required delivery date you have entered and to make sure that multiple schedule lines disappear for all your materials. This is done in “Availability Check”. But if you already have inventory the ATP check will not be displayed. “Availability Check” will only appear if you have no inventory. </w:t>
      </w:r>
    </w:p>
    <w:p w14:paraId="4652D179" w14:textId="3ADBD3F3" w:rsidR="00865892" w:rsidRDefault="00865892" w:rsidP="00865892">
      <w:pPr>
        <w:rPr>
          <w:lang w:bidi="en-US"/>
        </w:rPr>
      </w:pPr>
    </w:p>
    <w:p w14:paraId="1E5EEB45" w14:textId="37B4D7E4" w:rsidR="00865892" w:rsidRDefault="00865892" w:rsidP="0029598D">
      <w:pPr>
        <w:pStyle w:val="GBIStepHeader"/>
      </w:pPr>
      <w:r>
        <w:t xml:space="preserve">In the </w:t>
      </w:r>
      <w:r w:rsidRPr="0029598D">
        <w:rPr>
          <w:b w:val="0"/>
          <w:i/>
        </w:rPr>
        <w:t>“SAP Easy Access”</w:t>
      </w:r>
      <w:r>
        <w:rPr>
          <w:i/>
        </w:rPr>
        <w:t xml:space="preserve"> </w:t>
      </w:r>
      <w:r>
        <w:t>screen, follow the navigation path below:</w:t>
      </w:r>
    </w:p>
    <w:p w14:paraId="2FCB0CF0" w14:textId="7EAE7813" w:rsidR="00865892" w:rsidRDefault="00865892" w:rsidP="0029598D">
      <w:pPr>
        <w:pStyle w:val="GBINavigationHeader"/>
      </w:pPr>
      <w:r>
        <w:t>Navigation</w:t>
      </w:r>
    </w:p>
    <w:p w14:paraId="098EA8BA" w14:textId="631DE0FC" w:rsidR="00865892" w:rsidRPr="00AA5CEB" w:rsidRDefault="00865892" w:rsidP="0029598D">
      <w:pPr>
        <w:pStyle w:val="GBINavigationPath"/>
        <w:rPr>
          <w:rFonts w:ascii="Times New Roman" w:hAnsi="Times New Roman" w:cs="Times New Roman"/>
        </w:rPr>
      </w:pPr>
      <w:r>
        <w:t xml:space="preserve">SAP Easy Access Menu </w:t>
      </w:r>
      <w:r>
        <w:sym w:font="Wingdings" w:char="F0E0"/>
      </w:r>
      <w:r>
        <w:t xml:space="preserve"> Logistics </w:t>
      </w:r>
      <w:r>
        <w:sym w:font="Wingdings" w:char="F0E0"/>
      </w:r>
      <w:r>
        <w:t xml:space="preserve"> Sales and Distribution </w:t>
      </w:r>
      <w:r>
        <w:sym w:font="Wingdings" w:char="F0E0"/>
      </w:r>
      <w:r>
        <w:t xml:space="preserve"> Sales </w:t>
      </w:r>
      <w:r>
        <w:sym w:font="Wingdings" w:char="F0E0"/>
      </w:r>
      <w:r>
        <w:t xml:space="preserve"> Order </w:t>
      </w:r>
      <w:r>
        <w:sym w:font="Wingdings" w:char="F0E0"/>
      </w:r>
      <w:r>
        <w:t xml:space="preserve"> Change</w:t>
      </w:r>
    </w:p>
    <w:p w14:paraId="064173BB" w14:textId="4031534A" w:rsidR="00865892" w:rsidRDefault="00865892" w:rsidP="00865892"/>
    <w:p w14:paraId="3F550776" w14:textId="65147A05" w:rsidR="00865892" w:rsidRDefault="0067367C" w:rsidP="0029598D">
      <w:pPr>
        <w:pStyle w:val="GBIStepHeader"/>
      </w:pPr>
      <w:r>
        <w:t>I</w:t>
      </w:r>
      <w:r w:rsidR="00865892">
        <w:t xml:space="preserve">n the </w:t>
      </w:r>
      <w:r w:rsidR="00865892" w:rsidRPr="0029598D">
        <w:rPr>
          <w:b w:val="0"/>
          <w:i/>
        </w:rPr>
        <w:t xml:space="preserve">“Change </w:t>
      </w:r>
      <w:r w:rsidR="00DA5BFD" w:rsidRPr="0029598D">
        <w:rPr>
          <w:b w:val="0"/>
          <w:i/>
        </w:rPr>
        <w:t xml:space="preserve">Sales </w:t>
      </w:r>
      <w:r w:rsidR="002B76D6">
        <w:rPr>
          <w:b w:val="0"/>
          <w:i/>
        </w:rPr>
        <w:t>Document</w:t>
      </w:r>
      <w:r w:rsidR="00865892" w:rsidRPr="0029598D">
        <w:rPr>
          <w:b w:val="0"/>
          <w:i/>
        </w:rPr>
        <w:t>: Initial Screen”</w:t>
      </w:r>
      <w:r w:rsidR="00865892">
        <w:rPr>
          <w:i/>
        </w:rPr>
        <w:t xml:space="preserve"> </w:t>
      </w:r>
      <w:r>
        <w:t>screen, e</w:t>
      </w:r>
      <w:r w:rsidR="00865892">
        <w:t>nter the following information:</w:t>
      </w:r>
    </w:p>
    <w:p w14:paraId="105619F1" w14:textId="60098C10" w:rsidR="00865892" w:rsidRDefault="00865892" w:rsidP="00865892"/>
    <w:tbl>
      <w:tblPr>
        <w:tblStyle w:val="TableGrid"/>
        <w:tblW w:w="0" w:type="auto"/>
        <w:tblLook w:val="04A0" w:firstRow="1" w:lastRow="0" w:firstColumn="1" w:lastColumn="0" w:noHBand="0" w:noVBand="1"/>
      </w:tblPr>
      <w:tblGrid>
        <w:gridCol w:w="1525"/>
        <w:gridCol w:w="4680"/>
        <w:gridCol w:w="3145"/>
      </w:tblGrid>
      <w:tr w:rsidR="0067367C" w:rsidRPr="0029598D" w14:paraId="76211BC6" w14:textId="77777777" w:rsidTr="0029598D">
        <w:tc>
          <w:tcPr>
            <w:tcW w:w="1525" w:type="dxa"/>
            <w:shd w:val="clear" w:color="auto" w:fill="BFBFBF" w:themeFill="background1" w:themeFillShade="BF"/>
          </w:tcPr>
          <w:p w14:paraId="1E5243C5" w14:textId="1550287E" w:rsidR="0067367C" w:rsidRPr="0029598D" w:rsidRDefault="0067367C" w:rsidP="00865892">
            <w:pPr>
              <w:rPr>
                <w:b/>
              </w:rPr>
            </w:pPr>
            <w:bookmarkStart w:id="34" w:name="_Hlk482948157"/>
            <w:r w:rsidRPr="0029598D">
              <w:rPr>
                <w:b/>
              </w:rPr>
              <w:t xml:space="preserve">Attribute </w:t>
            </w:r>
          </w:p>
        </w:tc>
        <w:tc>
          <w:tcPr>
            <w:tcW w:w="4680" w:type="dxa"/>
            <w:shd w:val="clear" w:color="auto" w:fill="BFBFBF" w:themeFill="background1" w:themeFillShade="BF"/>
          </w:tcPr>
          <w:p w14:paraId="54FE91EA" w14:textId="6F2764AA" w:rsidR="0067367C" w:rsidRPr="0029598D" w:rsidRDefault="0067367C" w:rsidP="00865892">
            <w:pPr>
              <w:rPr>
                <w:b/>
              </w:rPr>
            </w:pPr>
            <w:r w:rsidRPr="0029598D">
              <w:rPr>
                <w:b/>
              </w:rPr>
              <w:t>Description</w:t>
            </w:r>
          </w:p>
        </w:tc>
        <w:tc>
          <w:tcPr>
            <w:tcW w:w="3145" w:type="dxa"/>
            <w:shd w:val="clear" w:color="auto" w:fill="BFBFBF" w:themeFill="background1" w:themeFillShade="BF"/>
          </w:tcPr>
          <w:p w14:paraId="4530A46F" w14:textId="07934B80" w:rsidR="0067367C" w:rsidRPr="0029598D" w:rsidRDefault="0067367C" w:rsidP="00865892">
            <w:pPr>
              <w:rPr>
                <w:b/>
              </w:rPr>
            </w:pPr>
            <w:r w:rsidRPr="0029598D">
              <w:rPr>
                <w:b/>
              </w:rPr>
              <w:t xml:space="preserve">Data Value </w:t>
            </w:r>
          </w:p>
        </w:tc>
      </w:tr>
      <w:tr w:rsidR="0067367C" w:rsidRPr="0067367C" w14:paraId="5ABF16F1" w14:textId="77777777" w:rsidTr="0029598D">
        <w:tc>
          <w:tcPr>
            <w:tcW w:w="1525" w:type="dxa"/>
          </w:tcPr>
          <w:p w14:paraId="6F3378E2" w14:textId="1E1448D6" w:rsidR="0067367C" w:rsidRPr="0067367C" w:rsidRDefault="0067367C" w:rsidP="00865892">
            <w:pPr>
              <w:rPr>
                <w:b/>
              </w:rPr>
            </w:pPr>
            <w:r w:rsidRPr="0067367C">
              <w:t xml:space="preserve">Order </w:t>
            </w:r>
          </w:p>
        </w:tc>
        <w:tc>
          <w:tcPr>
            <w:tcW w:w="4680" w:type="dxa"/>
          </w:tcPr>
          <w:p w14:paraId="24B15CFB" w14:textId="56188CD4" w:rsidR="0067367C" w:rsidRPr="0067367C" w:rsidRDefault="0067367C" w:rsidP="00865892">
            <w:pPr>
              <w:rPr>
                <w:b/>
              </w:rPr>
            </w:pPr>
            <w:r>
              <w:t>Uniquely identifies the sales document</w:t>
            </w:r>
          </w:p>
        </w:tc>
        <w:tc>
          <w:tcPr>
            <w:tcW w:w="3145" w:type="dxa"/>
          </w:tcPr>
          <w:p w14:paraId="4348CBCC" w14:textId="4D54870B" w:rsidR="0067367C" w:rsidRPr="0067367C" w:rsidRDefault="0067367C" w:rsidP="00865892">
            <w:pPr>
              <w:rPr>
                <w:b/>
                <w:i/>
              </w:rPr>
            </w:pPr>
            <w:r w:rsidRPr="0067367C">
              <w:rPr>
                <w:i/>
              </w:rPr>
              <w:t xml:space="preserve">Your </w:t>
            </w:r>
            <w:r w:rsidR="00DA5BFD">
              <w:rPr>
                <w:i/>
              </w:rPr>
              <w:t>Sales Order</w:t>
            </w:r>
            <w:r w:rsidRPr="0067367C">
              <w:rPr>
                <w:i/>
              </w:rPr>
              <w:t xml:space="preserve"> </w:t>
            </w:r>
            <w:r w:rsidR="00946992">
              <w:rPr>
                <w:i/>
              </w:rPr>
              <w:t>Number</w:t>
            </w:r>
          </w:p>
        </w:tc>
      </w:tr>
      <w:bookmarkEnd w:id="34"/>
    </w:tbl>
    <w:p w14:paraId="2C0D486E" w14:textId="182FBD60" w:rsidR="00865892" w:rsidRDefault="00865892" w:rsidP="00865892"/>
    <w:p w14:paraId="1D8D3BA9" w14:textId="728BFE12" w:rsidR="00865892" w:rsidRDefault="00865892" w:rsidP="0029598D">
      <w:pPr>
        <w:pStyle w:val="GBIStepHeader"/>
      </w:pPr>
      <w:r>
        <w:t xml:space="preserve">Click </w:t>
      </w:r>
      <w:bookmarkStart w:id="35" w:name="_Hlk482008801"/>
      <w:bookmarkStart w:id="36" w:name="_Hlk485390989"/>
      <w:bookmarkEnd w:id="35"/>
      <w:bookmarkEnd w:id="36"/>
      <w:proofErr w:type="gramStart"/>
      <w:r w:rsidR="003E7489">
        <w:t xml:space="preserve">Continue </w:t>
      </w:r>
      <w:proofErr w:type="gramEnd"/>
      <w:r w:rsidR="003E7489">
        <w:rPr>
          <w:noProof/>
          <w:lang w:bidi="ar-SA"/>
        </w:rPr>
        <w:drawing>
          <wp:inline distT="0" distB="0" distL="0" distR="0" wp14:anchorId="5C401AF2" wp14:editId="1FDE56BD">
            <wp:extent cx="571500" cy="212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186" cy="214011"/>
                    </a:xfrm>
                    <a:prstGeom prst="rect">
                      <a:avLst/>
                    </a:prstGeom>
                    <a:noFill/>
                    <a:ln>
                      <a:noFill/>
                    </a:ln>
                  </pic:spPr>
                </pic:pic>
              </a:graphicData>
            </a:graphic>
          </wp:inline>
        </w:drawing>
      </w:r>
      <w:r>
        <w:t>.</w:t>
      </w:r>
    </w:p>
    <w:p w14:paraId="258EF34A" w14:textId="269106B9" w:rsidR="00865892" w:rsidRDefault="00865892" w:rsidP="00865892"/>
    <w:p w14:paraId="24BBA8C5" w14:textId="6FB88BEF" w:rsidR="00865892" w:rsidRDefault="0067367C" w:rsidP="0029598D">
      <w:pPr>
        <w:pStyle w:val="GBIStepHeader"/>
      </w:pPr>
      <w:r>
        <w:t>I</w:t>
      </w:r>
      <w:r w:rsidR="00865892">
        <w:t xml:space="preserve">n the </w:t>
      </w:r>
      <w:r w:rsidR="00865892" w:rsidRPr="0029598D">
        <w:rPr>
          <w:b w:val="0"/>
          <w:i/>
        </w:rPr>
        <w:t>“Change Standard Order: Overview”</w:t>
      </w:r>
      <w:r w:rsidR="00865892">
        <w:rPr>
          <w:i/>
        </w:rPr>
        <w:t xml:space="preserve"> </w:t>
      </w:r>
      <w:r>
        <w:t>screen, c</w:t>
      </w:r>
      <w:r w:rsidR="00151A4E">
        <w:t xml:space="preserve">lick </w:t>
      </w:r>
      <w:r w:rsidR="00865892">
        <w:t>Select All</w:t>
      </w:r>
      <w:r w:rsidR="00FC4A08">
        <w:t xml:space="preserve"> </w:t>
      </w:r>
      <w:r w:rsidR="003E7489">
        <w:rPr>
          <w:noProof/>
          <w:lang w:bidi="ar-SA"/>
        </w:rPr>
        <w:drawing>
          <wp:inline distT="0" distB="0" distL="0" distR="0" wp14:anchorId="15DD3641" wp14:editId="62771AC7">
            <wp:extent cx="238125" cy="257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38125" cy="257175"/>
                    </a:xfrm>
                    <a:prstGeom prst="rect">
                      <a:avLst/>
                    </a:prstGeom>
                  </pic:spPr>
                </pic:pic>
              </a:graphicData>
            </a:graphic>
          </wp:inline>
        </w:drawing>
      </w:r>
      <w:r w:rsidR="00FC4A08">
        <w:t xml:space="preserve"> at the bottom of the screen</w:t>
      </w:r>
      <w:r w:rsidR="00865892">
        <w:t>.</w:t>
      </w:r>
    </w:p>
    <w:p w14:paraId="6E934ED9" w14:textId="77777777" w:rsidR="00865892" w:rsidRDefault="00865892" w:rsidP="00865892"/>
    <w:p w14:paraId="39FD958F" w14:textId="0CBD8D3B" w:rsidR="00865892" w:rsidRDefault="00865892" w:rsidP="0029598D">
      <w:pPr>
        <w:pStyle w:val="GBIStepHeader"/>
      </w:pPr>
      <w:r>
        <w:t xml:space="preserve">Click Check Item </w:t>
      </w:r>
      <w:proofErr w:type="gramStart"/>
      <w:r>
        <w:t xml:space="preserve">Availability </w:t>
      </w:r>
      <w:proofErr w:type="gramEnd"/>
      <w:r w:rsidR="003E7489">
        <w:rPr>
          <w:noProof/>
          <w:lang w:bidi="ar-SA"/>
        </w:rPr>
        <w:drawing>
          <wp:inline distT="0" distB="0" distL="0" distR="0" wp14:anchorId="5EDFD42B" wp14:editId="4BDB5741">
            <wp:extent cx="228600" cy="266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8600" cy="266700"/>
                    </a:xfrm>
                    <a:prstGeom prst="rect">
                      <a:avLst/>
                    </a:prstGeom>
                  </pic:spPr>
                </pic:pic>
              </a:graphicData>
            </a:graphic>
          </wp:inline>
        </w:drawing>
      </w:r>
      <w:r>
        <w:t>.</w:t>
      </w:r>
    </w:p>
    <w:p w14:paraId="191070FE" w14:textId="77777777" w:rsidR="00865892" w:rsidRDefault="00865892" w:rsidP="00865892"/>
    <w:p w14:paraId="1F256F41" w14:textId="26CE3B93" w:rsidR="00865892" w:rsidRDefault="0067367C" w:rsidP="0029598D">
      <w:pPr>
        <w:pStyle w:val="GBIStepHeader"/>
      </w:pPr>
      <w:r>
        <w:t>I</w:t>
      </w:r>
      <w:r w:rsidR="00865892">
        <w:t xml:space="preserve">n the </w:t>
      </w:r>
      <w:r w:rsidR="00865892" w:rsidRPr="0029598D">
        <w:rPr>
          <w:b w:val="0"/>
          <w:i/>
        </w:rPr>
        <w:t>“Standard Order: Availability Control”</w:t>
      </w:r>
      <w:r w:rsidR="00865892">
        <w:t xml:space="preserve"> </w:t>
      </w:r>
      <w:r>
        <w:t>screen, c</w:t>
      </w:r>
      <w:r w:rsidR="00151A4E">
        <w:t xml:space="preserve">lick Complete </w:t>
      </w:r>
      <w:proofErr w:type="gramStart"/>
      <w:r w:rsidR="00151A4E">
        <w:t>dlv</w:t>
      </w:r>
      <w:r w:rsidR="00013A50">
        <w:t xml:space="preserve"> </w:t>
      </w:r>
      <w:proofErr w:type="gramEnd"/>
      <w:r w:rsidR="00013A50" w:rsidRPr="00013A50">
        <w:rPr>
          <w:noProof/>
          <w:lang w:bidi="ar-SA"/>
        </w:rPr>
        <w:drawing>
          <wp:inline distT="0" distB="0" distL="0" distR="0" wp14:anchorId="50D03591" wp14:editId="5EA3DA3C">
            <wp:extent cx="800169" cy="1905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00169" cy="190517"/>
                    </a:xfrm>
                    <a:prstGeom prst="rect">
                      <a:avLst/>
                    </a:prstGeom>
                  </pic:spPr>
                </pic:pic>
              </a:graphicData>
            </a:graphic>
          </wp:inline>
        </w:drawing>
      </w:r>
      <w:r w:rsidR="00151A4E">
        <w:t>.</w:t>
      </w:r>
    </w:p>
    <w:p w14:paraId="195B1116" w14:textId="1019EE95" w:rsidR="00151A4E" w:rsidRDefault="00151A4E" w:rsidP="0029598D">
      <w:pPr>
        <w:pStyle w:val="GBIImportantInstruction"/>
      </w:pPr>
      <w:r>
        <w:t>You will receive a message that says</w:t>
      </w:r>
      <w:r w:rsidR="003F7B1B">
        <w:t>,</w:t>
      </w:r>
      <w:r>
        <w:t xml:space="preserve"> “Availability check was carried out”.</w:t>
      </w:r>
    </w:p>
    <w:p w14:paraId="00ABC2BF" w14:textId="311C8383" w:rsidR="00151A4E" w:rsidRDefault="00151A4E" w:rsidP="00151A4E"/>
    <w:p w14:paraId="2DEE07A4" w14:textId="005856BD" w:rsidR="00151A4E" w:rsidRDefault="00151A4E" w:rsidP="00151A4E">
      <w:pPr>
        <w:pStyle w:val="GBIImportantInstruction"/>
      </w:pPr>
      <w:r>
        <w:t>You are performing this for both materials.</w:t>
      </w:r>
    </w:p>
    <w:p w14:paraId="1C11A45E" w14:textId="09E780FF" w:rsidR="00151A4E" w:rsidRDefault="00151A4E" w:rsidP="00D55C57">
      <w:pPr>
        <w:pStyle w:val="GBIStepHeader"/>
        <w:numPr>
          <w:ilvl w:val="0"/>
          <w:numId w:val="0"/>
        </w:numPr>
      </w:pPr>
    </w:p>
    <w:p w14:paraId="67750813" w14:textId="0F3A8AE5" w:rsidR="00151A4E" w:rsidRDefault="00151A4E" w:rsidP="0029598D">
      <w:pPr>
        <w:pStyle w:val="GBIStepHeader"/>
      </w:pPr>
      <w:r>
        <w:t xml:space="preserve">In the </w:t>
      </w:r>
      <w:r w:rsidRPr="0029598D">
        <w:rPr>
          <w:b w:val="0"/>
          <w:i/>
        </w:rPr>
        <w:t xml:space="preserve">“Change </w:t>
      </w:r>
      <w:r w:rsidR="00DA5BFD" w:rsidRPr="0029598D">
        <w:rPr>
          <w:b w:val="0"/>
          <w:i/>
        </w:rPr>
        <w:t>Sales Order</w:t>
      </w:r>
      <w:r w:rsidRPr="0029598D">
        <w:rPr>
          <w:b w:val="0"/>
          <w:i/>
        </w:rPr>
        <w:t>: Overview”</w:t>
      </w:r>
      <w:r>
        <w:t xml:space="preserve"> screen, click </w:t>
      </w:r>
      <w:proofErr w:type="gramStart"/>
      <w:r>
        <w:t xml:space="preserve">Save </w:t>
      </w:r>
      <w:proofErr w:type="gramEnd"/>
      <w:r w:rsidR="00582006">
        <w:rPr>
          <w:noProof/>
          <w:lang w:bidi="ar-SA"/>
        </w:rPr>
        <w:drawing>
          <wp:inline distT="0" distB="0" distL="0" distR="0" wp14:anchorId="75BE7349" wp14:editId="087315A4">
            <wp:extent cx="342900" cy="203597"/>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1277" cy="208571"/>
                    </a:xfrm>
                    <a:prstGeom prst="rect">
                      <a:avLst/>
                    </a:prstGeom>
                    <a:noFill/>
                    <a:ln>
                      <a:noFill/>
                    </a:ln>
                  </pic:spPr>
                </pic:pic>
              </a:graphicData>
            </a:graphic>
          </wp:inline>
        </w:drawing>
      </w:r>
      <w:r>
        <w:t>.</w:t>
      </w:r>
    </w:p>
    <w:p w14:paraId="010C331A" w14:textId="7EE5233C" w:rsidR="00151A4E" w:rsidRDefault="00151A4E" w:rsidP="0029598D">
      <w:pPr>
        <w:pStyle w:val="GBIImportantInstruction"/>
      </w:pPr>
      <w:r>
        <w:t>You will receive a message that says</w:t>
      </w:r>
      <w:r w:rsidR="00FC4A08">
        <w:t>,</w:t>
      </w:r>
      <w:r>
        <w:t xml:space="preserve"> “Standard Order has been saved”.</w:t>
      </w:r>
    </w:p>
    <w:p w14:paraId="75F223A3" w14:textId="5AE82539" w:rsidR="00151A4E" w:rsidRDefault="00151A4E" w:rsidP="00151A4E"/>
    <w:p w14:paraId="1289ADDE" w14:textId="6FBB19FE" w:rsidR="00151A4E" w:rsidRDefault="00151A4E" w:rsidP="0029598D">
      <w:pPr>
        <w:pStyle w:val="GBIImportantInstruction"/>
      </w:pPr>
      <w:r>
        <w:t xml:space="preserve">This will now allow you to create the </w:t>
      </w:r>
      <w:r w:rsidR="00DA5BFD">
        <w:t>Outbound Delivery</w:t>
      </w:r>
      <w:r>
        <w:t xml:space="preserve"> with reference to your </w:t>
      </w:r>
      <w:r w:rsidR="00DA5BFD">
        <w:t>Sales Order</w:t>
      </w:r>
      <w:r>
        <w:t>.</w:t>
      </w:r>
    </w:p>
    <w:p w14:paraId="46DFD552" w14:textId="77777777" w:rsidR="00151A4E" w:rsidRDefault="00151A4E" w:rsidP="00151A4E"/>
    <w:p w14:paraId="1407830F" w14:textId="0C8A4CE4" w:rsidR="00151A4E" w:rsidRDefault="00151A4E" w:rsidP="0029598D">
      <w:pPr>
        <w:pStyle w:val="GBIQuestion"/>
      </w:pPr>
      <w:r>
        <w:lastRenderedPageBreak/>
        <w:t xml:space="preserve">What is the </w:t>
      </w:r>
      <w:r w:rsidR="00DA5BFD">
        <w:t>Outbound Delivery</w:t>
      </w:r>
      <w:r>
        <w:t xml:space="preserve"> </w:t>
      </w:r>
      <w:r w:rsidR="00946992">
        <w:t>document number</w:t>
      </w:r>
      <w:r>
        <w:t>?</w:t>
      </w:r>
      <w:r w:rsidR="003632C9">
        <w:br/>
      </w:r>
      <w:r>
        <w:t xml:space="preserve"> </w:t>
      </w:r>
      <w:r w:rsidR="00675F3F">
        <w:fldChar w:fldCharType="begin">
          <w:ffData>
            <w:name w:val="Q26"/>
            <w:enabled/>
            <w:calcOnExit/>
            <w:textInput/>
          </w:ffData>
        </w:fldChar>
      </w:r>
      <w:bookmarkStart w:id="37" w:name="Q26"/>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37"/>
      <w:r>
        <w:t xml:space="preserve"> </w:t>
      </w:r>
      <w:r>
        <w:sym w:font="Wingdings" w:char="F021"/>
      </w:r>
    </w:p>
    <w:p w14:paraId="7F3B88DF" w14:textId="30B47A28" w:rsidR="00151A4E" w:rsidRDefault="00151A4E" w:rsidP="0029598D">
      <w:pPr>
        <w:pStyle w:val="GBIQuestion"/>
      </w:pPr>
      <w:r>
        <w:t xml:space="preserve">What is the </w:t>
      </w:r>
      <w:r w:rsidR="00DA5BFD">
        <w:t>Invoice B</w:t>
      </w:r>
      <w:r>
        <w:t xml:space="preserve">illing </w:t>
      </w:r>
      <w:r w:rsidR="00946992">
        <w:t>document number</w:t>
      </w:r>
      <w:r>
        <w:t>?</w:t>
      </w:r>
      <w:r w:rsidR="003632C9">
        <w:br/>
      </w:r>
      <w:r>
        <w:t xml:space="preserve"> </w:t>
      </w:r>
      <w:r w:rsidR="00675F3F">
        <w:fldChar w:fldCharType="begin">
          <w:ffData>
            <w:name w:val="Q27"/>
            <w:enabled/>
            <w:calcOnExit/>
            <w:textInput/>
          </w:ffData>
        </w:fldChar>
      </w:r>
      <w:bookmarkStart w:id="38" w:name="Q27"/>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38"/>
      <w:r w:rsidRPr="00C339F4">
        <w:t xml:space="preserve"> </w:t>
      </w:r>
      <w:r>
        <w:sym w:font="Wingdings" w:char="F021"/>
      </w:r>
    </w:p>
    <w:p w14:paraId="29FEDC95" w14:textId="16BF1445" w:rsidR="00151A4E" w:rsidRDefault="00151A4E" w:rsidP="0029598D">
      <w:pPr>
        <w:pStyle w:val="GBIQuestion"/>
      </w:pPr>
      <w:r>
        <w:t xml:space="preserve">What is the </w:t>
      </w:r>
      <w:r w:rsidR="00DA5BFD">
        <w:t xml:space="preserve">Accounting </w:t>
      </w:r>
      <w:r w:rsidR="00946992">
        <w:t>d</w:t>
      </w:r>
      <w:r w:rsidR="00DA5BFD">
        <w:t xml:space="preserve">ocument </w:t>
      </w:r>
      <w:r w:rsidR="00946992">
        <w:t>number</w:t>
      </w:r>
      <w:r>
        <w:t xml:space="preserve"> for receiving the payment?</w:t>
      </w:r>
      <w:r w:rsidR="003632C9">
        <w:br/>
      </w:r>
      <w:r>
        <w:t xml:space="preserve"> </w:t>
      </w:r>
      <w:r w:rsidR="00675F3F">
        <w:fldChar w:fldCharType="begin">
          <w:ffData>
            <w:name w:val="Q28"/>
            <w:enabled/>
            <w:calcOnExit/>
            <w:textInput/>
          </w:ffData>
        </w:fldChar>
      </w:r>
      <w:bookmarkStart w:id="39" w:name="Q28"/>
      <w:r w:rsidR="00675F3F">
        <w:instrText xml:space="preserve"> FORMTEXT </w:instrText>
      </w:r>
      <w:r w:rsidR="00675F3F">
        <w:fldChar w:fldCharType="separate"/>
      </w:r>
      <w:r w:rsidR="00A16650">
        <w:rPr>
          <w:noProof/>
        </w:rPr>
        <w:t> </w:t>
      </w:r>
      <w:r w:rsidR="00A16650">
        <w:rPr>
          <w:noProof/>
        </w:rPr>
        <w:t> </w:t>
      </w:r>
      <w:r w:rsidR="00A16650">
        <w:rPr>
          <w:noProof/>
        </w:rPr>
        <w:t> </w:t>
      </w:r>
      <w:r w:rsidR="00A16650">
        <w:rPr>
          <w:noProof/>
        </w:rPr>
        <w:t> </w:t>
      </w:r>
      <w:r w:rsidR="00A16650">
        <w:rPr>
          <w:noProof/>
        </w:rPr>
        <w:t> </w:t>
      </w:r>
      <w:r w:rsidR="00675F3F">
        <w:fldChar w:fldCharType="end"/>
      </w:r>
      <w:bookmarkEnd w:id="39"/>
      <w:r w:rsidRPr="00C339F4">
        <w:t xml:space="preserve"> </w:t>
      </w:r>
      <w:r>
        <w:sym w:font="Wingdings" w:char="F021"/>
      </w:r>
    </w:p>
    <w:p w14:paraId="6851C808" w14:textId="2F484FB1" w:rsidR="00732840" w:rsidRPr="00732840" w:rsidRDefault="00732840" w:rsidP="002D5D6B">
      <w:pPr>
        <w:rPr>
          <w:lang w:bidi="en-US"/>
        </w:rPr>
      </w:pPr>
    </w:p>
    <w:p w14:paraId="0386DBD2" w14:textId="4E7AC85B" w:rsidR="001254BD" w:rsidRPr="00736E90" w:rsidRDefault="00134B03" w:rsidP="00FC4A08">
      <w:pPr>
        <w:rPr>
          <w:rFonts w:cs="Times New Roman"/>
          <w:szCs w:val="24"/>
          <w:lang w:val="en-GB" w:bidi="en-US"/>
        </w:rPr>
      </w:pPr>
      <w:r>
        <w:br w:type="page"/>
      </w:r>
    </w:p>
    <w:bookmarkStart w:id="40" w:name="_Toc460333359"/>
    <w:bookmarkStart w:id="41" w:name="_Toc460333528"/>
    <w:bookmarkStart w:id="42" w:name="_Toc460333669"/>
    <w:bookmarkStart w:id="43" w:name="_Toc464195679"/>
    <w:bookmarkStart w:id="44" w:name="_Toc464195728"/>
    <w:bookmarkStart w:id="45" w:name="_Toc464195757"/>
    <w:bookmarkStart w:id="46" w:name="_Toc472509408"/>
    <w:p w14:paraId="5C5BBA7B" w14:textId="71B4590C" w:rsidR="004D62E3" w:rsidRDefault="00182709" w:rsidP="0029598D">
      <w:pPr>
        <w:pStyle w:val="GBIPartHeader"/>
      </w:pPr>
      <w:r>
        <w:rPr>
          <w:noProof/>
        </w:rPr>
        <w:lastRenderedPageBreak/>
        <mc:AlternateContent>
          <mc:Choice Requires="wps">
            <w:drawing>
              <wp:anchor distT="0" distB="0" distL="114300" distR="114300" simplePos="0" relativeHeight="251658241" behindDoc="0" locked="0" layoutInCell="1" allowOverlap="1" wp14:anchorId="21230FCB" wp14:editId="0D9CF50C">
                <wp:simplePos x="0" y="0"/>
                <wp:positionH relativeFrom="margin">
                  <wp:align>left</wp:align>
                </wp:positionH>
                <wp:positionV relativeFrom="page">
                  <wp:posOffset>921385</wp:posOffset>
                </wp:positionV>
                <wp:extent cx="314960" cy="325755"/>
                <wp:effectExtent l="0" t="0" r="8890" b="0"/>
                <wp:wrapThrough wrapText="bothSides">
                  <wp:wrapPolygon edited="0">
                    <wp:start x="0" y="0"/>
                    <wp:lineTo x="0" y="20211"/>
                    <wp:lineTo x="20903" y="20211"/>
                    <wp:lineTo x="20903" y="0"/>
                    <wp:lineTo x="0" y="0"/>
                  </wp:wrapPolygon>
                </wp:wrapThrough>
                <wp:docPr id="261"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25755"/>
                        </a:xfrm>
                        <a:prstGeom prst="rect">
                          <a:avLst/>
                        </a:prstGeom>
                        <a:solidFill>
                          <a:schemeClr val="accent1">
                            <a:lumMod val="7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w:pict>
              <v:rect w14:anchorId="2555DCC9" id="Rectangle 261" o:spid="_x0000_s1026" style="position:absolute;margin-left:0;margin-top:72.55pt;width:24.8pt;height:25.6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" fillcolor="#365f91 [2404]" stroked="f">
                <w10:wrap type="through" anchorx="margin" anchory="page"/>
              </v:rect>
            </w:pict>
          </mc:Fallback>
        </mc:AlternateContent>
      </w:r>
      <w:r w:rsidR="004D62E3">
        <w:t xml:space="preserve">Exercise </w:t>
      </w:r>
      <w:bookmarkEnd w:id="40"/>
      <w:bookmarkEnd w:id="41"/>
      <w:bookmarkEnd w:id="42"/>
      <w:bookmarkEnd w:id="43"/>
      <w:bookmarkEnd w:id="44"/>
      <w:bookmarkEnd w:id="45"/>
      <w:r>
        <w:t>Deliverables</w:t>
      </w:r>
      <w:bookmarkEnd w:id="46"/>
    </w:p>
    <w:p w14:paraId="3C7F9DA8" w14:textId="029A5FA6" w:rsidR="001E66FD" w:rsidRDefault="001E66FD" w:rsidP="00EB1547"/>
    <w:p w14:paraId="7754125B" w14:textId="77777777" w:rsidR="0029598D" w:rsidRDefault="0029598D" w:rsidP="00EB1547"/>
    <w:p w14:paraId="6DF29632" w14:textId="0F7772D6" w:rsidR="006D4881" w:rsidRDefault="006D4881" w:rsidP="00557DB5">
      <w:r w:rsidRPr="00141DA2">
        <w:rPr>
          <w:b/>
        </w:rPr>
        <w:t>Name:</w:t>
      </w:r>
      <w:r>
        <w:tab/>
      </w:r>
      <w:r>
        <w:tab/>
      </w:r>
      <w:r>
        <w:tab/>
      </w:r>
      <w:r w:rsidR="007F2595">
        <w:fldChar w:fldCharType="begin">
          <w:ffData>
            <w:name w:val="Text2"/>
            <w:enabled/>
            <w:calcOnExit w:val="0"/>
            <w:textInput/>
          </w:ffData>
        </w:fldChar>
      </w:r>
      <w:bookmarkStart w:id="47" w:name="Text2"/>
      <w:r w:rsidR="007F2595">
        <w:instrText xml:space="preserve"> FORMTEXT </w:instrText>
      </w:r>
      <w:r w:rsidR="007F2595">
        <w:fldChar w:fldCharType="separate"/>
      </w:r>
      <w:r w:rsidR="00A16650">
        <w:rPr>
          <w:noProof/>
        </w:rPr>
        <w:t> </w:t>
      </w:r>
      <w:r w:rsidR="00A16650">
        <w:rPr>
          <w:noProof/>
        </w:rPr>
        <w:t> </w:t>
      </w:r>
      <w:r w:rsidR="00A16650">
        <w:rPr>
          <w:noProof/>
        </w:rPr>
        <w:t> </w:t>
      </w:r>
      <w:r w:rsidR="00A16650">
        <w:rPr>
          <w:noProof/>
        </w:rPr>
        <w:t> </w:t>
      </w:r>
      <w:r w:rsidR="00A16650">
        <w:rPr>
          <w:noProof/>
        </w:rPr>
        <w:t> </w:t>
      </w:r>
      <w:r w:rsidR="007F2595">
        <w:fldChar w:fldCharType="end"/>
      </w:r>
      <w:bookmarkEnd w:id="47"/>
    </w:p>
    <w:p w14:paraId="1A59A737" w14:textId="77777777" w:rsidR="007F2595" w:rsidRDefault="007F2595" w:rsidP="00557DB5"/>
    <w:p w14:paraId="0E78F9F9" w14:textId="59F941B6" w:rsidR="006D4881" w:rsidRDefault="006D4881" w:rsidP="00557DB5">
      <w:r w:rsidRPr="00141DA2">
        <w:rPr>
          <w:b/>
        </w:rPr>
        <w:t>Course and Section:</w:t>
      </w:r>
      <w:r>
        <w:tab/>
      </w:r>
      <w:r w:rsidR="007F2595">
        <w:fldChar w:fldCharType="begin">
          <w:ffData>
            <w:name w:val="Text3"/>
            <w:enabled/>
            <w:calcOnExit w:val="0"/>
            <w:textInput/>
          </w:ffData>
        </w:fldChar>
      </w:r>
      <w:bookmarkStart w:id="48" w:name="Text3"/>
      <w:r w:rsidR="007F2595">
        <w:instrText xml:space="preserve"> FORMTEXT </w:instrText>
      </w:r>
      <w:r w:rsidR="007F2595">
        <w:fldChar w:fldCharType="separate"/>
      </w:r>
      <w:r w:rsidR="00A90807">
        <w:rPr>
          <w:noProof/>
        </w:rPr>
        <w:t> </w:t>
      </w:r>
      <w:r w:rsidR="00A90807">
        <w:rPr>
          <w:noProof/>
        </w:rPr>
        <w:t> </w:t>
      </w:r>
      <w:r w:rsidR="00A90807">
        <w:rPr>
          <w:noProof/>
        </w:rPr>
        <w:t> </w:t>
      </w:r>
      <w:r w:rsidR="00A90807">
        <w:rPr>
          <w:noProof/>
        </w:rPr>
        <w:t> </w:t>
      </w:r>
      <w:r w:rsidR="00A90807">
        <w:rPr>
          <w:noProof/>
        </w:rPr>
        <w:t> </w:t>
      </w:r>
      <w:r w:rsidR="007F2595">
        <w:fldChar w:fldCharType="end"/>
      </w:r>
      <w:bookmarkEnd w:id="48"/>
    </w:p>
    <w:p w14:paraId="521A7808" w14:textId="77777777" w:rsidR="006D4881" w:rsidRDefault="006D4881" w:rsidP="00557DB5"/>
    <w:p w14:paraId="11E9FCD7" w14:textId="5E987971" w:rsidR="006D4881" w:rsidRDefault="006D4881" w:rsidP="00557DB5">
      <w:r w:rsidRPr="00141DA2">
        <w:rPr>
          <w:b/>
        </w:rPr>
        <w:t>Identifier:</w:t>
      </w:r>
      <w:r>
        <w:tab/>
      </w:r>
      <w:r>
        <w:tab/>
      </w:r>
      <w:r w:rsidR="007F2595">
        <w:fldChar w:fldCharType="begin">
          <w:ffData>
            <w:name w:val="Text4"/>
            <w:enabled/>
            <w:calcOnExit w:val="0"/>
            <w:textInput/>
          </w:ffData>
        </w:fldChar>
      </w:r>
      <w:bookmarkStart w:id="49" w:name="Text4"/>
      <w:r w:rsidR="007F2595">
        <w:instrText xml:space="preserve"> FORMTEXT </w:instrText>
      </w:r>
      <w:r w:rsidR="007F2595">
        <w:fldChar w:fldCharType="separate"/>
      </w:r>
      <w:r w:rsidR="00AD464E">
        <w:rPr>
          <w:noProof/>
        </w:rPr>
        <w:t> </w:t>
      </w:r>
      <w:r w:rsidR="00AD464E">
        <w:rPr>
          <w:noProof/>
        </w:rPr>
        <w:t> </w:t>
      </w:r>
      <w:r w:rsidR="00AD464E">
        <w:rPr>
          <w:noProof/>
        </w:rPr>
        <w:t> </w:t>
      </w:r>
      <w:r w:rsidR="00AD464E">
        <w:rPr>
          <w:noProof/>
        </w:rPr>
        <w:t> </w:t>
      </w:r>
      <w:r w:rsidR="00AD464E">
        <w:rPr>
          <w:noProof/>
        </w:rPr>
        <w:t> </w:t>
      </w:r>
      <w:r w:rsidR="007F2595">
        <w:fldChar w:fldCharType="end"/>
      </w:r>
      <w:bookmarkEnd w:id="49"/>
    </w:p>
    <w:p w14:paraId="63F9F54F" w14:textId="77777777" w:rsidR="007F2595" w:rsidRDefault="007F2595" w:rsidP="00557DB5"/>
    <w:p w14:paraId="6ED122FC" w14:textId="477B2E81" w:rsidR="007F2595" w:rsidRDefault="006D4881" w:rsidP="00557DB5">
      <w:r w:rsidRPr="00027A1F">
        <w:rPr>
          <w:b/>
        </w:rPr>
        <w:t>Client:</w:t>
      </w:r>
      <w:r>
        <w:tab/>
      </w:r>
      <w:r>
        <w:tab/>
      </w:r>
      <w:r>
        <w:tab/>
      </w:r>
      <w:r w:rsidR="007F2595">
        <w:fldChar w:fldCharType="begin">
          <w:ffData>
            <w:name w:val="Text5"/>
            <w:enabled/>
            <w:calcOnExit w:val="0"/>
            <w:textInput/>
          </w:ffData>
        </w:fldChar>
      </w:r>
      <w:bookmarkStart w:id="50" w:name="Text5"/>
      <w:r w:rsidR="007F2595">
        <w:instrText xml:space="preserve"> FORMTEXT </w:instrText>
      </w:r>
      <w:r w:rsidR="007F2595">
        <w:fldChar w:fldCharType="separate"/>
      </w:r>
      <w:r w:rsidR="00AD464E">
        <w:rPr>
          <w:noProof/>
        </w:rPr>
        <w:t> </w:t>
      </w:r>
      <w:r w:rsidR="00AD464E">
        <w:rPr>
          <w:noProof/>
        </w:rPr>
        <w:t> </w:t>
      </w:r>
      <w:r w:rsidR="00AD464E">
        <w:rPr>
          <w:noProof/>
        </w:rPr>
        <w:t> </w:t>
      </w:r>
      <w:r w:rsidR="00AD464E">
        <w:rPr>
          <w:noProof/>
        </w:rPr>
        <w:t> </w:t>
      </w:r>
      <w:r w:rsidR="00AD464E">
        <w:rPr>
          <w:noProof/>
        </w:rPr>
        <w:t> </w:t>
      </w:r>
      <w:r w:rsidR="007F2595">
        <w:fldChar w:fldCharType="end"/>
      </w:r>
      <w:bookmarkEnd w:id="50"/>
    </w:p>
    <w:p w14:paraId="3593667C" w14:textId="11F1E18E" w:rsidR="001E66FD" w:rsidRDefault="001E66FD" w:rsidP="00557DB5">
      <w:pPr>
        <w:rPr>
          <w:color w:val="244061" w:themeColor="accent1" w:themeShade="80"/>
        </w:rPr>
      </w:pPr>
    </w:p>
    <w:p w14:paraId="21FFC097" w14:textId="77777777" w:rsidR="00151A4E" w:rsidRDefault="00151A4E" w:rsidP="00151A4E"/>
    <w:p w14:paraId="6B8C2EB4" w14:textId="3B795656" w:rsidR="00151A4E" w:rsidRDefault="00151A4E" w:rsidP="0029598D">
      <w:pPr>
        <w:pStyle w:val="GBIQuestion"/>
        <w:numPr>
          <w:ilvl w:val="0"/>
          <w:numId w:val="26"/>
        </w:numPr>
      </w:pPr>
      <w:r>
        <w:t xml:space="preserve">What is the </w:t>
      </w:r>
      <w:r w:rsidR="00DA5BFD">
        <w:t>Sales Quotation</w:t>
      </w:r>
      <w:r>
        <w:t xml:space="preserve"> </w:t>
      </w:r>
      <w:r w:rsidR="00946992">
        <w:t>document number</w:t>
      </w:r>
      <w:r>
        <w:t>?</w:t>
      </w:r>
      <w:r w:rsidR="003632C9">
        <w:br/>
      </w:r>
      <w:r w:rsidR="0029598D">
        <w:t xml:space="preserve"> </w:t>
      </w:r>
      <w:r w:rsidR="00430B05">
        <w:fldChar w:fldCharType="begin"/>
      </w:r>
      <w:r w:rsidR="00430B05">
        <w:instrText xml:space="preserve"> REF  Q01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rsidRPr="00C339F4">
        <w:t xml:space="preserve"> </w:t>
      </w:r>
      <w:r>
        <w:sym w:font="Wingdings" w:char="F021"/>
      </w:r>
    </w:p>
    <w:p w14:paraId="7BE8A506" w14:textId="38F1EEB8" w:rsidR="00151A4E" w:rsidRDefault="00151A4E" w:rsidP="0029598D">
      <w:pPr>
        <w:pStyle w:val="GBIQuestion"/>
        <w:numPr>
          <w:ilvl w:val="0"/>
          <w:numId w:val="26"/>
        </w:numPr>
      </w:pPr>
      <w:r>
        <w:t xml:space="preserve">What is the </w:t>
      </w:r>
      <w:r w:rsidR="00DA5BFD">
        <w:t>Sales Order</w:t>
      </w:r>
      <w:r>
        <w:t xml:space="preserve"> </w:t>
      </w:r>
      <w:r w:rsidR="00946992">
        <w:t>document number</w:t>
      </w:r>
      <w:r>
        <w:t>?</w:t>
      </w:r>
      <w:r w:rsidR="003632C9">
        <w:br/>
      </w:r>
      <w:r w:rsidR="0029598D">
        <w:t xml:space="preserve"> </w:t>
      </w:r>
      <w:r w:rsidR="00430B05">
        <w:fldChar w:fldCharType="begin"/>
      </w:r>
      <w:r w:rsidR="00430B05">
        <w:instrText xml:space="preserve"> REF  Q02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70B6F0A1" w14:textId="345FDBA4" w:rsidR="00151A4E" w:rsidRDefault="00151A4E" w:rsidP="0029598D">
      <w:pPr>
        <w:pStyle w:val="GBIQuestion"/>
        <w:numPr>
          <w:ilvl w:val="0"/>
          <w:numId w:val="26"/>
        </w:numPr>
      </w:pPr>
      <w:r>
        <w:t xml:space="preserve">How many </w:t>
      </w:r>
      <w:r w:rsidR="0071672B">
        <w:t>Off-</w:t>
      </w:r>
      <w:r w:rsidR="00DA5BFD">
        <w:t>Road Helmets do you need to p</w:t>
      </w:r>
      <w:r>
        <w:t>rocure?</w:t>
      </w:r>
      <w:r w:rsidR="003632C9">
        <w:br/>
      </w:r>
      <w:r w:rsidR="0029598D">
        <w:t xml:space="preserve"> </w:t>
      </w:r>
      <w:r w:rsidR="00430B05">
        <w:fldChar w:fldCharType="begin"/>
      </w:r>
      <w:r w:rsidR="00430B05">
        <w:instrText xml:space="preserve"> REF  Q03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rsidR="00495BC6">
        <w:sym w:font="Wingdings" w:char="F021"/>
      </w:r>
    </w:p>
    <w:p w14:paraId="353A3D0F" w14:textId="5C79F167" w:rsidR="00151A4E" w:rsidRDefault="00151A4E" w:rsidP="0029598D">
      <w:pPr>
        <w:pStyle w:val="GBIQuestion"/>
        <w:numPr>
          <w:ilvl w:val="0"/>
          <w:numId w:val="26"/>
        </w:numPr>
      </w:pPr>
      <w:r>
        <w:t>How ma</w:t>
      </w:r>
      <w:r w:rsidR="004B1FBD">
        <w:t>ny</w:t>
      </w:r>
      <w:r w:rsidR="00DA5BFD">
        <w:t xml:space="preserve"> </w:t>
      </w:r>
      <w:r w:rsidR="004B1FBD">
        <w:t>Deluxe Touring Bikes (Silver)</w:t>
      </w:r>
      <w:r w:rsidR="00DA5BFD">
        <w:t xml:space="preserve"> do you need to p</w:t>
      </w:r>
      <w:r>
        <w:t>rocure?</w:t>
      </w:r>
      <w:r w:rsidR="003632C9">
        <w:br/>
      </w:r>
      <w:r w:rsidR="0029598D">
        <w:t xml:space="preserve"> </w:t>
      </w:r>
      <w:r w:rsidR="00430B05">
        <w:fldChar w:fldCharType="begin"/>
      </w:r>
      <w:r w:rsidR="00430B05">
        <w:instrText xml:space="preserve"> REF  Q04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rsidR="00495BC6">
        <w:sym w:font="Wingdings" w:char="F021"/>
      </w:r>
    </w:p>
    <w:p w14:paraId="164549EF" w14:textId="4D2ED98E" w:rsidR="00151A4E" w:rsidRDefault="00151A4E" w:rsidP="0029598D">
      <w:pPr>
        <w:pStyle w:val="GBIQuestion"/>
        <w:numPr>
          <w:ilvl w:val="0"/>
          <w:numId w:val="26"/>
        </w:numPr>
      </w:pPr>
      <w:r>
        <w:t xml:space="preserve">What is the </w:t>
      </w:r>
      <w:r w:rsidR="00DA5BFD">
        <w:t>Purchase Requisition</w:t>
      </w:r>
      <w:r>
        <w:t xml:space="preserve"> </w:t>
      </w:r>
      <w:r w:rsidR="00946992">
        <w:t>document number</w:t>
      </w:r>
      <w:r>
        <w:t xml:space="preserve"> for </w:t>
      </w:r>
      <w:r w:rsidR="00DA5BFD">
        <w:t>Off-Road Helmet</w:t>
      </w:r>
      <w:r>
        <w:t>s?</w:t>
      </w:r>
      <w:r w:rsidR="003632C9">
        <w:br/>
      </w:r>
      <w:r w:rsidR="0029598D">
        <w:t xml:space="preserve"> </w:t>
      </w:r>
      <w:r w:rsidR="00430B05">
        <w:fldChar w:fldCharType="begin"/>
      </w:r>
      <w:r w:rsidR="00430B05">
        <w:instrText xml:space="preserve"> REF  Q05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7B32155C" w14:textId="195CEDF6" w:rsidR="00151A4E" w:rsidRDefault="00151A4E" w:rsidP="0029598D">
      <w:pPr>
        <w:pStyle w:val="GBIQuestion"/>
        <w:numPr>
          <w:ilvl w:val="0"/>
          <w:numId w:val="26"/>
        </w:numPr>
      </w:pPr>
      <w:r>
        <w:t xml:space="preserve">What is the </w:t>
      </w:r>
      <w:r w:rsidR="00DA5BFD">
        <w:t>Purchase Requisition</w:t>
      </w:r>
      <w:r>
        <w:t xml:space="preserve"> </w:t>
      </w:r>
      <w:r w:rsidR="00946992">
        <w:t>document number</w:t>
      </w:r>
      <w:r>
        <w:t xml:space="preserve"> for </w:t>
      </w:r>
      <w:r w:rsidR="00DA5BFD">
        <w:t>Raw Materials</w:t>
      </w:r>
      <w:r>
        <w:t>?</w:t>
      </w:r>
      <w:r w:rsidR="003632C9">
        <w:br/>
      </w:r>
      <w:r w:rsidR="0029598D">
        <w:t xml:space="preserve"> </w:t>
      </w:r>
      <w:r w:rsidR="00430B05">
        <w:fldChar w:fldCharType="begin"/>
      </w:r>
      <w:r w:rsidR="00430B05">
        <w:instrText xml:space="preserve"> REF  Q06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4B6A6BD3" w14:textId="1D21B3E3" w:rsidR="00151A4E" w:rsidRDefault="00151A4E" w:rsidP="0029598D">
      <w:pPr>
        <w:pStyle w:val="GBIQuestion"/>
        <w:numPr>
          <w:ilvl w:val="0"/>
          <w:numId w:val="26"/>
        </w:numPr>
      </w:pPr>
      <w:r>
        <w:t xml:space="preserve">What is the </w:t>
      </w:r>
      <w:r w:rsidR="00DA5BFD">
        <w:t>Purchase Order</w:t>
      </w:r>
      <w:r>
        <w:t xml:space="preserve"> </w:t>
      </w:r>
      <w:r w:rsidR="00946992">
        <w:t>document number</w:t>
      </w:r>
      <w:r>
        <w:t xml:space="preserve"> for </w:t>
      </w:r>
      <w:r w:rsidR="00DA5BFD">
        <w:t>Off-Road Helmet</w:t>
      </w:r>
      <w:r>
        <w:t>s?</w:t>
      </w:r>
      <w:r w:rsidR="003632C9">
        <w:br/>
      </w:r>
      <w:r w:rsidR="0029598D">
        <w:t xml:space="preserve"> </w:t>
      </w:r>
      <w:r w:rsidR="00430B05">
        <w:fldChar w:fldCharType="begin"/>
      </w:r>
      <w:r w:rsidR="00430B05">
        <w:instrText xml:space="preserve"> REF  Q07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4CB74BCD" w14:textId="30FEC3D0" w:rsidR="00151A4E" w:rsidRDefault="00151A4E" w:rsidP="0029598D">
      <w:pPr>
        <w:pStyle w:val="GBIQuestion"/>
        <w:numPr>
          <w:ilvl w:val="0"/>
          <w:numId w:val="26"/>
        </w:numPr>
      </w:pPr>
      <w:r>
        <w:t xml:space="preserve">What is the </w:t>
      </w:r>
      <w:r w:rsidR="00DA5BFD">
        <w:t>Purchase Order</w:t>
      </w:r>
      <w:r>
        <w:t xml:space="preserve"> </w:t>
      </w:r>
      <w:r w:rsidR="00946992">
        <w:t>document number</w:t>
      </w:r>
      <w:r>
        <w:t xml:space="preserve"> for </w:t>
      </w:r>
      <w:r w:rsidR="00DA5BFD">
        <w:t>Raw Materials</w:t>
      </w:r>
      <w:r>
        <w:t>?</w:t>
      </w:r>
      <w:r w:rsidR="003632C9">
        <w:br/>
      </w:r>
      <w:r w:rsidR="0029598D">
        <w:t xml:space="preserve"> </w:t>
      </w:r>
      <w:r w:rsidR="00430B05">
        <w:fldChar w:fldCharType="begin"/>
      </w:r>
      <w:r w:rsidR="00430B05">
        <w:instrText xml:space="preserve"> REF  Q08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2EE3E29F" w14:textId="38AACCD1" w:rsidR="00151A4E" w:rsidRDefault="00151A4E" w:rsidP="0029598D">
      <w:pPr>
        <w:pStyle w:val="GBIQuestion"/>
        <w:numPr>
          <w:ilvl w:val="0"/>
          <w:numId w:val="26"/>
        </w:numPr>
      </w:pPr>
      <w:r>
        <w:t xml:space="preserve">What is the </w:t>
      </w:r>
      <w:r w:rsidR="00DA5BFD">
        <w:t>Goods Receipt</w:t>
      </w:r>
      <w:r>
        <w:t xml:space="preserve"> </w:t>
      </w:r>
      <w:r w:rsidR="00946992">
        <w:t>document number</w:t>
      </w:r>
      <w:r>
        <w:t xml:space="preserve"> for </w:t>
      </w:r>
      <w:r w:rsidR="00DA5BFD">
        <w:t>Off-Road Helmet</w:t>
      </w:r>
      <w:r>
        <w:t>s?</w:t>
      </w:r>
      <w:r w:rsidR="003632C9">
        <w:br/>
      </w:r>
      <w:r w:rsidR="0029598D">
        <w:t xml:space="preserve"> </w:t>
      </w:r>
      <w:r w:rsidR="00430B05">
        <w:fldChar w:fldCharType="begin"/>
      </w:r>
      <w:r w:rsidR="00430B05">
        <w:instrText xml:space="preserve"> REF  Q09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7779BDDB" w14:textId="0B8047FE" w:rsidR="00151A4E" w:rsidRDefault="00151A4E" w:rsidP="0029598D">
      <w:pPr>
        <w:pStyle w:val="GBIQuestion"/>
        <w:numPr>
          <w:ilvl w:val="0"/>
          <w:numId w:val="26"/>
        </w:numPr>
      </w:pPr>
      <w:r>
        <w:t xml:space="preserve">What is the </w:t>
      </w:r>
      <w:r w:rsidR="00DA5BFD">
        <w:t>Goods Receipt</w:t>
      </w:r>
      <w:r>
        <w:t xml:space="preserve"> </w:t>
      </w:r>
      <w:r w:rsidR="00946992">
        <w:t>document number</w:t>
      </w:r>
      <w:r>
        <w:t xml:space="preserve"> for </w:t>
      </w:r>
      <w:r w:rsidR="00DA5BFD">
        <w:t>Raw Materials</w:t>
      </w:r>
      <w:r>
        <w:t>?</w:t>
      </w:r>
      <w:r w:rsidR="003632C9">
        <w:br/>
      </w:r>
      <w:r w:rsidR="0029598D">
        <w:t xml:space="preserve"> </w:t>
      </w:r>
      <w:r w:rsidR="00430B05">
        <w:fldChar w:fldCharType="begin"/>
      </w:r>
      <w:r w:rsidR="00430B05">
        <w:instrText xml:space="preserve"> REF  Q10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1475816F" w14:textId="53569B7C" w:rsidR="00151A4E" w:rsidRDefault="00151A4E" w:rsidP="0029598D">
      <w:pPr>
        <w:pStyle w:val="GBIQuestion"/>
        <w:numPr>
          <w:ilvl w:val="0"/>
          <w:numId w:val="26"/>
        </w:numPr>
      </w:pPr>
      <w:r>
        <w:t xml:space="preserve">What is the </w:t>
      </w:r>
      <w:r w:rsidR="00DA5BFD">
        <w:t>Invoice</w:t>
      </w:r>
      <w:r>
        <w:t xml:space="preserve"> </w:t>
      </w:r>
      <w:r w:rsidR="00946992">
        <w:t>document number</w:t>
      </w:r>
      <w:r>
        <w:t xml:space="preserve"> for </w:t>
      </w:r>
      <w:r w:rsidR="00DA5BFD">
        <w:t>Off-Road Helmet</w:t>
      </w:r>
      <w:r>
        <w:t>s?</w:t>
      </w:r>
      <w:r w:rsidR="003632C9">
        <w:br/>
      </w:r>
      <w:r w:rsidR="0029598D">
        <w:t xml:space="preserve"> </w:t>
      </w:r>
      <w:r w:rsidR="00430B05">
        <w:fldChar w:fldCharType="begin"/>
      </w:r>
      <w:r w:rsidR="00430B05">
        <w:instrText xml:space="preserve"> REF  Q11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7AF33100" w14:textId="3C97D770" w:rsidR="00151A4E" w:rsidRDefault="00151A4E" w:rsidP="0029598D">
      <w:pPr>
        <w:pStyle w:val="GBIQuestion"/>
        <w:numPr>
          <w:ilvl w:val="0"/>
          <w:numId w:val="26"/>
        </w:numPr>
      </w:pPr>
      <w:r>
        <w:t xml:space="preserve">What is the </w:t>
      </w:r>
      <w:r w:rsidR="00DA5BFD">
        <w:t>Invoice</w:t>
      </w:r>
      <w:r>
        <w:t xml:space="preserve"> </w:t>
      </w:r>
      <w:r w:rsidR="00946992">
        <w:t>document number</w:t>
      </w:r>
      <w:r>
        <w:t xml:space="preserve"> for </w:t>
      </w:r>
      <w:r w:rsidR="00DA5BFD">
        <w:t>Raw Materials</w:t>
      </w:r>
      <w:r>
        <w:t>?</w:t>
      </w:r>
      <w:r w:rsidR="003632C9">
        <w:br/>
      </w:r>
      <w:r w:rsidR="0029598D">
        <w:t xml:space="preserve"> </w:t>
      </w:r>
      <w:r w:rsidR="00430B05">
        <w:fldChar w:fldCharType="begin"/>
      </w:r>
      <w:r w:rsidR="00430B05">
        <w:instrText xml:space="preserve"> REF  Q12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5EABB73F" w14:textId="2830B30A" w:rsidR="00151A4E" w:rsidRDefault="00151A4E" w:rsidP="0029598D">
      <w:pPr>
        <w:pStyle w:val="GBIQuestion"/>
        <w:numPr>
          <w:ilvl w:val="0"/>
          <w:numId w:val="26"/>
        </w:numPr>
      </w:pPr>
      <w:r>
        <w:t xml:space="preserve">What is the </w:t>
      </w:r>
      <w:r w:rsidR="00946992">
        <w:t>Accounting d</w:t>
      </w:r>
      <w:r w:rsidR="00DA5BFD">
        <w:t xml:space="preserve">ocument </w:t>
      </w:r>
      <w:r w:rsidR="00946992">
        <w:t>number</w:t>
      </w:r>
      <w:r>
        <w:t xml:space="preserve"> for </w:t>
      </w:r>
      <w:r w:rsidR="00DA5BFD">
        <w:t>Off-Road Helmet</w:t>
      </w:r>
      <w:r>
        <w:t>s?</w:t>
      </w:r>
      <w:r w:rsidR="003632C9">
        <w:br/>
      </w:r>
      <w:r w:rsidR="0029598D">
        <w:t xml:space="preserve"> </w:t>
      </w:r>
      <w:r w:rsidR="00430B05">
        <w:fldChar w:fldCharType="begin"/>
      </w:r>
      <w:r w:rsidR="00430B05">
        <w:instrText xml:space="preserve"> REF  Q13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7CA1DB9A" w14:textId="6F5147D1" w:rsidR="00151A4E" w:rsidRDefault="00151A4E" w:rsidP="0029598D">
      <w:pPr>
        <w:pStyle w:val="GBIQuestion"/>
        <w:numPr>
          <w:ilvl w:val="0"/>
          <w:numId w:val="26"/>
        </w:numPr>
      </w:pPr>
      <w:r>
        <w:t xml:space="preserve">What is the </w:t>
      </w:r>
      <w:r w:rsidR="00946992">
        <w:t>Accounting d</w:t>
      </w:r>
      <w:r w:rsidR="00DA5BFD">
        <w:t xml:space="preserve">ocument </w:t>
      </w:r>
      <w:r w:rsidR="00946992">
        <w:t>number</w:t>
      </w:r>
      <w:r>
        <w:t xml:space="preserve"> for </w:t>
      </w:r>
      <w:r w:rsidR="00DA5BFD">
        <w:t>Raw Materials</w:t>
      </w:r>
      <w:r>
        <w:t>?</w:t>
      </w:r>
      <w:r w:rsidR="003632C9">
        <w:br/>
      </w:r>
      <w:r w:rsidR="0029598D">
        <w:t xml:space="preserve"> </w:t>
      </w:r>
      <w:r w:rsidR="00430B05">
        <w:fldChar w:fldCharType="begin"/>
      </w:r>
      <w:r w:rsidR="00430B05">
        <w:instrText xml:space="preserve"> REF  Q14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47ED2316" w14:textId="77777777" w:rsidR="004B12A4" w:rsidRDefault="004B12A4" w:rsidP="0029598D"/>
    <w:p w14:paraId="68729C7A" w14:textId="1C3D1E2E" w:rsidR="00151A4E" w:rsidRDefault="00151A4E" w:rsidP="0029598D">
      <w:pPr>
        <w:pStyle w:val="GBIQuestion"/>
        <w:numPr>
          <w:ilvl w:val="0"/>
          <w:numId w:val="26"/>
        </w:numPr>
      </w:pPr>
      <w:r>
        <w:lastRenderedPageBreak/>
        <w:t xml:space="preserve">What is the </w:t>
      </w:r>
      <w:r w:rsidR="00DA5BFD">
        <w:t xml:space="preserve">Stock Transport Order </w:t>
      </w:r>
      <w:r w:rsidR="00946992">
        <w:t>document number</w:t>
      </w:r>
      <w:r>
        <w:t>?</w:t>
      </w:r>
      <w:r w:rsidR="003632C9">
        <w:br/>
      </w:r>
      <w:r w:rsidR="0029598D">
        <w:t xml:space="preserve"> </w:t>
      </w:r>
      <w:r w:rsidR="00430B05">
        <w:fldChar w:fldCharType="begin"/>
      </w:r>
      <w:r w:rsidR="00430B05">
        <w:instrText xml:space="preserve"> REF  Q15 </w:instrText>
      </w:r>
      <w:r w:rsidR="0029598D">
        <w:instrText xml:space="preserve"> \* MERGEFORMAT </w:instrText>
      </w:r>
      <w:r w:rsidR="00430B05">
        <w:fldChar w:fldCharType="separate"/>
      </w:r>
      <w:r w:rsidR="00353B2B">
        <w:rPr>
          <w:noProof/>
        </w:rPr>
        <w:t xml:space="preserve">     </w:t>
      </w:r>
      <w:r w:rsidR="00430B05">
        <w:rPr>
          <w:noProof/>
        </w:rPr>
        <w:fldChar w:fldCharType="end"/>
      </w:r>
      <w:r w:rsidRPr="00C339F4">
        <w:t xml:space="preserve"> </w:t>
      </w:r>
      <w:r>
        <w:sym w:font="Wingdings" w:char="F021"/>
      </w:r>
    </w:p>
    <w:p w14:paraId="0FE9E624" w14:textId="6FBB8AEC" w:rsidR="00151A4E" w:rsidRDefault="00151A4E" w:rsidP="0029598D">
      <w:pPr>
        <w:pStyle w:val="GBIQuestion"/>
        <w:numPr>
          <w:ilvl w:val="0"/>
          <w:numId w:val="26"/>
        </w:numPr>
      </w:pPr>
      <w:r>
        <w:t xml:space="preserve">What is the </w:t>
      </w:r>
      <w:r w:rsidR="00DA5BFD">
        <w:t>Planned Order</w:t>
      </w:r>
      <w:r>
        <w:t xml:space="preserve"> </w:t>
      </w:r>
      <w:r w:rsidR="00946992">
        <w:t>document number</w:t>
      </w:r>
      <w:r>
        <w:t xml:space="preserve"> for the </w:t>
      </w:r>
      <w:r w:rsidR="00DA5BFD">
        <w:t>Semi-Finished Product</w:t>
      </w:r>
      <w:r>
        <w:t>?</w:t>
      </w:r>
      <w:r w:rsidR="003632C9">
        <w:br/>
      </w:r>
      <w:r w:rsidR="0029598D">
        <w:t xml:space="preserve"> </w:t>
      </w:r>
      <w:r w:rsidR="00430B05">
        <w:fldChar w:fldCharType="begin"/>
      </w:r>
      <w:r w:rsidR="00430B05">
        <w:instrText xml:space="preserve"> REF  Q16 </w:instrText>
      </w:r>
      <w:r w:rsidR="0029598D">
        <w:instrText xml:space="preserve"> \* MERGEFORMAT </w:instrText>
      </w:r>
      <w:r w:rsidR="00430B05">
        <w:fldChar w:fldCharType="separate"/>
      </w:r>
      <w:r w:rsidR="00353B2B">
        <w:rPr>
          <w:noProof/>
        </w:rPr>
        <w:t xml:space="preserve">     </w:t>
      </w:r>
      <w:r w:rsidR="00430B05">
        <w:rPr>
          <w:noProof/>
        </w:rPr>
        <w:fldChar w:fldCharType="end"/>
      </w:r>
      <w:r w:rsidRPr="00C339F4">
        <w:t xml:space="preserve"> </w:t>
      </w:r>
      <w:r>
        <w:sym w:font="Wingdings" w:char="F021"/>
      </w:r>
    </w:p>
    <w:p w14:paraId="1B2EA32F" w14:textId="08CD7321" w:rsidR="00151A4E" w:rsidRDefault="00151A4E" w:rsidP="0029598D">
      <w:pPr>
        <w:pStyle w:val="GBIQuestion"/>
        <w:numPr>
          <w:ilvl w:val="0"/>
          <w:numId w:val="26"/>
        </w:numPr>
      </w:pPr>
      <w:r>
        <w:t xml:space="preserve">What is the </w:t>
      </w:r>
      <w:r w:rsidR="00DA5BFD">
        <w:t>Production Order</w:t>
      </w:r>
      <w:r>
        <w:t xml:space="preserve"> </w:t>
      </w:r>
      <w:r w:rsidR="00946992">
        <w:t>document number</w:t>
      </w:r>
      <w:r>
        <w:t xml:space="preserve"> for the </w:t>
      </w:r>
      <w:r w:rsidR="00DA5BFD">
        <w:t>Semi-Finished Product</w:t>
      </w:r>
      <w:r>
        <w:t>?</w:t>
      </w:r>
      <w:r w:rsidR="003632C9">
        <w:br/>
      </w:r>
      <w:r w:rsidR="0029598D">
        <w:t xml:space="preserve"> </w:t>
      </w:r>
      <w:r w:rsidR="00430B05">
        <w:fldChar w:fldCharType="begin"/>
      </w:r>
      <w:r w:rsidR="00430B05">
        <w:instrText xml:space="preserve"> REF  Q17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67370D13" w14:textId="4CC661F9" w:rsidR="00151A4E" w:rsidRDefault="00151A4E" w:rsidP="0029598D">
      <w:pPr>
        <w:pStyle w:val="GBIQuestion"/>
        <w:numPr>
          <w:ilvl w:val="0"/>
          <w:numId w:val="26"/>
        </w:numPr>
      </w:pPr>
      <w:r>
        <w:t xml:space="preserve">What is the </w:t>
      </w:r>
      <w:r w:rsidR="00DA5BFD">
        <w:t>Goods Issue</w:t>
      </w:r>
      <w:r>
        <w:t xml:space="preserve"> </w:t>
      </w:r>
      <w:r w:rsidR="00946992">
        <w:t>document number</w:t>
      </w:r>
      <w:r>
        <w:t xml:space="preserve"> for the </w:t>
      </w:r>
      <w:r w:rsidR="00DA5BFD">
        <w:t>Semi-Finished Product</w:t>
      </w:r>
      <w:r>
        <w:t>?</w:t>
      </w:r>
      <w:r w:rsidR="003632C9">
        <w:br/>
      </w:r>
      <w:r w:rsidR="0029598D">
        <w:t xml:space="preserve"> </w:t>
      </w:r>
      <w:r w:rsidR="00430B05">
        <w:fldChar w:fldCharType="begin"/>
      </w:r>
      <w:r w:rsidR="00430B05">
        <w:instrText xml:space="preserve"> REF  Q18 </w:instrText>
      </w:r>
      <w:r w:rsidR="0029598D">
        <w:instrText xml:space="preserve"> \* MERGEFORMAT </w:instrText>
      </w:r>
      <w:r w:rsidR="00430B05">
        <w:fldChar w:fldCharType="separate"/>
      </w:r>
      <w:r w:rsidR="00353B2B">
        <w:rPr>
          <w:noProof/>
        </w:rPr>
        <w:t xml:space="preserve">     </w:t>
      </w:r>
      <w:r w:rsidR="00430B05">
        <w:rPr>
          <w:noProof/>
        </w:rPr>
        <w:fldChar w:fldCharType="end"/>
      </w:r>
      <w:r w:rsidRPr="00C339F4">
        <w:t xml:space="preserve"> </w:t>
      </w:r>
      <w:r>
        <w:sym w:font="Wingdings" w:char="F021"/>
      </w:r>
    </w:p>
    <w:p w14:paraId="45FD8B49" w14:textId="71A97501" w:rsidR="00151A4E" w:rsidRDefault="00151A4E" w:rsidP="0029598D">
      <w:pPr>
        <w:pStyle w:val="GBIQuestion"/>
        <w:numPr>
          <w:ilvl w:val="0"/>
          <w:numId w:val="26"/>
        </w:numPr>
      </w:pPr>
      <w:r>
        <w:t xml:space="preserve">What is the </w:t>
      </w:r>
      <w:r w:rsidR="00DA5BFD">
        <w:t>Goods Receipt</w:t>
      </w:r>
      <w:r>
        <w:t xml:space="preserve"> </w:t>
      </w:r>
      <w:r w:rsidR="00946992">
        <w:t>document number</w:t>
      </w:r>
      <w:r>
        <w:t xml:space="preserve"> for the </w:t>
      </w:r>
      <w:r w:rsidR="00DA5BFD">
        <w:t>Semi-Finished Product</w:t>
      </w:r>
      <w:r>
        <w:t>?</w:t>
      </w:r>
      <w:r w:rsidR="003632C9">
        <w:br/>
      </w:r>
      <w:r w:rsidR="0029598D">
        <w:t xml:space="preserve"> </w:t>
      </w:r>
      <w:r w:rsidR="00430B05">
        <w:fldChar w:fldCharType="begin"/>
      </w:r>
      <w:r w:rsidR="00430B05">
        <w:instrText xml:space="preserve"> REF  Q19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2AD55340" w14:textId="0CFAA89E" w:rsidR="00151A4E" w:rsidRDefault="00151A4E" w:rsidP="0029598D">
      <w:pPr>
        <w:pStyle w:val="GBIQuestion"/>
        <w:numPr>
          <w:ilvl w:val="0"/>
          <w:numId w:val="26"/>
        </w:numPr>
      </w:pPr>
      <w:r>
        <w:t xml:space="preserve">What is the </w:t>
      </w:r>
      <w:r w:rsidR="00DA5BFD">
        <w:t>Planned Order</w:t>
      </w:r>
      <w:r>
        <w:t xml:space="preserve"> </w:t>
      </w:r>
      <w:r w:rsidR="00946992">
        <w:t>document number</w:t>
      </w:r>
      <w:r>
        <w:t xml:space="preserve"> for the </w:t>
      </w:r>
      <w:r w:rsidR="00DA5BFD">
        <w:t>Finished Product</w:t>
      </w:r>
      <w:r>
        <w:t>?</w:t>
      </w:r>
      <w:r w:rsidR="003632C9">
        <w:br/>
      </w:r>
      <w:r w:rsidR="0029598D">
        <w:t xml:space="preserve"> </w:t>
      </w:r>
      <w:r w:rsidR="00430B05">
        <w:fldChar w:fldCharType="begin"/>
      </w:r>
      <w:r w:rsidR="00430B05">
        <w:instrText xml:space="preserve"> REF  Q20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5266ABAD" w14:textId="0723759E" w:rsidR="00151A4E" w:rsidRDefault="00151A4E" w:rsidP="0029598D">
      <w:pPr>
        <w:pStyle w:val="GBIQuestion"/>
        <w:numPr>
          <w:ilvl w:val="0"/>
          <w:numId w:val="26"/>
        </w:numPr>
      </w:pPr>
      <w:r>
        <w:t xml:space="preserve">What is the </w:t>
      </w:r>
      <w:r w:rsidR="00DA5BFD">
        <w:t>Production Order</w:t>
      </w:r>
      <w:r>
        <w:t xml:space="preserve"> </w:t>
      </w:r>
      <w:r w:rsidR="00946992">
        <w:t>document number</w:t>
      </w:r>
      <w:r>
        <w:t xml:space="preserve"> for the </w:t>
      </w:r>
      <w:r w:rsidR="00DA5BFD">
        <w:t>Finished Product</w:t>
      </w:r>
      <w:r>
        <w:t>?</w:t>
      </w:r>
      <w:r w:rsidR="003632C9">
        <w:br/>
      </w:r>
      <w:r w:rsidR="0029598D">
        <w:t xml:space="preserve"> </w:t>
      </w:r>
      <w:r w:rsidR="00430B05">
        <w:fldChar w:fldCharType="begin"/>
      </w:r>
      <w:r w:rsidR="00430B05">
        <w:instrText xml:space="preserve"> REF  Q21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47D4E529" w14:textId="7663D50F" w:rsidR="00151A4E" w:rsidRDefault="00151A4E" w:rsidP="0029598D">
      <w:pPr>
        <w:pStyle w:val="GBIQuestion"/>
        <w:numPr>
          <w:ilvl w:val="0"/>
          <w:numId w:val="26"/>
        </w:numPr>
      </w:pPr>
      <w:r>
        <w:t xml:space="preserve">What is the </w:t>
      </w:r>
      <w:r w:rsidR="00DA5BFD">
        <w:t>Goods Issue</w:t>
      </w:r>
      <w:r>
        <w:t xml:space="preserve"> </w:t>
      </w:r>
      <w:r w:rsidR="00946992">
        <w:t>document number</w:t>
      </w:r>
      <w:r>
        <w:t xml:space="preserve"> for the </w:t>
      </w:r>
      <w:r w:rsidR="00DA5BFD">
        <w:t>Finished Product</w:t>
      </w:r>
      <w:r>
        <w:t>?</w:t>
      </w:r>
      <w:r w:rsidR="003632C9">
        <w:br/>
      </w:r>
      <w:r w:rsidR="0029598D">
        <w:t xml:space="preserve"> </w:t>
      </w:r>
      <w:r w:rsidR="00430B05">
        <w:fldChar w:fldCharType="begin"/>
      </w:r>
      <w:r w:rsidR="00430B05">
        <w:instrText xml:space="preserve"> REF  Q22 </w:instrText>
      </w:r>
      <w:r w:rsidR="0029598D">
        <w:instrText xml:space="preserve"> \* MERGEFORMAT </w:instrText>
      </w:r>
      <w:r w:rsidR="00430B05">
        <w:fldChar w:fldCharType="separate"/>
      </w:r>
      <w:r w:rsidR="00353B2B">
        <w:rPr>
          <w:noProof/>
        </w:rPr>
        <w:t xml:space="preserve">     </w:t>
      </w:r>
      <w:r w:rsidR="00430B05">
        <w:rPr>
          <w:noProof/>
        </w:rPr>
        <w:fldChar w:fldCharType="end"/>
      </w:r>
      <w:r w:rsidRPr="00C339F4">
        <w:t xml:space="preserve"> </w:t>
      </w:r>
      <w:r>
        <w:sym w:font="Wingdings" w:char="F021"/>
      </w:r>
    </w:p>
    <w:p w14:paraId="4D684384" w14:textId="6EF19629" w:rsidR="00151A4E" w:rsidRDefault="00151A4E" w:rsidP="0029598D">
      <w:pPr>
        <w:pStyle w:val="GBIQuestion"/>
        <w:numPr>
          <w:ilvl w:val="0"/>
          <w:numId w:val="26"/>
        </w:numPr>
      </w:pPr>
      <w:r>
        <w:t xml:space="preserve">What is the </w:t>
      </w:r>
      <w:r w:rsidR="00DA5BFD">
        <w:t>Goods Receipt</w:t>
      </w:r>
      <w:r>
        <w:t xml:space="preserve"> </w:t>
      </w:r>
      <w:r w:rsidR="00946992">
        <w:t>document number</w:t>
      </w:r>
      <w:r>
        <w:t xml:space="preserve"> for the </w:t>
      </w:r>
      <w:r w:rsidR="00DA5BFD">
        <w:t>Finished Product</w:t>
      </w:r>
      <w:r>
        <w:t>?</w:t>
      </w:r>
      <w:r w:rsidR="003632C9">
        <w:br/>
      </w:r>
      <w:r w:rsidR="0029598D">
        <w:t xml:space="preserve"> </w:t>
      </w:r>
      <w:r w:rsidR="00430B05">
        <w:fldChar w:fldCharType="begin"/>
      </w:r>
      <w:r w:rsidR="00430B05">
        <w:instrText xml:space="preserve"> REF  Q23 </w:instrText>
      </w:r>
      <w:r w:rsidR="0029598D">
        <w:instrText xml:space="preserve"> \* MERGEFORMAT </w:instrText>
      </w:r>
      <w:r w:rsidR="00430B05">
        <w:fldChar w:fldCharType="separate"/>
      </w:r>
      <w:r w:rsidR="00353B2B">
        <w:rPr>
          <w:noProof/>
        </w:rPr>
        <w:t xml:space="preserve">     </w:t>
      </w:r>
      <w:r w:rsidR="00430B05">
        <w:rPr>
          <w:noProof/>
        </w:rPr>
        <w:fldChar w:fldCharType="end"/>
      </w:r>
      <w:r w:rsidRPr="00C339F4">
        <w:t xml:space="preserve"> </w:t>
      </w:r>
      <w:r>
        <w:sym w:font="Wingdings" w:char="F021"/>
      </w:r>
    </w:p>
    <w:p w14:paraId="33F2EED4" w14:textId="451A8A85" w:rsidR="00151A4E" w:rsidRDefault="00151A4E" w:rsidP="0029598D">
      <w:pPr>
        <w:pStyle w:val="GBIQuestion"/>
        <w:numPr>
          <w:ilvl w:val="0"/>
          <w:numId w:val="26"/>
        </w:numPr>
      </w:pPr>
      <w:r>
        <w:t xml:space="preserve">What is the </w:t>
      </w:r>
      <w:r w:rsidR="00DA5BFD">
        <w:t>Goods Issue</w:t>
      </w:r>
      <w:r>
        <w:t xml:space="preserve"> </w:t>
      </w:r>
      <w:r w:rsidR="00946992">
        <w:t>document number</w:t>
      </w:r>
      <w:r>
        <w:t xml:space="preserve"> for the stock transport order?</w:t>
      </w:r>
      <w:r w:rsidR="003632C9">
        <w:br/>
      </w:r>
      <w:r w:rsidR="0029598D">
        <w:t xml:space="preserve"> </w:t>
      </w:r>
      <w:r w:rsidR="00430B05">
        <w:fldChar w:fldCharType="begin"/>
      </w:r>
      <w:r w:rsidR="00430B05">
        <w:instrText xml:space="preserve"> REF  Q24 </w:instrText>
      </w:r>
      <w:r w:rsidR="0029598D">
        <w:instrText xml:space="preserve"> \* MERGEFORMAT </w:instrText>
      </w:r>
      <w:r w:rsidR="00430B05">
        <w:fldChar w:fldCharType="separate"/>
      </w:r>
      <w:r w:rsidR="00353B2B">
        <w:rPr>
          <w:noProof/>
        </w:rPr>
        <w:t xml:space="preserve">     </w:t>
      </w:r>
      <w:r w:rsidR="00430B05">
        <w:rPr>
          <w:noProof/>
        </w:rPr>
        <w:fldChar w:fldCharType="end"/>
      </w:r>
      <w:r w:rsidRPr="00C339F4">
        <w:t xml:space="preserve"> </w:t>
      </w:r>
      <w:r>
        <w:sym w:font="Wingdings" w:char="F021"/>
      </w:r>
    </w:p>
    <w:p w14:paraId="09C1069F" w14:textId="2640F240" w:rsidR="00151A4E" w:rsidRDefault="00151A4E" w:rsidP="0029598D">
      <w:pPr>
        <w:pStyle w:val="GBIQuestion"/>
        <w:numPr>
          <w:ilvl w:val="0"/>
          <w:numId w:val="26"/>
        </w:numPr>
      </w:pPr>
      <w:r>
        <w:t xml:space="preserve">What is the </w:t>
      </w:r>
      <w:r w:rsidR="00DA5BFD">
        <w:t>Goods Receipt</w:t>
      </w:r>
      <w:r>
        <w:t xml:space="preserve"> </w:t>
      </w:r>
      <w:r w:rsidR="00946992">
        <w:t>document number</w:t>
      </w:r>
      <w:r>
        <w:t xml:space="preserve"> for the stock transport order?</w:t>
      </w:r>
      <w:r w:rsidR="003632C9">
        <w:br/>
      </w:r>
      <w:r w:rsidR="0029598D">
        <w:t xml:space="preserve"> </w:t>
      </w:r>
      <w:r w:rsidR="00430B05">
        <w:fldChar w:fldCharType="begin"/>
      </w:r>
      <w:r w:rsidR="00430B05">
        <w:instrText xml:space="preserve"> REF  Q25 </w:instrText>
      </w:r>
      <w:r w:rsidR="0029598D">
        <w:instrText xml:space="preserve"> \* MERGEFORMAT </w:instrText>
      </w:r>
      <w:r w:rsidR="00430B05">
        <w:fldChar w:fldCharType="separate"/>
      </w:r>
      <w:r w:rsidR="00353B2B">
        <w:rPr>
          <w:noProof/>
        </w:rPr>
        <w:t xml:space="preserve">     </w:t>
      </w:r>
      <w:r w:rsidR="00430B05">
        <w:rPr>
          <w:noProof/>
        </w:rPr>
        <w:fldChar w:fldCharType="end"/>
      </w:r>
      <w:r w:rsidRPr="00C339F4">
        <w:t xml:space="preserve"> </w:t>
      </w:r>
      <w:r>
        <w:sym w:font="Wingdings" w:char="F021"/>
      </w:r>
    </w:p>
    <w:p w14:paraId="4D27BFCD" w14:textId="249A443D" w:rsidR="00151A4E" w:rsidRDefault="00151A4E" w:rsidP="0029598D">
      <w:pPr>
        <w:pStyle w:val="GBIQuestion"/>
        <w:numPr>
          <w:ilvl w:val="0"/>
          <w:numId w:val="26"/>
        </w:numPr>
      </w:pPr>
      <w:r>
        <w:t xml:space="preserve">What is the </w:t>
      </w:r>
      <w:r w:rsidR="00DA5BFD">
        <w:t>Outbound Delivery</w:t>
      </w:r>
      <w:r>
        <w:t xml:space="preserve"> </w:t>
      </w:r>
      <w:r w:rsidR="00946992">
        <w:t>document number</w:t>
      </w:r>
      <w:r>
        <w:t>?</w:t>
      </w:r>
      <w:r w:rsidR="003632C9">
        <w:br/>
      </w:r>
      <w:r w:rsidR="0029598D">
        <w:t xml:space="preserve"> </w:t>
      </w:r>
      <w:r w:rsidR="00430B05">
        <w:fldChar w:fldCharType="begin"/>
      </w:r>
      <w:r w:rsidR="00430B05">
        <w:instrText xml:space="preserve"> REF  Q26 </w:instrText>
      </w:r>
      <w:r w:rsidR="0029598D">
        <w:instrText xml:space="preserve"> \* MERGEFORMAT </w:instrText>
      </w:r>
      <w:r w:rsidR="00430B05">
        <w:fldChar w:fldCharType="separate"/>
      </w:r>
      <w:r w:rsidR="00353B2B">
        <w:rPr>
          <w:noProof/>
        </w:rPr>
        <w:t xml:space="preserve">     </w:t>
      </w:r>
      <w:r w:rsidR="00430B05">
        <w:rPr>
          <w:noProof/>
        </w:rPr>
        <w:fldChar w:fldCharType="end"/>
      </w:r>
      <w:r>
        <w:t xml:space="preserve"> </w:t>
      </w:r>
      <w:r>
        <w:sym w:font="Wingdings" w:char="F021"/>
      </w:r>
    </w:p>
    <w:p w14:paraId="08F6049A" w14:textId="4D389A79" w:rsidR="00151A4E" w:rsidRDefault="00151A4E" w:rsidP="0029598D">
      <w:pPr>
        <w:pStyle w:val="GBIQuestion"/>
        <w:numPr>
          <w:ilvl w:val="0"/>
          <w:numId w:val="26"/>
        </w:numPr>
      </w:pPr>
      <w:r>
        <w:t xml:space="preserve">What is the </w:t>
      </w:r>
      <w:r w:rsidR="00DA5BFD">
        <w:t>Invoice B</w:t>
      </w:r>
      <w:r>
        <w:t xml:space="preserve">illing </w:t>
      </w:r>
      <w:r w:rsidR="00946992">
        <w:t>document number</w:t>
      </w:r>
      <w:r>
        <w:t>?</w:t>
      </w:r>
      <w:r w:rsidR="003632C9">
        <w:br/>
      </w:r>
      <w:r w:rsidR="0029598D">
        <w:t xml:space="preserve"> </w:t>
      </w:r>
      <w:r w:rsidR="00430B05">
        <w:fldChar w:fldCharType="begin"/>
      </w:r>
      <w:r w:rsidR="00430B05">
        <w:instrText xml:space="preserve"> REF  Q27 </w:instrText>
      </w:r>
      <w:r w:rsidR="0029598D">
        <w:instrText xml:space="preserve"> \* MERGEFORMAT </w:instrText>
      </w:r>
      <w:r w:rsidR="00430B05">
        <w:fldChar w:fldCharType="separate"/>
      </w:r>
      <w:r w:rsidR="00353B2B">
        <w:rPr>
          <w:noProof/>
        </w:rPr>
        <w:t xml:space="preserve">     </w:t>
      </w:r>
      <w:r w:rsidR="00430B05">
        <w:rPr>
          <w:noProof/>
        </w:rPr>
        <w:fldChar w:fldCharType="end"/>
      </w:r>
      <w:r w:rsidRPr="00C339F4">
        <w:t xml:space="preserve"> </w:t>
      </w:r>
      <w:r>
        <w:sym w:font="Wingdings" w:char="F021"/>
      </w:r>
    </w:p>
    <w:p w14:paraId="611B355A" w14:textId="0F8AE449" w:rsidR="00151A4E" w:rsidRDefault="00151A4E" w:rsidP="0029598D">
      <w:pPr>
        <w:pStyle w:val="GBIQuestion"/>
        <w:numPr>
          <w:ilvl w:val="0"/>
          <w:numId w:val="26"/>
        </w:numPr>
      </w:pPr>
      <w:r>
        <w:t xml:space="preserve">What is the </w:t>
      </w:r>
      <w:r w:rsidR="00946992">
        <w:t>Accounting d</w:t>
      </w:r>
      <w:r w:rsidR="00DA5BFD">
        <w:t xml:space="preserve">ocument </w:t>
      </w:r>
      <w:r w:rsidR="00946992">
        <w:t>number</w:t>
      </w:r>
      <w:r>
        <w:t xml:space="preserve"> for receiving the payment?</w:t>
      </w:r>
      <w:r w:rsidR="003632C9">
        <w:br/>
      </w:r>
      <w:r w:rsidR="0029598D">
        <w:t xml:space="preserve"> </w:t>
      </w:r>
      <w:r w:rsidR="00430B05">
        <w:fldChar w:fldCharType="begin"/>
      </w:r>
      <w:r w:rsidR="00430B05">
        <w:instrText xml:space="preserve"> REF  Q28 </w:instrText>
      </w:r>
      <w:r w:rsidR="0029598D">
        <w:instrText xml:space="preserve"> \* MERGEFORMAT </w:instrText>
      </w:r>
      <w:r w:rsidR="00430B05">
        <w:fldChar w:fldCharType="separate"/>
      </w:r>
      <w:r w:rsidR="00353B2B">
        <w:rPr>
          <w:noProof/>
        </w:rPr>
        <w:t xml:space="preserve">     </w:t>
      </w:r>
      <w:r w:rsidR="00430B05">
        <w:rPr>
          <w:noProof/>
        </w:rPr>
        <w:fldChar w:fldCharType="end"/>
      </w:r>
      <w:r w:rsidRPr="00C339F4">
        <w:t xml:space="preserve"> </w:t>
      </w:r>
      <w:r>
        <w:sym w:font="Wingdings" w:char="F021"/>
      </w:r>
    </w:p>
    <w:p w14:paraId="7D59CC74" w14:textId="0EE465F2" w:rsidR="003F3287" w:rsidRDefault="003F3287">
      <w:pPr>
        <w:ind w:left="446" w:hanging="360"/>
        <w:rPr>
          <w:rFonts w:eastAsiaTheme="minorEastAsia" w:cs="Times New Roman"/>
          <w:iCs/>
          <w:szCs w:val="24"/>
          <w:lang w:val="en-GB" w:bidi="en-US"/>
        </w:rPr>
      </w:pPr>
      <w:r>
        <w:br w:type="page"/>
      </w:r>
    </w:p>
    <w:p w14:paraId="6B27B0B4" w14:textId="39AD4EC1" w:rsidR="00EB1547" w:rsidRDefault="003F3287" w:rsidP="00557DB5">
      <w:r w:rsidRPr="00E375B6">
        <w:rPr>
          <w:noProof/>
        </w:rPr>
        <w:lastRenderedPageBreak/>
        <w:drawing>
          <wp:inline distT="0" distB="0" distL="0" distR="0" wp14:anchorId="62C7AAE3" wp14:editId="4B76C20C">
            <wp:extent cx="5943600" cy="4336415"/>
            <wp:effectExtent l="0" t="0" r="0" b="6985"/>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cstate="print"/>
                    <a:stretch>
                      <a:fillRect/>
                    </a:stretch>
                  </pic:blipFill>
                  <pic:spPr>
                    <a:xfrm>
                      <a:off x="0" y="0"/>
                      <a:ext cx="5943600" cy="4336415"/>
                    </a:xfrm>
                    <a:prstGeom prst="rect">
                      <a:avLst/>
                    </a:prstGeom>
                  </pic:spPr>
                </pic:pic>
              </a:graphicData>
            </a:graphic>
          </wp:inline>
        </w:drawing>
      </w:r>
    </w:p>
    <w:p w14:paraId="48B31462" w14:textId="360657A8" w:rsidR="003F3287" w:rsidRDefault="003F3287" w:rsidP="00557DB5"/>
    <w:p w14:paraId="2C5DA911" w14:textId="77777777" w:rsidR="00976F54" w:rsidRDefault="00976F54" w:rsidP="00557DB5"/>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50"/>
        <w:gridCol w:w="2497"/>
      </w:tblGrid>
      <w:tr w:rsidR="003F3287" w:rsidRPr="004D12B7" w14:paraId="499C75F5" w14:textId="77777777" w:rsidTr="0029598D">
        <w:tc>
          <w:tcPr>
            <w:tcW w:w="4050" w:type="dxa"/>
            <w:shd w:val="clear" w:color="auto" w:fill="BFBFBF" w:themeFill="background1" w:themeFillShade="BF"/>
          </w:tcPr>
          <w:p w14:paraId="27A9585F" w14:textId="77777777" w:rsidR="003F3287" w:rsidRPr="004D12B7" w:rsidRDefault="003F3287" w:rsidP="00343959">
            <w:pPr>
              <w:rPr>
                <w:b/>
              </w:rPr>
            </w:pPr>
            <w:r w:rsidRPr="004D12B7">
              <w:rPr>
                <w:b/>
              </w:rPr>
              <w:t>Description</w:t>
            </w:r>
          </w:p>
        </w:tc>
        <w:tc>
          <w:tcPr>
            <w:tcW w:w="2497" w:type="dxa"/>
            <w:shd w:val="clear" w:color="auto" w:fill="BFBFBF" w:themeFill="background1" w:themeFillShade="BF"/>
          </w:tcPr>
          <w:p w14:paraId="26B0042A" w14:textId="0928B4EA" w:rsidR="003F3287" w:rsidRPr="004D12B7" w:rsidRDefault="003F3287" w:rsidP="00343959">
            <w:pPr>
              <w:rPr>
                <w:b/>
              </w:rPr>
            </w:pPr>
            <w:r w:rsidRPr="004D12B7">
              <w:rPr>
                <w:b/>
              </w:rPr>
              <w:t>Net</w:t>
            </w:r>
            <w:r w:rsidR="00873066">
              <w:rPr>
                <w:b/>
              </w:rPr>
              <w:t xml:space="preserve"> Purchasing</w:t>
            </w:r>
            <w:r w:rsidRPr="004D12B7">
              <w:rPr>
                <w:b/>
              </w:rPr>
              <w:t xml:space="preserve"> Price</w:t>
            </w:r>
          </w:p>
        </w:tc>
      </w:tr>
      <w:tr w:rsidR="003F3287" w:rsidRPr="00157DD7" w14:paraId="6EA3D1FD" w14:textId="77777777" w:rsidTr="0029598D">
        <w:tc>
          <w:tcPr>
            <w:tcW w:w="4050" w:type="dxa"/>
          </w:tcPr>
          <w:p w14:paraId="12660269" w14:textId="2D0B0160" w:rsidR="003F3287" w:rsidRPr="00C37145" w:rsidRDefault="003F3287" w:rsidP="00343959">
            <w:r>
              <w:t xml:space="preserve">Off-Road Helmet </w:t>
            </w:r>
          </w:p>
        </w:tc>
        <w:tc>
          <w:tcPr>
            <w:tcW w:w="2497" w:type="dxa"/>
          </w:tcPr>
          <w:p w14:paraId="6E7737C7" w14:textId="77777777" w:rsidR="003F3287" w:rsidRPr="005868D6" w:rsidRDefault="003F3287" w:rsidP="00343959">
            <w:r>
              <w:t>$</w:t>
            </w:r>
            <w:r w:rsidRPr="005868D6">
              <w:t>25.00</w:t>
            </w:r>
          </w:p>
        </w:tc>
      </w:tr>
      <w:tr w:rsidR="003F3287" w:rsidRPr="00157DD7" w14:paraId="7FC48D01" w14:textId="77777777" w:rsidTr="0029598D">
        <w:tc>
          <w:tcPr>
            <w:tcW w:w="4050" w:type="dxa"/>
          </w:tcPr>
          <w:p w14:paraId="1DBBCB20" w14:textId="77777777" w:rsidR="003F3287" w:rsidRDefault="003F3287" w:rsidP="00343959">
            <w:r w:rsidRPr="00C37145">
              <w:t>Socket Head Bolt 5x20mm</w:t>
            </w:r>
          </w:p>
        </w:tc>
        <w:tc>
          <w:tcPr>
            <w:tcW w:w="2497" w:type="dxa"/>
          </w:tcPr>
          <w:p w14:paraId="486C59F9" w14:textId="77777777" w:rsidR="003F3287" w:rsidRDefault="003F3287" w:rsidP="00343959">
            <w:r>
              <w:t>$0.10</w:t>
            </w:r>
          </w:p>
        </w:tc>
      </w:tr>
      <w:tr w:rsidR="003F3287" w:rsidRPr="00157DD7" w14:paraId="2FAB4D10" w14:textId="77777777" w:rsidTr="0029598D">
        <w:tc>
          <w:tcPr>
            <w:tcW w:w="4050" w:type="dxa"/>
            <w:shd w:val="clear" w:color="auto" w:fill="FFFFFF" w:themeFill="background1"/>
          </w:tcPr>
          <w:p w14:paraId="3262609E" w14:textId="77777777" w:rsidR="003F3287" w:rsidRPr="00C37145" w:rsidRDefault="003F3287" w:rsidP="00343959">
            <w:r w:rsidRPr="00C37145">
              <w:t>Lock Washer 5 mm</w:t>
            </w:r>
          </w:p>
        </w:tc>
        <w:tc>
          <w:tcPr>
            <w:tcW w:w="2497" w:type="dxa"/>
            <w:shd w:val="clear" w:color="auto" w:fill="FFFFFF" w:themeFill="background1"/>
          </w:tcPr>
          <w:p w14:paraId="03214D9E" w14:textId="77777777" w:rsidR="003F3287" w:rsidRPr="005868D6" w:rsidRDefault="003F3287" w:rsidP="00343959">
            <w:r>
              <w:t>$0.05</w:t>
            </w:r>
          </w:p>
        </w:tc>
      </w:tr>
      <w:tr w:rsidR="003F3287" w:rsidRPr="00157DD7" w14:paraId="05D5E29A" w14:textId="77777777" w:rsidTr="0029598D">
        <w:tc>
          <w:tcPr>
            <w:tcW w:w="4050" w:type="dxa"/>
            <w:shd w:val="clear" w:color="auto" w:fill="FFFFFF" w:themeFill="background1"/>
          </w:tcPr>
          <w:p w14:paraId="59B82E2A" w14:textId="77777777" w:rsidR="003F3287" w:rsidRPr="00C37145" w:rsidRDefault="003F3287" w:rsidP="00343959">
            <w:r w:rsidRPr="00C37145">
              <w:t>Hex Nut 5 mm</w:t>
            </w:r>
          </w:p>
        </w:tc>
        <w:tc>
          <w:tcPr>
            <w:tcW w:w="2497" w:type="dxa"/>
            <w:shd w:val="clear" w:color="auto" w:fill="FFFFFF" w:themeFill="background1"/>
          </w:tcPr>
          <w:p w14:paraId="09CFD974" w14:textId="77777777" w:rsidR="003F3287" w:rsidRPr="005868D6" w:rsidRDefault="003F3287" w:rsidP="00343959">
            <w:r>
              <w:t>$0.10</w:t>
            </w:r>
          </w:p>
        </w:tc>
      </w:tr>
      <w:tr w:rsidR="003F3287" w:rsidRPr="00157DD7" w14:paraId="79FABB23" w14:textId="77777777" w:rsidTr="0029598D">
        <w:tc>
          <w:tcPr>
            <w:tcW w:w="4050" w:type="dxa"/>
          </w:tcPr>
          <w:p w14:paraId="7962EEE8" w14:textId="0A04BBF9" w:rsidR="003F3287" w:rsidRPr="00C37145" w:rsidRDefault="003F3287" w:rsidP="00343959">
            <w:r w:rsidRPr="00C37145">
              <w:t xml:space="preserve">Touring </w:t>
            </w:r>
            <w:r w:rsidR="00E716F9" w:rsidRPr="00C37145">
              <w:t>Aluminium</w:t>
            </w:r>
            <w:r w:rsidRPr="00C37145">
              <w:t xml:space="preserve"> Wheel</w:t>
            </w:r>
          </w:p>
        </w:tc>
        <w:tc>
          <w:tcPr>
            <w:tcW w:w="2497" w:type="dxa"/>
          </w:tcPr>
          <w:p w14:paraId="637426A0" w14:textId="77777777" w:rsidR="003F3287" w:rsidRDefault="003F3287" w:rsidP="00343959">
            <w:r>
              <w:t>$95.00</w:t>
            </w:r>
          </w:p>
        </w:tc>
      </w:tr>
      <w:tr w:rsidR="003F3287" w:rsidRPr="00157DD7" w14:paraId="6D5F614B" w14:textId="77777777" w:rsidTr="0029598D">
        <w:tc>
          <w:tcPr>
            <w:tcW w:w="4050" w:type="dxa"/>
            <w:shd w:val="clear" w:color="auto" w:fill="FFFFFF" w:themeFill="background1"/>
          </w:tcPr>
          <w:p w14:paraId="22EA26F3" w14:textId="77777777" w:rsidR="003F3287" w:rsidRPr="00C37145" w:rsidRDefault="003F3287" w:rsidP="00343959">
            <w:r w:rsidRPr="00C37145">
              <w:t>Touring Tube</w:t>
            </w:r>
          </w:p>
        </w:tc>
        <w:tc>
          <w:tcPr>
            <w:tcW w:w="2497" w:type="dxa"/>
            <w:shd w:val="clear" w:color="auto" w:fill="FFFFFF" w:themeFill="background1"/>
          </w:tcPr>
          <w:p w14:paraId="0BE50E39" w14:textId="77777777" w:rsidR="003F3287" w:rsidRPr="005868D6" w:rsidRDefault="003F3287" w:rsidP="00343959">
            <w:r>
              <w:t>$5.00</w:t>
            </w:r>
          </w:p>
        </w:tc>
      </w:tr>
      <w:tr w:rsidR="003F3287" w:rsidRPr="00157DD7" w14:paraId="4AB94BF3" w14:textId="77777777" w:rsidTr="0029598D">
        <w:tc>
          <w:tcPr>
            <w:tcW w:w="4050" w:type="dxa"/>
            <w:shd w:val="clear" w:color="auto" w:fill="FFFFFF" w:themeFill="background1"/>
          </w:tcPr>
          <w:p w14:paraId="7F246A1C" w14:textId="77777777" w:rsidR="003F3287" w:rsidRPr="00C37145" w:rsidRDefault="003F3287" w:rsidP="00343959">
            <w:r w:rsidRPr="00C37145">
              <w:t>Touring Tire</w:t>
            </w:r>
          </w:p>
        </w:tc>
        <w:tc>
          <w:tcPr>
            <w:tcW w:w="2497" w:type="dxa"/>
            <w:shd w:val="clear" w:color="auto" w:fill="FFFFFF" w:themeFill="background1"/>
          </w:tcPr>
          <w:p w14:paraId="3307BBB8" w14:textId="77777777" w:rsidR="003F3287" w:rsidRPr="005868D6" w:rsidRDefault="003F3287" w:rsidP="00343959">
            <w:r>
              <w:t>$10.00</w:t>
            </w:r>
          </w:p>
        </w:tc>
      </w:tr>
      <w:tr w:rsidR="003F3287" w:rsidRPr="00157DD7" w14:paraId="2C0FF370" w14:textId="77777777" w:rsidTr="0029598D">
        <w:tc>
          <w:tcPr>
            <w:tcW w:w="4050" w:type="dxa"/>
            <w:shd w:val="clear" w:color="auto" w:fill="FFFFFF" w:themeFill="background1"/>
          </w:tcPr>
          <w:p w14:paraId="41A37568" w14:textId="77777777" w:rsidR="003F3287" w:rsidRPr="00C37145" w:rsidRDefault="003F3287" w:rsidP="00343959">
            <w:r>
              <w:t>Touring Frame-Silver</w:t>
            </w:r>
          </w:p>
        </w:tc>
        <w:tc>
          <w:tcPr>
            <w:tcW w:w="2497" w:type="dxa"/>
            <w:shd w:val="clear" w:color="auto" w:fill="FFFFFF" w:themeFill="background1"/>
          </w:tcPr>
          <w:p w14:paraId="36DBDF3D" w14:textId="77777777" w:rsidR="003F3287" w:rsidRPr="005868D6" w:rsidRDefault="003F3287" w:rsidP="00343959">
            <w:r>
              <w:t>$200.00</w:t>
            </w:r>
          </w:p>
        </w:tc>
      </w:tr>
      <w:tr w:rsidR="003F3287" w:rsidRPr="00157DD7" w14:paraId="31508BE7" w14:textId="77777777" w:rsidTr="0029598D">
        <w:tc>
          <w:tcPr>
            <w:tcW w:w="4050" w:type="dxa"/>
            <w:shd w:val="clear" w:color="auto" w:fill="FFFFFF" w:themeFill="background1"/>
          </w:tcPr>
          <w:p w14:paraId="7AFAE614" w14:textId="77777777" w:rsidR="003F3287" w:rsidRPr="00C37145" w:rsidRDefault="003F3287" w:rsidP="00343959">
            <w:r w:rsidRPr="00C37145">
              <w:t>Derailleur Gear Assembly</w:t>
            </w:r>
          </w:p>
        </w:tc>
        <w:tc>
          <w:tcPr>
            <w:tcW w:w="2497" w:type="dxa"/>
            <w:shd w:val="clear" w:color="auto" w:fill="FFFFFF" w:themeFill="background1"/>
          </w:tcPr>
          <w:p w14:paraId="065977AB" w14:textId="77777777" w:rsidR="003F3287" w:rsidRPr="005868D6" w:rsidRDefault="003F3287" w:rsidP="00343959">
            <w:r>
              <w:t>$75.00</w:t>
            </w:r>
          </w:p>
        </w:tc>
      </w:tr>
      <w:tr w:rsidR="003F3287" w:rsidRPr="00157DD7" w14:paraId="7987455C" w14:textId="77777777" w:rsidTr="0029598D">
        <w:tc>
          <w:tcPr>
            <w:tcW w:w="4050" w:type="dxa"/>
            <w:shd w:val="clear" w:color="auto" w:fill="FFFFFF" w:themeFill="background1"/>
          </w:tcPr>
          <w:p w14:paraId="7A13D9E8" w14:textId="77777777" w:rsidR="003F3287" w:rsidRPr="00C37145" w:rsidRDefault="003F3287" w:rsidP="00343959">
            <w:r w:rsidRPr="00C37145">
              <w:t>Touring Seat Kit</w:t>
            </w:r>
          </w:p>
        </w:tc>
        <w:tc>
          <w:tcPr>
            <w:tcW w:w="2497" w:type="dxa"/>
            <w:shd w:val="clear" w:color="auto" w:fill="FFFFFF" w:themeFill="background1"/>
          </w:tcPr>
          <w:p w14:paraId="669B93F0" w14:textId="77777777" w:rsidR="003F3287" w:rsidRPr="005868D6" w:rsidRDefault="003F3287" w:rsidP="00343959">
            <w:r>
              <w:t>$50.00</w:t>
            </w:r>
          </w:p>
        </w:tc>
      </w:tr>
      <w:tr w:rsidR="003F3287" w:rsidRPr="00157DD7" w14:paraId="266B8FD5" w14:textId="77777777" w:rsidTr="0029598D">
        <w:tc>
          <w:tcPr>
            <w:tcW w:w="4050" w:type="dxa"/>
          </w:tcPr>
          <w:p w14:paraId="557CDF32" w14:textId="77777777" w:rsidR="003F3287" w:rsidRPr="00C37145" w:rsidRDefault="003F3287" w:rsidP="00343959">
            <w:r>
              <w:t>Touring Handle Bar</w:t>
            </w:r>
          </w:p>
        </w:tc>
        <w:tc>
          <w:tcPr>
            <w:tcW w:w="2497" w:type="dxa"/>
          </w:tcPr>
          <w:p w14:paraId="328B55E9" w14:textId="77777777" w:rsidR="003F3287" w:rsidRDefault="003F3287" w:rsidP="00343959">
            <w:r>
              <w:t>$25.00</w:t>
            </w:r>
          </w:p>
        </w:tc>
      </w:tr>
      <w:tr w:rsidR="003F3287" w:rsidRPr="00157DD7" w14:paraId="2B9DCC6D" w14:textId="77777777" w:rsidTr="0029598D">
        <w:tc>
          <w:tcPr>
            <w:tcW w:w="4050" w:type="dxa"/>
            <w:shd w:val="clear" w:color="auto" w:fill="FFFFFF" w:themeFill="background1"/>
          </w:tcPr>
          <w:p w14:paraId="07799D19" w14:textId="77777777" w:rsidR="003F3287" w:rsidRPr="00C37145" w:rsidRDefault="003F3287" w:rsidP="00343959">
            <w:r w:rsidRPr="00C37145">
              <w:t>Pedal Assembly</w:t>
            </w:r>
          </w:p>
        </w:tc>
        <w:tc>
          <w:tcPr>
            <w:tcW w:w="2497" w:type="dxa"/>
            <w:shd w:val="clear" w:color="auto" w:fill="FFFFFF" w:themeFill="background1"/>
          </w:tcPr>
          <w:p w14:paraId="5F8C7CD4" w14:textId="77777777" w:rsidR="003F3287" w:rsidRPr="005868D6" w:rsidRDefault="003F3287" w:rsidP="00343959">
            <w:r>
              <w:t>$45.00</w:t>
            </w:r>
          </w:p>
        </w:tc>
      </w:tr>
      <w:tr w:rsidR="003F3287" w:rsidRPr="00157DD7" w14:paraId="39CA04B8" w14:textId="77777777" w:rsidTr="0029598D">
        <w:tc>
          <w:tcPr>
            <w:tcW w:w="4050" w:type="dxa"/>
            <w:shd w:val="clear" w:color="auto" w:fill="FFFFFF" w:themeFill="background1"/>
          </w:tcPr>
          <w:p w14:paraId="5FB82B4A" w14:textId="77777777" w:rsidR="003F3287" w:rsidRPr="00C37145" w:rsidRDefault="003F3287" w:rsidP="00343959">
            <w:r w:rsidRPr="00C37145">
              <w:t>Chain</w:t>
            </w:r>
          </w:p>
        </w:tc>
        <w:tc>
          <w:tcPr>
            <w:tcW w:w="2497" w:type="dxa"/>
            <w:shd w:val="clear" w:color="auto" w:fill="FFFFFF" w:themeFill="background1"/>
          </w:tcPr>
          <w:p w14:paraId="3761B0D7" w14:textId="77777777" w:rsidR="003F3287" w:rsidRPr="005868D6" w:rsidRDefault="003F3287" w:rsidP="00343959">
            <w:r w:rsidRPr="005868D6">
              <w:t>$10.00</w:t>
            </w:r>
          </w:p>
        </w:tc>
      </w:tr>
      <w:tr w:rsidR="003F3287" w:rsidRPr="00157DD7" w14:paraId="3521ECD4" w14:textId="77777777" w:rsidTr="0029598D">
        <w:tc>
          <w:tcPr>
            <w:tcW w:w="4050" w:type="dxa"/>
          </w:tcPr>
          <w:p w14:paraId="1623CDCE" w14:textId="77777777" w:rsidR="003F3287" w:rsidRPr="00C37145" w:rsidRDefault="003F3287" w:rsidP="00343959">
            <w:r w:rsidRPr="00C37145">
              <w:t>Brake Kit</w:t>
            </w:r>
          </w:p>
        </w:tc>
        <w:tc>
          <w:tcPr>
            <w:tcW w:w="2497" w:type="dxa"/>
          </w:tcPr>
          <w:p w14:paraId="769B0BD5" w14:textId="77777777" w:rsidR="003F3287" w:rsidRPr="005868D6" w:rsidRDefault="003F3287" w:rsidP="00343959">
            <w:r>
              <w:t>$70.00</w:t>
            </w:r>
          </w:p>
        </w:tc>
      </w:tr>
      <w:tr w:rsidR="003F3287" w:rsidRPr="00157DD7" w14:paraId="0522087D" w14:textId="77777777" w:rsidTr="0029598D">
        <w:tc>
          <w:tcPr>
            <w:tcW w:w="4050" w:type="dxa"/>
            <w:shd w:val="clear" w:color="auto" w:fill="FFFFFF" w:themeFill="background1"/>
          </w:tcPr>
          <w:p w14:paraId="718763FE" w14:textId="77777777" w:rsidR="003F3287" w:rsidRPr="00C37145" w:rsidRDefault="003F3287" w:rsidP="00343959">
            <w:r w:rsidRPr="00C37145">
              <w:t>Warranty Document</w:t>
            </w:r>
          </w:p>
        </w:tc>
        <w:tc>
          <w:tcPr>
            <w:tcW w:w="2497" w:type="dxa"/>
            <w:shd w:val="clear" w:color="auto" w:fill="FFFFFF" w:themeFill="background1"/>
          </w:tcPr>
          <w:p w14:paraId="72140573" w14:textId="77777777" w:rsidR="003F3287" w:rsidRPr="005868D6" w:rsidRDefault="003F3287" w:rsidP="00343959">
            <w:r>
              <w:t>$1.00</w:t>
            </w:r>
          </w:p>
        </w:tc>
      </w:tr>
      <w:tr w:rsidR="003F3287" w:rsidRPr="00157DD7" w14:paraId="2940323B" w14:textId="77777777" w:rsidTr="0029598D">
        <w:tc>
          <w:tcPr>
            <w:tcW w:w="4050" w:type="dxa"/>
            <w:shd w:val="clear" w:color="auto" w:fill="FFFFFF" w:themeFill="background1"/>
          </w:tcPr>
          <w:p w14:paraId="05AC52B2" w14:textId="77777777" w:rsidR="003F3287" w:rsidRPr="00C37145" w:rsidRDefault="003F3287" w:rsidP="00343959">
            <w:r w:rsidRPr="00C37145">
              <w:t>Packaging</w:t>
            </w:r>
          </w:p>
        </w:tc>
        <w:tc>
          <w:tcPr>
            <w:tcW w:w="2497" w:type="dxa"/>
            <w:shd w:val="clear" w:color="auto" w:fill="FFFFFF" w:themeFill="background1"/>
          </w:tcPr>
          <w:p w14:paraId="3EED1B61" w14:textId="77777777" w:rsidR="003F3287" w:rsidRPr="005868D6" w:rsidRDefault="003F3287" w:rsidP="00343959">
            <w:r>
              <w:t>$3.50</w:t>
            </w:r>
          </w:p>
        </w:tc>
      </w:tr>
    </w:tbl>
    <w:p w14:paraId="7AE82D39" w14:textId="77777777" w:rsidR="003F3287" w:rsidRDefault="003F3287" w:rsidP="00557DB5"/>
    <w:sectPr w:rsidR="003F3287" w:rsidSect="00EA0261">
      <w:headerReference w:type="default" r:id="rId57"/>
      <w:footerReference w:type="default" r:id="rId5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8E6B26" w14:textId="77777777" w:rsidR="00767BC9" w:rsidRDefault="00767BC9" w:rsidP="002F4695">
      <w:r>
        <w:separator/>
      </w:r>
    </w:p>
    <w:p w14:paraId="30B170CA" w14:textId="77777777" w:rsidR="00767BC9" w:rsidRDefault="00767BC9"/>
    <w:p w14:paraId="2240C303" w14:textId="77777777" w:rsidR="00767BC9" w:rsidRDefault="00767BC9"/>
  </w:endnote>
  <w:endnote w:type="continuationSeparator" w:id="0">
    <w:p w14:paraId="1565E974" w14:textId="77777777" w:rsidR="00767BC9" w:rsidRDefault="00767BC9" w:rsidP="002F4695">
      <w:r>
        <w:continuationSeparator/>
      </w:r>
    </w:p>
    <w:p w14:paraId="01B9BEAB" w14:textId="77777777" w:rsidR="00767BC9" w:rsidRDefault="00767BC9"/>
    <w:p w14:paraId="4DD44A16" w14:textId="77777777" w:rsidR="00767BC9" w:rsidRDefault="00767BC9"/>
  </w:endnote>
  <w:endnote w:type="continuationNotice" w:id="1">
    <w:p w14:paraId="62EC52A3" w14:textId="77777777" w:rsidR="00767BC9" w:rsidRDefault="00767B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17F8D4" w14:textId="0FC9CD65" w:rsidR="006811B1" w:rsidRPr="00EA0261" w:rsidRDefault="006811B1">
    <w:pPr>
      <w:rPr>
        <w:sz w:val="20"/>
        <w:szCs w:val="20"/>
      </w:rPr>
    </w:pPr>
    <w:r w:rsidRPr="009E14F0">
      <w:rPr>
        <w:rFonts w:cs="Times New Roman"/>
        <w:sz w:val="20"/>
        <w:szCs w:val="20"/>
      </w:rPr>
      <w:t>Chapter 09</w:t>
    </w:r>
    <w:r>
      <w:rPr>
        <w:rFonts w:cs="Times New Roman"/>
        <w:sz w:val="20"/>
        <w:szCs w:val="20"/>
      </w:rPr>
      <w:t>-01</w:t>
    </w:r>
    <w:r w:rsidRPr="009E14F0">
      <w:rPr>
        <w:rFonts w:cs="Times New Roman"/>
        <w:sz w:val="20"/>
        <w:szCs w:val="20"/>
      </w:rPr>
      <w:t>: Integrated Process</w:t>
    </w:r>
    <w:r w:rsidRPr="00EA0261">
      <w:rPr>
        <w:sz w:val="20"/>
        <w:szCs w:val="20"/>
      </w:rPr>
      <w:ptab w:relativeTo="margin" w:alignment="center" w:leader="none"/>
    </w:r>
    <w:r w:rsidRPr="00EA0261">
      <w:rPr>
        <w:sz w:val="20"/>
        <w:szCs w:val="20"/>
      </w:rPr>
      <w:t xml:space="preserve">Page </w:t>
    </w:r>
    <w:r w:rsidRPr="00EA0261">
      <w:rPr>
        <w:sz w:val="20"/>
        <w:szCs w:val="20"/>
      </w:rPr>
      <w:fldChar w:fldCharType="begin"/>
    </w:r>
    <w:r w:rsidRPr="00EA0261">
      <w:rPr>
        <w:sz w:val="20"/>
        <w:szCs w:val="20"/>
      </w:rPr>
      <w:instrText xml:space="preserve"> PAGE </w:instrText>
    </w:r>
    <w:r w:rsidRPr="00EA0261">
      <w:rPr>
        <w:sz w:val="20"/>
        <w:szCs w:val="20"/>
      </w:rPr>
      <w:fldChar w:fldCharType="separate"/>
    </w:r>
    <w:r w:rsidR="00353B2B">
      <w:rPr>
        <w:noProof/>
        <w:sz w:val="20"/>
        <w:szCs w:val="20"/>
      </w:rPr>
      <w:t>7</w:t>
    </w:r>
    <w:r w:rsidRPr="00EA0261">
      <w:rPr>
        <w:noProof/>
        <w:sz w:val="20"/>
        <w:szCs w:val="20"/>
      </w:rPr>
      <w:fldChar w:fldCharType="end"/>
    </w:r>
    <w:r w:rsidRPr="00EA0261">
      <w:rPr>
        <w:sz w:val="20"/>
        <w:szCs w:val="20"/>
      </w:rPr>
      <w:t xml:space="preserve"> of </w:t>
    </w:r>
    <w:r w:rsidRPr="00EA0261">
      <w:rPr>
        <w:sz w:val="20"/>
        <w:szCs w:val="20"/>
      </w:rPr>
      <w:fldChar w:fldCharType="begin"/>
    </w:r>
    <w:r w:rsidRPr="00EA0261">
      <w:rPr>
        <w:sz w:val="20"/>
        <w:szCs w:val="20"/>
      </w:rPr>
      <w:instrText xml:space="preserve"> NUMPAGES  </w:instrText>
    </w:r>
    <w:r w:rsidRPr="00EA0261">
      <w:rPr>
        <w:sz w:val="20"/>
        <w:szCs w:val="20"/>
      </w:rPr>
      <w:fldChar w:fldCharType="separate"/>
    </w:r>
    <w:r w:rsidR="00353B2B">
      <w:rPr>
        <w:noProof/>
        <w:sz w:val="20"/>
        <w:szCs w:val="20"/>
      </w:rPr>
      <w:t>14</w:t>
    </w:r>
    <w:r w:rsidRPr="00EA0261">
      <w:rPr>
        <w:noProof/>
        <w:sz w:val="20"/>
        <w:szCs w:val="20"/>
      </w:rPr>
      <w:fldChar w:fldCharType="end"/>
    </w:r>
    <w:r w:rsidRPr="00EA0261">
      <w:rPr>
        <w:sz w:val="20"/>
        <w:szCs w:val="20"/>
      </w:rPr>
      <w:ptab w:relativeTo="margin" w:alignment="right" w:leader="none"/>
    </w:r>
    <w:r w:rsidR="005646C4">
      <w:rPr>
        <w:rFonts w:cs="Times New Roman"/>
        <w:sz w:val="20"/>
        <w:szCs w:val="20"/>
      </w:rPr>
      <w:t>© 20</w:t>
    </w:r>
    <w:r w:rsidR="00025362">
      <w:rPr>
        <w:rFonts w:cs="Times New Roman"/>
        <w:sz w:val="20"/>
        <w:szCs w:val="20"/>
      </w:rPr>
      <w:t>20</w:t>
    </w:r>
    <w:r w:rsidRPr="00EA0261">
      <w:rPr>
        <w:rFonts w:cs="Times New Roman"/>
        <w:sz w:val="20"/>
        <w:szCs w:val="20"/>
      </w:rPr>
      <w:t xml:space="preserve"> </w:t>
    </w:r>
    <w:proofErr w:type="spellStart"/>
    <w:r w:rsidRPr="00EA0261">
      <w:rPr>
        <w:sz w:val="20"/>
        <w:szCs w:val="20"/>
      </w:rPr>
      <w:t>Epistemy</w:t>
    </w:r>
    <w:proofErr w:type="spellEnd"/>
    <w:r w:rsidRPr="00EA0261">
      <w:rPr>
        <w:sz w:val="20"/>
        <w:szCs w:val="20"/>
      </w:rPr>
      <w:t xml:space="preserve"> Press, LLC.</w:t>
    </w:r>
  </w:p>
  <w:p w14:paraId="4CDFDED4" w14:textId="77777777" w:rsidR="006811B1" w:rsidRDefault="006811B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AFB045" w14:textId="77777777" w:rsidR="00767BC9" w:rsidRDefault="00767BC9" w:rsidP="002F4695">
      <w:r>
        <w:separator/>
      </w:r>
    </w:p>
    <w:p w14:paraId="260A1D76" w14:textId="77777777" w:rsidR="00767BC9" w:rsidRDefault="00767BC9"/>
    <w:p w14:paraId="6D18FBE6" w14:textId="77777777" w:rsidR="00767BC9" w:rsidRDefault="00767BC9"/>
  </w:footnote>
  <w:footnote w:type="continuationSeparator" w:id="0">
    <w:p w14:paraId="6596B6E1" w14:textId="77777777" w:rsidR="00767BC9" w:rsidRDefault="00767BC9" w:rsidP="002F4695">
      <w:r>
        <w:continuationSeparator/>
      </w:r>
    </w:p>
    <w:p w14:paraId="61F2B113" w14:textId="77777777" w:rsidR="00767BC9" w:rsidRDefault="00767BC9"/>
    <w:p w14:paraId="36800FDA" w14:textId="77777777" w:rsidR="00767BC9" w:rsidRDefault="00767BC9"/>
  </w:footnote>
  <w:footnote w:type="continuationNotice" w:id="1">
    <w:p w14:paraId="42088D8C" w14:textId="77777777" w:rsidR="00767BC9" w:rsidRDefault="00767BC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2770C5" w14:textId="7B319603" w:rsidR="006811B1" w:rsidRDefault="006811B1" w:rsidP="0085360C"/>
  <w:p w14:paraId="046AC42D" w14:textId="77777777" w:rsidR="006811B1" w:rsidRDefault="006811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728D8"/>
    <w:multiLevelType w:val="hybridMultilevel"/>
    <w:tmpl w:val="4F82C86E"/>
    <w:lvl w:ilvl="0" w:tplc="3872FDCE">
      <w:start w:val="1"/>
      <w:numFmt w:val="decimal"/>
      <w:lvlText w:val="%1:   "/>
      <w:lvlJc w:val="left"/>
      <w:pPr>
        <w:ind w:left="360" w:hanging="360"/>
      </w:pPr>
      <w:rPr>
        <w:rFonts w:ascii="Times New Roman" w:hAnsi="Times New Roman" w:cs="Times New Roman" w:hint="default"/>
        <w:b w:val="0"/>
        <w:bCs w:val="0"/>
        <w:i w:val="0"/>
        <w:caps w:val="0"/>
        <w:smallCaps w:val="0"/>
        <w:strike w:val="0"/>
        <w:dstrike w:val="0"/>
        <w:vanish w:val="0"/>
        <w:color w:val="244061" w:themeColor="accent1" w:themeShade="8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4FB3ADF"/>
    <w:multiLevelType w:val="hybridMultilevel"/>
    <w:tmpl w:val="83C0E390"/>
    <w:lvl w:ilvl="0" w:tplc="0409000F">
      <w:start w:val="1"/>
      <w:numFmt w:val="decimal"/>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
    <w:nsid w:val="09B229D7"/>
    <w:multiLevelType w:val="multilevel"/>
    <w:tmpl w:val="CDFA710C"/>
    <w:lvl w:ilvl="0">
      <w:start w:val="1"/>
      <w:numFmt w:val="upperRoman"/>
      <w:lvlText w:val="Part %1-"/>
      <w:lvlJc w:val="left"/>
      <w:pPr>
        <w:ind w:left="432" w:hanging="432"/>
      </w:pPr>
      <w:rPr>
        <w:rFonts w:hint="default"/>
      </w:rPr>
    </w:lvl>
    <w:lvl w:ilvl="1">
      <w:start w:val="1"/>
      <w:numFmt w:val="decimal"/>
      <w:lvlText w:val="Section %1.%2-"/>
      <w:lvlJc w:val="left"/>
      <w:pPr>
        <w:ind w:left="1206" w:hanging="576"/>
      </w:pPr>
      <w:rPr>
        <w:rFonts w:hint="default"/>
      </w:rPr>
    </w:lvl>
    <w:lvl w:ilvl="2">
      <w:start w:val="1"/>
      <w:numFmt w:val="decimal"/>
      <w:lvlText w:val="Step: %1.%2.%3:"/>
      <w:lvlJc w:val="left"/>
      <w:pPr>
        <w:ind w:left="720" w:hanging="720"/>
      </w:pPr>
      <w:rPr>
        <w:rFonts w:ascii="Times New Roman" w:hAnsi="Times New Roman" w:cs="Times New Roman"/>
        <w:b/>
        <w:bCs w:val="0"/>
        <w:i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nsid w:val="0A230D8C"/>
    <w:multiLevelType w:val="hybridMultilevel"/>
    <w:tmpl w:val="8CAAE656"/>
    <w:lvl w:ilvl="0" w:tplc="A954ACE6">
      <w:start w:val="1"/>
      <w:numFmt w:val="decimal"/>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4">
    <w:nsid w:val="12C53462"/>
    <w:multiLevelType w:val="hybridMultilevel"/>
    <w:tmpl w:val="D52C6F32"/>
    <w:lvl w:ilvl="0" w:tplc="43BE4D32">
      <w:start w:val="1"/>
      <w:numFmt w:val="decimal"/>
      <w:lvlText w:val="Step 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A802C1"/>
    <w:multiLevelType w:val="hybridMultilevel"/>
    <w:tmpl w:val="ACACE53A"/>
    <w:lvl w:ilvl="0" w:tplc="B928DDCE">
      <w:start w:val="1"/>
      <w:numFmt w:val="bullet"/>
      <w:lvlText w:val="Æ"/>
      <w:lvlJc w:val="left"/>
      <w:pPr>
        <w:ind w:left="360" w:hanging="360"/>
      </w:pPr>
      <w:rPr>
        <w:rFonts w:ascii="Wingdings 3" w:hAnsi="Wingdings 3" w:hint="default"/>
        <w:color w:val="FF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B53337"/>
    <w:multiLevelType w:val="hybridMultilevel"/>
    <w:tmpl w:val="C690FC24"/>
    <w:lvl w:ilvl="0" w:tplc="AF64FEA6">
      <w:start w:val="1"/>
      <w:numFmt w:val="decimal"/>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7">
    <w:nsid w:val="2C376F85"/>
    <w:multiLevelType w:val="hybridMultilevel"/>
    <w:tmpl w:val="4240F3B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nsid w:val="2FE357A0"/>
    <w:multiLevelType w:val="hybridMultilevel"/>
    <w:tmpl w:val="727A4D0E"/>
    <w:lvl w:ilvl="0" w:tplc="46C8C198">
      <w:start w:val="1"/>
      <w:numFmt w:val="decimal"/>
      <w:lvlText w:val="%1:   "/>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F243E" w:themeColor="text2"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9">
    <w:nsid w:val="32D002AF"/>
    <w:multiLevelType w:val="hybridMultilevel"/>
    <w:tmpl w:val="2D2A0F5E"/>
    <w:lvl w:ilvl="0" w:tplc="ED2666B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1935358"/>
    <w:multiLevelType w:val="hybridMultilevel"/>
    <w:tmpl w:val="2190D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8867D9"/>
    <w:multiLevelType w:val="hybridMultilevel"/>
    <w:tmpl w:val="9BD0FC96"/>
    <w:lvl w:ilvl="0" w:tplc="C48601C6">
      <w:start w:val="1"/>
      <w:numFmt w:val="bullet"/>
      <w:pStyle w:val="GBIImportantInstruction"/>
      <w:suff w:val="space"/>
      <w:lvlText w:val=""/>
      <w:lvlJc w:val="left"/>
      <w:pPr>
        <w:ind w:left="1728" w:hanging="1656"/>
      </w:pPr>
      <w:rPr>
        <w:rFonts w:ascii="Wingdings 3" w:hAnsi="Wingdings 3" w:hint="default"/>
        <w:color w:val="FF000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48F77115"/>
    <w:multiLevelType w:val="multilevel"/>
    <w:tmpl w:val="3D1A73AE"/>
    <w:lvl w:ilvl="0">
      <w:start w:val="1"/>
      <w:numFmt w:val="upperRoman"/>
      <w:pStyle w:val="GBIPartHeader"/>
      <w:suff w:val="nothing"/>
      <w:lvlText w:val="Part %1 - "/>
      <w:lvlJc w:val="left"/>
      <w:pPr>
        <w:ind w:left="432" w:hanging="432"/>
      </w:pPr>
      <w:rPr>
        <w:rFonts w:hint="default"/>
      </w:rPr>
    </w:lvl>
    <w:lvl w:ilvl="1">
      <w:start w:val="1"/>
      <w:numFmt w:val="decimal"/>
      <w:pStyle w:val="GBISectionHeader"/>
      <w:suff w:val="nothing"/>
      <w:lvlText w:val="Section %1.%2: "/>
      <w:lvlJc w:val="left"/>
      <w:pPr>
        <w:ind w:left="576" w:hanging="576"/>
      </w:pPr>
      <w:rPr>
        <w:rFonts w:hint="default"/>
      </w:rPr>
    </w:lvl>
    <w:lvl w:ilvl="2">
      <w:start w:val="1"/>
      <w:numFmt w:val="decimal"/>
      <w:pStyle w:val="GBIStepHeader"/>
      <w:suff w:val="nothing"/>
      <w:lvlText w:val="Step: %1.%2.%3: "/>
      <w:lvlJc w:val="left"/>
      <w:pPr>
        <w:ind w:left="720" w:hanging="720"/>
      </w:pPr>
      <w:rPr>
        <w:rFonts w:hint="default"/>
        <w:sz w:val="22"/>
        <w:szCs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4AA30A7E"/>
    <w:multiLevelType w:val="hybridMultilevel"/>
    <w:tmpl w:val="734E1C3E"/>
    <w:lvl w:ilvl="0" w:tplc="ACC8F8C0">
      <w:start w:val="1"/>
      <w:numFmt w:val="decimal"/>
      <w:lvlText w:val="Step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A051AB"/>
    <w:multiLevelType w:val="hybridMultilevel"/>
    <w:tmpl w:val="BE7E9DA8"/>
    <w:lvl w:ilvl="0" w:tplc="0409000F">
      <w:start w:val="1"/>
      <w:numFmt w:val="decimal"/>
      <w:lvlText w:val="%1."/>
      <w:lvlJc w:val="left"/>
      <w:pPr>
        <w:ind w:left="446" w:hanging="360"/>
      </w:p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5">
    <w:nsid w:val="62DA088A"/>
    <w:multiLevelType w:val="multilevel"/>
    <w:tmpl w:val="CBDA10D8"/>
    <w:lvl w:ilvl="0">
      <w:start w:val="1"/>
      <w:numFmt w:val="upperRoman"/>
      <w:suff w:val="nothing"/>
      <w:lvlText w:val="Part %1 - "/>
      <w:lvlJc w:val="left"/>
      <w:pPr>
        <w:ind w:left="432" w:hanging="432"/>
      </w:pPr>
      <w:rPr>
        <w:rFonts w:hint="default"/>
      </w:rPr>
    </w:lvl>
    <w:lvl w:ilvl="1">
      <w:start w:val="1"/>
      <w:numFmt w:val="decimal"/>
      <w:suff w:val="nothing"/>
      <w:lvlText w:val="Section %1.%2: "/>
      <w:lvlJc w:val="left"/>
      <w:pPr>
        <w:ind w:left="453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nothing"/>
      <w:lvlText w:val="Step: %1.%2.%3: "/>
      <w:lvlJc w:val="left"/>
      <w:pPr>
        <w:ind w:left="1800" w:hanging="720"/>
      </w:pPr>
      <w:rPr>
        <w:rFonts w:hint="default"/>
        <w:i w:val="0"/>
        <w:sz w:val="24"/>
        <w:szCs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nsid w:val="661F7679"/>
    <w:multiLevelType w:val="hybridMultilevel"/>
    <w:tmpl w:val="A306AF8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nsid w:val="6F13080F"/>
    <w:multiLevelType w:val="hybridMultilevel"/>
    <w:tmpl w:val="614E8BEC"/>
    <w:lvl w:ilvl="0" w:tplc="C51679CE">
      <w:start w:val="1"/>
      <w:numFmt w:val="decimal"/>
      <w:pStyle w:val="GBIQuestion"/>
      <w:suff w:val="nothing"/>
      <w:lvlText w:val="%1:   "/>
      <w:lvlJc w:val="left"/>
      <w:pPr>
        <w:ind w:left="360" w:hanging="360"/>
      </w:pPr>
      <w:rPr>
        <w:rFonts w:ascii="Times New Roman" w:hAnsi="Times New Roman" w:cs="Times New Roman" w:hint="default"/>
        <w:b w:val="0"/>
        <w:bCs w:val="0"/>
        <w:i w:val="0"/>
        <w:caps w:val="0"/>
        <w:smallCaps w:val="0"/>
        <w:strike w:val="0"/>
        <w:dstrike w:val="0"/>
        <w:vanish w:val="0"/>
        <w:color w:val="244061" w:themeColor="accent1" w:themeShade="8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753F4568"/>
    <w:multiLevelType w:val="hybridMultilevel"/>
    <w:tmpl w:val="CD84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E7F1F91"/>
    <w:multiLevelType w:val="hybridMultilevel"/>
    <w:tmpl w:val="813E9632"/>
    <w:lvl w:ilvl="0" w:tplc="9FBEA394">
      <w:start w:val="1"/>
      <w:numFmt w:val="decimal"/>
      <w:lvlText w:val="Question %1:"/>
      <w:lvlJc w:val="left"/>
      <w:pPr>
        <w:ind w:left="3600" w:hanging="360"/>
      </w:pPr>
      <w:rPr>
        <w:rFonts w:hint="default"/>
        <w:b/>
        <w:i w:val="0"/>
        <w:color w:val="943634" w:themeColor="accent2" w:themeShade="BF"/>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abstractNumId w:val="11"/>
  </w:num>
  <w:num w:numId="2">
    <w:abstractNumId w:val="9"/>
  </w:num>
  <w:num w:numId="3">
    <w:abstractNumId w:val="8"/>
  </w:num>
  <w:num w:numId="4">
    <w:abstractNumId w:val="17"/>
  </w:num>
  <w:num w:numId="5">
    <w:abstractNumId w:val="19"/>
  </w:num>
  <w:num w:numId="6">
    <w:abstractNumId w:val="5"/>
  </w:num>
  <w:num w:numId="7">
    <w:abstractNumId w:val="10"/>
  </w:num>
  <w:num w:numId="8">
    <w:abstractNumId w:val="18"/>
  </w:num>
  <w:num w:numId="9">
    <w:abstractNumId w:val="16"/>
  </w:num>
  <w:num w:numId="10">
    <w:abstractNumId w:val="3"/>
  </w:num>
  <w:num w:numId="11">
    <w:abstractNumId w:val="15"/>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2"/>
  </w:num>
  <w:num w:numId="15">
    <w:abstractNumId w:val="17"/>
    <w:lvlOverride w:ilvl="0">
      <w:startOverride w:val="1"/>
    </w:lvlOverride>
  </w:num>
  <w:num w:numId="16">
    <w:abstractNumId w:val="14"/>
  </w:num>
  <w:num w:numId="17">
    <w:abstractNumId w:val="4"/>
  </w:num>
  <w:num w:numId="18">
    <w:abstractNumId w:val="17"/>
    <w:lvlOverride w:ilvl="0">
      <w:startOverride w:val="1"/>
    </w:lvlOverride>
  </w:num>
  <w:num w:numId="19">
    <w:abstractNumId w:val="17"/>
    <w:lvlOverride w:ilvl="0">
      <w:startOverride w:val="1"/>
    </w:lvlOverride>
  </w:num>
  <w:num w:numId="20">
    <w:abstractNumId w:val="17"/>
    <w:lvlOverride w:ilvl="0">
      <w:startOverride w:val="1"/>
    </w:lvlOverride>
  </w:num>
  <w:num w:numId="21">
    <w:abstractNumId w:val="13"/>
  </w:num>
  <w:num w:numId="22">
    <w:abstractNumId w:val="17"/>
  </w:num>
  <w:num w:numId="23">
    <w:abstractNumId w:val="6"/>
  </w:num>
  <w:num w:numId="24">
    <w:abstractNumId w:val="1"/>
  </w:num>
  <w:num w:numId="25">
    <w:abstractNumId w:val="12"/>
  </w:num>
  <w:num w:numId="26">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GB" w:vendorID="64" w:dllVersion="0" w:nlCheck="1" w:checkStyle="0"/>
  <w:activeWritingStyle w:appName="MSWord" w:lang="en-US" w:vendorID="64" w:dllVersion="6" w:nlCheck="1" w:checkStyle="1"/>
  <w:activeWritingStyle w:appName="MSWord" w:lang="en-GB" w:vendorID="64" w:dllVersion="6" w:nlCheck="1" w:checkStyle="1"/>
  <w:activeWritingStyle w:appName="MSWord" w:lang="en-US" w:vendorID="64" w:dllVersion="131078" w:nlCheck="1" w:checkStyle="1"/>
  <w:activeWritingStyle w:appName="MSWord" w:lang="en-GB" w:vendorID="64" w:dllVersion="131078" w:nlCheck="1" w:checkStyle="1"/>
  <w:proofState w:spelling="clean" w:grammar="clean"/>
  <w:attachedTemplate r:id="rId1"/>
  <w:linkStyles/>
  <w:documentProtection w:edit="forms" w:formatting="1" w:enforcement="1" w:cryptProviderType="rsaFull" w:cryptAlgorithmClass="hash" w:cryptAlgorithmType="typeAny" w:cryptAlgorithmSid="4" w:cryptSpinCount="100000" w:hash="uucqxxGOdpoHkheH2kdeBIvbGZ8=" w:salt="Dv+oBhGR9Pxoh/h6ePYD2A=="/>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DExNrcwNDa1MDY2NrFU0lEKTi0uzszPAymwrAUAcZe07CwAAAA="/>
  </w:docVars>
  <w:rsids>
    <w:rsidRoot w:val="002B3483"/>
    <w:rsid w:val="00000F7B"/>
    <w:rsid w:val="000011B6"/>
    <w:rsid w:val="00001D4D"/>
    <w:rsid w:val="0000254B"/>
    <w:rsid w:val="00002A53"/>
    <w:rsid w:val="000030E8"/>
    <w:rsid w:val="00003CB9"/>
    <w:rsid w:val="00003E9E"/>
    <w:rsid w:val="00004696"/>
    <w:rsid w:val="00005C6B"/>
    <w:rsid w:val="0000627E"/>
    <w:rsid w:val="00006444"/>
    <w:rsid w:val="000064B5"/>
    <w:rsid w:val="000068FC"/>
    <w:rsid w:val="00006A7B"/>
    <w:rsid w:val="00006EDE"/>
    <w:rsid w:val="00006FF8"/>
    <w:rsid w:val="00007859"/>
    <w:rsid w:val="00007F7C"/>
    <w:rsid w:val="00011B0F"/>
    <w:rsid w:val="00012F2A"/>
    <w:rsid w:val="00013A50"/>
    <w:rsid w:val="00013C51"/>
    <w:rsid w:val="00013D55"/>
    <w:rsid w:val="00014255"/>
    <w:rsid w:val="00014A73"/>
    <w:rsid w:val="0001571A"/>
    <w:rsid w:val="00015739"/>
    <w:rsid w:val="000157CB"/>
    <w:rsid w:val="00015B71"/>
    <w:rsid w:val="00016C1E"/>
    <w:rsid w:val="000203E7"/>
    <w:rsid w:val="00020AE7"/>
    <w:rsid w:val="00020CC6"/>
    <w:rsid w:val="0002191A"/>
    <w:rsid w:val="00022AA7"/>
    <w:rsid w:val="00024026"/>
    <w:rsid w:val="000243F6"/>
    <w:rsid w:val="000244B5"/>
    <w:rsid w:val="00025124"/>
    <w:rsid w:val="00025362"/>
    <w:rsid w:val="0002538F"/>
    <w:rsid w:val="00025634"/>
    <w:rsid w:val="000260D9"/>
    <w:rsid w:val="000264CE"/>
    <w:rsid w:val="00026D4A"/>
    <w:rsid w:val="000272A1"/>
    <w:rsid w:val="000274F3"/>
    <w:rsid w:val="00031D95"/>
    <w:rsid w:val="00032254"/>
    <w:rsid w:val="00032944"/>
    <w:rsid w:val="000330E0"/>
    <w:rsid w:val="000343AE"/>
    <w:rsid w:val="00034625"/>
    <w:rsid w:val="00035010"/>
    <w:rsid w:val="00035856"/>
    <w:rsid w:val="00036163"/>
    <w:rsid w:val="00036AB7"/>
    <w:rsid w:val="00036C5D"/>
    <w:rsid w:val="00040433"/>
    <w:rsid w:val="0004077B"/>
    <w:rsid w:val="00040A35"/>
    <w:rsid w:val="00040AD3"/>
    <w:rsid w:val="00040C6B"/>
    <w:rsid w:val="00040F14"/>
    <w:rsid w:val="0004126A"/>
    <w:rsid w:val="000412B8"/>
    <w:rsid w:val="0004147C"/>
    <w:rsid w:val="00041A8B"/>
    <w:rsid w:val="0004362E"/>
    <w:rsid w:val="00043D44"/>
    <w:rsid w:val="000442F6"/>
    <w:rsid w:val="000443C3"/>
    <w:rsid w:val="0004543A"/>
    <w:rsid w:val="00045813"/>
    <w:rsid w:val="0004581D"/>
    <w:rsid w:val="00046AB0"/>
    <w:rsid w:val="00047C96"/>
    <w:rsid w:val="00047E36"/>
    <w:rsid w:val="00047E89"/>
    <w:rsid w:val="00047FA8"/>
    <w:rsid w:val="0005155D"/>
    <w:rsid w:val="00052450"/>
    <w:rsid w:val="00052A5C"/>
    <w:rsid w:val="00053A7C"/>
    <w:rsid w:val="00053BCB"/>
    <w:rsid w:val="00053F0F"/>
    <w:rsid w:val="000547F6"/>
    <w:rsid w:val="00055056"/>
    <w:rsid w:val="00055986"/>
    <w:rsid w:val="000561E1"/>
    <w:rsid w:val="0005631D"/>
    <w:rsid w:val="00056346"/>
    <w:rsid w:val="0005774C"/>
    <w:rsid w:val="000578EE"/>
    <w:rsid w:val="000606B1"/>
    <w:rsid w:val="0006081E"/>
    <w:rsid w:val="000609CD"/>
    <w:rsid w:val="00061074"/>
    <w:rsid w:val="00061EE5"/>
    <w:rsid w:val="00061F41"/>
    <w:rsid w:val="00062954"/>
    <w:rsid w:val="000641F2"/>
    <w:rsid w:val="00064523"/>
    <w:rsid w:val="00066724"/>
    <w:rsid w:val="00066B29"/>
    <w:rsid w:val="00066EAB"/>
    <w:rsid w:val="00070E76"/>
    <w:rsid w:val="000717C2"/>
    <w:rsid w:val="000728E8"/>
    <w:rsid w:val="0007374D"/>
    <w:rsid w:val="0007404A"/>
    <w:rsid w:val="000746C4"/>
    <w:rsid w:val="00074D0D"/>
    <w:rsid w:val="000777A5"/>
    <w:rsid w:val="00077EDD"/>
    <w:rsid w:val="0008014A"/>
    <w:rsid w:val="00080B86"/>
    <w:rsid w:val="00080D93"/>
    <w:rsid w:val="00081230"/>
    <w:rsid w:val="00081886"/>
    <w:rsid w:val="00081F21"/>
    <w:rsid w:val="00081FD4"/>
    <w:rsid w:val="00082149"/>
    <w:rsid w:val="000824F4"/>
    <w:rsid w:val="000827D2"/>
    <w:rsid w:val="000829C6"/>
    <w:rsid w:val="00082AC3"/>
    <w:rsid w:val="0008389E"/>
    <w:rsid w:val="00084320"/>
    <w:rsid w:val="0008571F"/>
    <w:rsid w:val="000857D2"/>
    <w:rsid w:val="00086B43"/>
    <w:rsid w:val="00087988"/>
    <w:rsid w:val="00090083"/>
    <w:rsid w:val="00090493"/>
    <w:rsid w:val="000919D2"/>
    <w:rsid w:val="00091EDE"/>
    <w:rsid w:val="00092034"/>
    <w:rsid w:val="00092681"/>
    <w:rsid w:val="00092DCD"/>
    <w:rsid w:val="0009301E"/>
    <w:rsid w:val="000940D5"/>
    <w:rsid w:val="00094945"/>
    <w:rsid w:val="00094B01"/>
    <w:rsid w:val="00094DB2"/>
    <w:rsid w:val="00094DC0"/>
    <w:rsid w:val="000952C6"/>
    <w:rsid w:val="0009588B"/>
    <w:rsid w:val="00096976"/>
    <w:rsid w:val="00096C48"/>
    <w:rsid w:val="0009756A"/>
    <w:rsid w:val="00097797"/>
    <w:rsid w:val="000978A7"/>
    <w:rsid w:val="000A050B"/>
    <w:rsid w:val="000A0E71"/>
    <w:rsid w:val="000A1ACE"/>
    <w:rsid w:val="000A245F"/>
    <w:rsid w:val="000A2C33"/>
    <w:rsid w:val="000A2F0F"/>
    <w:rsid w:val="000A399C"/>
    <w:rsid w:val="000A3AE2"/>
    <w:rsid w:val="000A3BEC"/>
    <w:rsid w:val="000A5774"/>
    <w:rsid w:val="000A64AE"/>
    <w:rsid w:val="000A6580"/>
    <w:rsid w:val="000A743C"/>
    <w:rsid w:val="000A747B"/>
    <w:rsid w:val="000A7601"/>
    <w:rsid w:val="000A773A"/>
    <w:rsid w:val="000A7CF8"/>
    <w:rsid w:val="000B0463"/>
    <w:rsid w:val="000B19EA"/>
    <w:rsid w:val="000B1D1A"/>
    <w:rsid w:val="000B24BF"/>
    <w:rsid w:val="000B2863"/>
    <w:rsid w:val="000B2F30"/>
    <w:rsid w:val="000B36E7"/>
    <w:rsid w:val="000B3DC9"/>
    <w:rsid w:val="000B42D6"/>
    <w:rsid w:val="000B4719"/>
    <w:rsid w:val="000B5D7D"/>
    <w:rsid w:val="000B5F05"/>
    <w:rsid w:val="000B795D"/>
    <w:rsid w:val="000C1779"/>
    <w:rsid w:val="000C203F"/>
    <w:rsid w:val="000C24E3"/>
    <w:rsid w:val="000C2B50"/>
    <w:rsid w:val="000C34C9"/>
    <w:rsid w:val="000C44BD"/>
    <w:rsid w:val="000C4DE7"/>
    <w:rsid w:val="000C4F65"/>
    <w:rsid w:val="000C566E"/>
    <w:rsid w:val="000C6F05"/>
    <w:rsid w:val="000C7F6F"/>
    <w:rsid w:val="000D0076"/>
    <w:rsid w:val="000D035F"/>
    <w:rsid w:val="000D05EC"/>
    <w:rsid w:val="000D072C"/>
    <w:rsid w:val="000D141B"/>
    <w:rsid w:val="000D1AFE"/>
    <w:rsid w:val="000D20CD"/>
    <w:rsid w:val="000D46DC"/>
    <w:rsid w:val="000D5889"/>
    <w:rsid w:val="000D644B"/>
    <w:rsid w:val="000D7353"/>
    <w:rsid w:val="000D73AE"/>
    <w:rsid w:val="000D7C27"/>
    <w:rsid w:val="000E08C3"/>
    <w:rsid w:val="000E0C27"/>
    <w:rsid w:val="000E142A"/>
    <w:rsid w:val="000E1F1F"/>
    <w:rsid w:val="000E2C84"/>
    <w:rsid w:val="000E30F7"/>
    <w:rsid w:val="000E3B1F"/>
    <w:rsid w:val="000E4A37"/>
    <w:rsid w:val="000E4A41"/>
    <w:rsid w:val="000E56F0"/>
    <w:rsid w:val="000E5AF6"/>
    <w:rsid w:val="000E5C86"/>
    <w:rsid w:val="000E5D1C"/>
    <w:rsid w:val="000E5F60"/>
    <w:rsid w:val="000E6185"/>
    <w:rsid w:val="000E7265"/>
    <w:rsid w:val="000E76CF"/>
    <w:rsid w:val="000F1297"/>
    <w:rsid w:val="000F134C"/>
    <w:rsid w:val="000F2731"/>
    <w:rsid w:val="000F27D6"/>
    <w:rsid w:val="000F2936"/>
    <w:rsid w:val="000F2D6F"/>
    <w:rsid w:val="000F301A"/>
    <w:rsid w:val="000F3418"/>
    <w:rsid w:val="000F3BBD"/>
    <w:rsid w:val="000F43F8"/>
    <w:rsid w:val="000F588D"/>
    <w:rsid w:val="000F596C"/>
    <w:rsid w:val="000F5E19"/>
    <w:rsid w:val="000F605C"/>
    <w:rsid w:val="000F659A"/>
    <w:rsid w:val="000F7AC0"/>
    <w:rsid w:val="000F7C10"/>
    <w:rsid w:val="000F7E7F"/>
    <w:rsid w:val="0010024E"/>
    <w:rsid w:val="001004FF"/>
    <w:rsid w:val="001005A9"/>
    <w:rsid w:val="001006E5"/>
    <w:rsid w:val="00100B05"/>
    <w:rsid w:val="00100E28"/>
    <w:rsid w:val="00101B0F"/>
    <w:rsid w:val="00101B1A"/>
    <w:rsid w:val="00101F28"/>
    <w:rsid w:val="0010210E"/>
    <w:rsid w:val="001022FF"/>
    <w:rsid w:val="00102862"/>
    <w:rsid w:val="00102E55"/>
    <w:rsid w:val="001034F0"/>
    <w:rsid w:val="001036A1"/>
    <w:rsid w:val="00104493"/>
    <w:rsid w:val="00104C6F"/>
    <w:rsid w:val="00104DBE"/>
    <w:rsid w:val="0010508C"/>
    <w:rsid w:val="00105709"/>
    <w:rsid w:val="00105716"/>
    <w:rsid w:val="00105E01"/>
    <w:rsid w:val="001063EE"/>
    <w:rsid w:val="001068C8"/>
    <w:rsid w:val="00107113"/>
    <w:rsid w:val="0010748A"/>
    <w:rsid w:val="001107F6"/>
    <w:rsid w:val="00110A2C"/>
    <w:rsid w:val="0011193A"/>
    <w:rsid w:val="00112169"/>
    <w:rsid w:val="00114370"/>
    <w:rsid w:val="00114FC4"/>
    <w:rsid w:val="0011515C"/>
    <w:rsid w:val="00115791"/>
    <w:rsid w:val="00115F41"/>
    <w:rsid w:val="0011630C"/>
    <w:rsid w:val="00116D87"/>
    <w:rsid w:val="0011701B"/>
    <w:rsid w:val="001171BB"/>
    <w:rsid w:val="001179AF"/>
    <w:rsid w:val="001207FA"/>
    <w:rsid w:val="00120BC9"/>
    <w:rsid w:val="00121938"/>
    <w:rsid w:val="00121F02"/>
    <w:rsid w:val="0012375A"/>
    <w:rsid w:val="0012393F"/>
    <w:rsid w:val="001249CA"/>
    <w:rsid w:val="00124C35"/>
    <w:rsid w:val="001254BD"/>
    <w:rsid w:val="001275B4"/>
    <w:rsid w:val="00130D83"/>
    <w:rsid w:val="00130E0C"/>
    <w:rsid w:val="00130F64"/>
    <w:rsid w:val="0013157D"/>
    <w:rsid w:val="00131C45"/>
    <w:rsid w:val="00133398"/>
    <w:rsid w:val="001335AD"/>
    <w:rsid w:val="00133A0D"/>
    <w:rsid w:val="00134856"/>
    <w:rsid w:val="00134B03"/>
    <w:rsid w:val="001351C7"/>
    <w:rsid w:val="0013668B"/>
    <w:rsid w:val="001367F6"/>
    <w:rsid w:val="00136BBA"/>
    <w:rsid w:val="00136C00"/>
    <w:rsid w:val="00137491"/>
    <w:rsid w:val="0013763B"/>
    <w:rsid w:val="00140B2C"/>
    <w:rsid w:val="00140EDD"/>
    <w:rsid w:val="00141C53"/>
    <w:rsid w:val="00142432"/>
    <w:rsid w:val="00142D74"/>
    <w:rsid w:val="00143406"/>
    <w:rsid w:val="001436D1"/>
    <w:rsid w:val="00145289"/>
    <w:rsid w:val="0014619D"/>
    <w:rsid w:val="001462F0"/>
    <w:rsid w:val="001472D7"/>
    <w:rsid w:val="00147975"/>
    <w:rsid w:val="00147E28"/>
    <w:rsid w:val="0015092E"/>
    <w:rsid w:val="00151695"/>
    <w:rsid w:val="00151A4E"/>
    <w:rsid w:val="00152BFA"/>
    <w:rsid w:val="00152C0C"/>
    <w:rsid w:val="00152EA0"/>
    <w:rsid w:val="00153546"/>
    <w:rsid w:val="001539D9"/>
    <w:rsid w:val="0015575B"/>
    <w:rsid w:val="001576E7"/>
    <w:rsid w:val="00161C28"/>
    <w:rsid w:val="00161C7B"/>
    <w:rsid w:val="00161E97"/>
    <w:rsid w:val="00162FDB"/>
    <w:rsid w:val="0016300A"/>
    <w:rsid w:val="00163943"/>
    <w:rsid w:val="00163988"/>
    <w:rsid w:val="00163B67"/>
    <w:rsid w:val="001647D2"/>
    <w:rsid w:val="00165093"/>
    <w:rsid w:val="001653F0"/>
    <w:rsid w:val="00165C9F"/>
    <w:rsid w:val="00165CF5"/>
    <w:rsid w:val="001660ED"/>
    <w:rsid w:val="00166217"/>
    <w:rsid w:val="001665A9"/>
    <w:rsid w:val="001665D7"/>
    <w:rsid w:val="001675B2"/>
    <w:rsid w:val="00167B43"/>
    <w:rsid w:val="00167FDB"/>
    <w:rsid w:val="00170854"/>
    <w:rsid w:val="00173A2E"/>
    <w:rsid w:val="00173C95"/>
    <w:rsid w:val="00174476"/>
    <w:rsid w:val="00174FFD"/>
    <w:rsid w:val="0017513B"/>
    <w:rsid w:val="00177D5C"/>
    <w:rsid w:val="0018003A"/>
    <w:rsid w:val="00180651"/>
    <w:rsid w:val="001806FC"/>
    <w:rsid w:val="00181170"/>
    <w:rsid w:val="001812AF"/>
    <w:rsid w:val="001813A4"/>
    <w:rsid w:val="0018198B"/>
    <w:rsid w:val="0018250A"/>
    <w:rsid w:val="00182709"/>
    <w:rsid w:val="0018273D"/>
    <w:rsid w:val="00182E48"/>
    <w:rsid w:val="001834F4"/>
    <w:rsid w:val="0018402B"/>
    <w:rsid w:val="00184203"/>
    <w:rsid w:val="00184A7D"/>
    <w:rsid w:val="00185544"/>
    <w:rsid w:val="001869F9"/>
    <w:rsid w:val="00186A56"/>
    <w:rsid w:val="00186B6B"/>
    <w:rsid w:val="00190F21"/>
    <w:rsid w:val="0019216A"/>
    <w:rsid w:val="00192CB5"/>
    <w:rsid w:val="00194440"/>
    <w:rsid w:val="0019480F"/>
    <w:rsid w:val="00195250"/>
    <w:rsid w:val="00195A49"/>
    <w:rsid w:val="00195A85"/>
    <w:rsid w:val="001970E0"/>
    <w:rsid w:val="00197FA8"/>
    <w:rsid w:val="00197FD2"/>
    <w:rsid w:val="001A02B0"/>
    <w:rsid w:val="001A0A70"/>
    <w:rsid w:val="001A0F9E"/>
    <w:rsid w:val="001A272F"/>
    <w:rsid w:val="001A2DC4"/>
    <w:rsid w:val="001A3DD3"/>
    <w:rsid w:val="001A458D"/>
    <w:rsid w:val="001A50A8"/>
    <w:rsid w:val="001A541D"/>
    <w:rsid w:val="001A5AFB"/>
    <w:rsid w:val="001A5B2B"/>
    <w:rsid w:val="001A6A3D"/>
    <w:rsid w:val="001A6BC3"/>
    <w:rsid w:val="001A7007"/>
    <w:rsid w:val="001A7761"/>
    <w:rsid w:val="001A7E82"/>
    <w:rsid w:val="001B094E"/>
    <w:rsid w:val="001B13F6"/>
    <w:rsid w:val="001B191B"/>
    <w:rsid w:val="001B21F5"/>
    <w:rsid w:val="001B2504"/>
    <w:rsid w:val="001B25DC"/>
    <w:rsid w:val="001B276A"/>
    <w:rsid w:val="001B2A13"/>
    <w:rsid w:val="001B3938"/>
    <w:rsid w:val="001B3B27"/>
    <w:rsid w:val="001B3CE0"/>
    <w:rsid w:val="001B3D74"/>
    <w:rsid w:val="001B48DF"/>
    <w:rsid w:val="001B5260"/>
    <w:rsid w:val="001B5508"/>
    <w:rsid w:val="001B663E"/>
    <w:rsid w:val="001B6B1F"/>
    <w:rsid w:val="001C037A"/>
    <w:rsid w:val="001C05C0"/>
    <w:rsid w:val="001C105D"/>
    <w:rsid w:val="001C11A4"/>
    <w:rsid w:val="001C12E4"/>
    <w:rsid w:val="001C1B26"/>
    <w:rsid w:val="001C2E82"/>
    <w:rsid w:val="001C303F"/>
    <w:rsid w:val="001C3AF4"/>
    <w:rsid w:val="001C41A8"/>
    <w:rsid w:val="001C46B2"/>
    <w:rsid w:val="001C477F"/>
    <w:rsid w:val="001C5492"/>
    <w:rsid w:val="001C5B69"/>
    <w:rsid w:val="001C65F1"/>
    <w:rsid w:val="001C6D21"/>
    <w:rsid w:val="001C72BB"/>
    <w:rsid w:val="001C7A3B"/>
    <w:rsid w:val="001D0283"/>
    <w:rsid w:val="001D0C95"/>
    <w:rsid w:val="001D0E6E"/>
    <w:rsid w:val="001D1998"/>
    <w:rsid w:val="001D1C81"/>
    <w:rsid w:val="001D2261"/>
    <w:rsid w:val="001D2B4E"/>
    <w:rsid w:val="001D2BBD"/>
    <w:rsid w:val="001D37B0"/>
    <w:rsid w:val="001D6948"/>
    <w:rsid w:val="001D6F8C"/>
    <w:rsid w:val="001D7B7A"/>
    <w:rsid w:val="001E0204"/>
    <w:rsid w:val="001E069C"/>
    <w:rsid w:val="001E0BD5"/>
    <w:rsid w:val="001E1289"/>
    <w:rsid w:val="001E15ED"/>
    <w:rsid w:val="001E1F96"/>
    <w:rsid w:val="001E21C5"/>
    <w:rsid w:val="001E2A33"/>
    <w:rsid w:val="001E3E35"/>
    <w:rsid w:val="001E4364"/>
    <w:rsid w:val="001E4B5D"/>
    <w:rsid w:val="001E4DE1"/>
    <w:rsid w:val="001E66FD"/>
    <w:rsid w:val="001E6E8E"/>
    <w:rsid w:val="001E6F6D"/>
    <w:rsid w:val="001E6FB4"/>
    <w:rsid w:val="001E70A3"/>
    <w:rsid w:val="001E73D1"/>
    <w:rsid w:val="001E75CC"/>
    <w:rsid w:val="001E7A77"/>
    <w:rsid w:val="001E7D5F"/>
    <w:rsid w:val="001F0871"/>
    <w:rsid w:val="001F1176"/>
    <w:rsid w:val="001F2039"/>
    <w:rsid w:val="001F244E"/>
    <w:rsid w:val="001F24CA"/>
    <w:rsid w:val="001F3523"/>
    <w:rsid w:val="001F3A0C"/>
    <w:rsid w:val="001F3EE2"/>
    <w:rsid w:val="001F5345"/>
    <w:rsid w:val="001F56A3"/>
    <w:rsid w:val="001F6286"/>
    <w:rsid w:val="001F6BAA"/>
    <w:rsid w:val="001F76CA"/>
    <w:rsid w:val="001F770B"/>
    <w:rsid w:val="001F7EF5"/>
    <w:rsid w:val="002003DE"/>
    <w:rsid w:val="00200D1B"/>
    <w:rsid w:val="00201018"/>
    <w:rsid w:val="0020173B"/>
    <w:rsid w:val="00201CB2"/>
    <w:rsid w:val="00202067"/>
    <w:rsid w:val="0020279D"/>
    <w:rsid w:val="00202955"/>
    <w:rsid w:val="002038B9"/>
    <w:rsid w:val="00203A7A"/>
    <w:rsid w:val="00204AA9"/>
    <w:rsid w:val="00205913"/>
    <w:rsid w:val="00206221"/>
    <w:rsid w:val="002067E5"/>
    <w:rsid w:val="00207061"/>
    <w:rsid w:val="00207287"/>
    <w:rsid w:val="002072D2"/>
    <w:rsid w:val="0020784D"/>
    <w:rsid w:val="00207B59"/>
    <w:rsid w:val="0021033C"/>
    <w:rsid w:val="00210430"/>
    <w:rsid w:val="00211466"/>
    <w:rsid w:val="00212A21"/>
    <w:rsid w:val="00212A6A"/>
    <w:rsid w:val="00214C49"/>
    <w:rsid w:val="00217741"/>
    <w:rsid w:val="002204B8"/>
    <w:rsid w:val="0022075D"/>
    <w:rsid w:val="00221554"/>
    <w:rsid w:val="00221A01"/>
    <w:rsid w:val="00221D2D"/>
    <w:rsid w:val="00222F2A"/>
    <w:rsid w:val="00223178"/>
    <w:rsid w:val="002232AA"/>
    <w:rsid w:val="002239F6"/>
    <w:rsid w:val="00224907"/>
    <w:rsid w:val="0022494C"/>
    <w:rsid w:val="00224E66"/>
    <w:rsid w:val="00224F96"/>
    <w:rsid w:val="00225732"/>
    <w:rsid w:val="002263DD"/>
    <w:rsid w:val="00226A78"/>
    <w:rsid w:val="00227A62"/>
    <w:rsid w:val="0023078F"/>
    <w:rsid w:val="00232EA2"/>
    <w:rsid w:val="002334FE"/>
    <w:rsid w:val="0023506C"/>
    <w:rsid w:val="002354B2"/>
    <w:rsid w:val="00236119"/>
    <w:rsid w:val="002365E7"/>
    <w:rsid w:val="00237176"/>
    <w:rsid w:val="0024025D"/>
    <w:rsid w:val="00240D46"/>
    <w:rsid w:val="00240FD5"/>
    <w:rsid w:val="00242A19"/>
    <w:rsid w:val="00242C6F"/>
    <w:rsid w:val="00242C7B"/>
    <w:rsid w:val="00243435"/>
    <w:rsid w:val="00243A02"/>
    <w:rsid w:val="00243CCA"/>
    <w:rsid w:val="00244114"/>
    <w:rsid w:val="002448E9"/>
    <w:rsid w:val="002452CC"/>
    <w:rsid w:val="002462C4"/>
    <w:rsid w:val="0024661F"/>
    <w:rsid w:val="00246D14"/>
    <w:rsid w:val="00250341"/>
    <w:rsid w:val="002508E2"/>
    <w:rsid w:val="002511CF"/>
    <w:rsid w:val="00251231"/>
    <w:rsid w:val="00251626"/>
    <w:rsid w:val="00251D7D"/>
    <w:rsid w:val="002527E2"/>
    <w:rsid w:val="00252CE2"/>
    <w:rsid w:val="00252E74"/>
    <w:rsid w:val="00253452"/>
    <w:rsid w:val="002541DD"/>
    <w:rsid w:val="00254C7A"/>
    <w:rsid w:val="00254D92"/>
    <w:rsid w:val="00255145"/>
    <w:rsid w:val="00255281"/>
    <w:rsid w:val="00255A31"/>
    <w:rsid w:val="00255BAB"/>
    <w:rsid w:val="002560BE"/>
    <w:rsid w:val="00256455"/>
    <w:rsid w:val="00257F93"/>
    <w:rsid w:val="00260340"/>
    <w:rsid w:val="0026156D"/>
    <w:rsid w:val="00262173"/>
    <w:rsid w:val="002640AA"/>
    <w:rsid w:val="00267ED8"/>
    <w:rsid w:val="00271697"/>
    <w:rsid w:val="002727EA"/>
    <w:rsid w:val="00273D53"/>
    <w:rsid w:val="00273D7D"/>
    <w:rsid w:val="00274003"/>
    <w:rsid w:val="00274030"/>
    <w:rsid w:val="002744E2"/>
    <w:rsid w:val="0027488F"/>
    <w:rsid w:val="00274DCF"/>
    <w:rsid w:val="00275CED"/>
    <w:rsid w:val="0027781F"/>
    <w:rsid w:val="00281C25"/>
    <w:rsid w:val="00282489"/>
    <w:rsid w:val="0028256E"/>
    <w:rsid w:val="00282648"/>
    <w:rsid w:val="002827AF"/>
    <w:rsid w:val="00282DB6"/>
    <w:rsid w:val="002831D2"/>
    <w:rsid w:val="00283BE6"/>
    <w:rsid w:val="002846BA"/>
    <w:rsid w:val="002849D7"/>
    <w:rsid w:val="00285FC6"/>
    <w:rsid w:val="0028796A"/>
    <w:rsid w:val="00290562"/>
    <w:rsid w:val="00291512"/>
    <w:rsid w:val="0029191D"/>
    <w:rsid w:val="002919A0"/>
    <w:rsid w:val="002919F2"/>
    <w:rsid w:val="00292279"/>
    <w:rsid w:val="00292353"/>
    <w:rsid w:val="002928A5"/>
    <w:rsid w:val="00292A50"/>
    <w:rsid w:val="00292A6A"/>
    <w:rsid w:val="00292DEF"/>
    <w:rsid w:val="00293899"/>
    <w:rsid w:val="0029394D"/>
    <w:rsid w:val="002939CC"/>
    <w:rsid w:val="0029472C"/>
    <w:rsid w:val="002947F6"/>
    <w:rsid w:val="0029502E"/>
    <w:rsid w:val="002951CF"/>
    <w:rsid w:val="0029598D"/>
    <w:rsid w:val="00295C97"/>
    <w:rsid w:val="00295DA2"/>
    <w:rsid w:val="00296588"/>
    <w:rsid w:val="00297044"/>
    <w:rsid w:val="002A0440"/>
    <w:rsid w:val="002A0895"/>
    <w:rsid w:val="002A08A2"/>
    <w:rsid w:val="002A0F2F"/>
    <w:rsid w:val="002A186E"/>
    <w:rsid w:val="002A22AA"/>
    <w:rsid w:val="002A2919"/>
    <w:rsid w:val="002A430F"/>
    <w:rsid w:val="002A474A"/>
    <w:rsid w:val="002A4859"/>
    <w:rsid w:val="002A5110"/>
    <w:rsid w:val="002A5ABD"/>
    <w:rsid w:val="002A5F9D"/>
    <w:rsid w:val="002A60BE"/>
    <w:rsid w:val="002A630F"/>
    <w:rsid w:val="002A6BF4"/>
    <w:rsid w:val="002A7537"/>
    <w:rsid w:val="002A7B36"/>
    <w:rsid w:val="002A7D6E"/>
    <w:rsid w:val="002B0CE9"/>
    <w:rsid w:val="002B1282"/>
    <w:rsid w:val="002B3483"/>
    <w:rsid w:val="002B3DB5"/>
    <w:rsid w:val="002B4A63"/>
    <w:rsid w:val="002B4FCE"/>
    <w:rsid w:val="002B5161"/>
    <w:rsid w:val="002B53F8"/>
    <w:rsid w:val="002B546B"/>
    <w:rsid w:val="002B6CCA"/>
    <w:rsid w:val="002B6D4B"/>
    <w:rsid w:val="002B72A9"/>
    <w:rsid w:val="002B76D6"/>
    <w:rsid w:val="002C0C74"/>
    <w:rsid w:val="002C0C97"/>
    <w:rsid w:val="002C16FE"/>
    <w:rsid w:val="002C23D3"/>
    <w:rsid w:val="002C25E6"/>
    <w:rsid w:val="002C4306"/>
    <w:rsid w:val="002C631E"/>
    <w:rsid w:val="002D10AA"/>
    <w:rsid w:val="002D1DF1"/>
    <w:rsid w:val="002D226D"/>
    <w:rsid w:val="002D234B"/>
    <w:rsid w:val="002D2407"/>
    <w:rsid w:val="002D3E4D"/>
    <w:rsid w:val="002D4233"/>
    <w:rsid w:val="002D44BC"/>
    <w:rsid w:val="002D4A06"/>
    <w:rsid w:val="002D5CD2"/>
    <w:rsid w:val="002D5D6B"/>
    <w:rsid w:val="002E0065"/>
    <w:rsid w:val="002E07AA"/>
    <w:rsid w:val="002E08A8"/>
    <w:rsid w:val="002E0CD4"/>
    <w:rsid w:val="002E13F6"/>
    <w:rsid w:val="002E142A"/>
    <w:rsid w:val="002E1D8D"/>
    <w:rsid w:val="002E260C"/>
    <w:rsid w:val="002E41F5"/>
    <w:rsid w:val="002E4337"/>
    <w:rsid w:val="002E5283"/>
    <w:rsid w:val="002E5479"/>
    <w:rsid w:val="002E55C5"/>
    <w:rsid w:val="002E5B3A"/>
    <w:rsid w:val="002E5DC7"/>
    <w:rsid w:val="002E6536"/>
    <w:rsid w:val="002E74CF"/>
    <w:rsid w:val="002F0852"/>
    <w:rsid w:val="002F1517"/>
    <w:rsid w:val="002F2F0A"/>
    <w:rsid w:val="002F375B"/>
    <w:rsid w:val="002F4158"/>
    <w:rsid w:val="002F431F"/>
    <w:rsid w:val="002F4695"/>
    <w:rsid w:val="002F5E39"/>
    <w:rsid w:val="002F5EDC"/>
    <w:rsid w:val="002F60C8"/>
    <w:rsid w:val="002F652A"/>
    <w:rsid w:val="002F6AD1"/>
    <w:rsid w:val="002F7B17"/>
    <w:rsid w:val="002F7C51"/>
    <w:rsid w:val="002F7E76"/>
    <w:rsid w:val="0030109E"/>
    <w:rsid w:val="0030116C"/>
    <w:rsid w:val="00301380"/>
    <w:rsid w:val="0030226D"/>
    <w:rsid w:val="00303E94"/>
    <w:rsid w:val="0030448F"/>
    <w:rsid w:val="003046D6"/>
    <w:rsid w:val="00304CC8"/>
    <w:rsid w:val="003052A4"/>
    <w:rsid w:val="003053BA"/>
    <w:rsid w:val="00306428"/>
    <w:rsid w:val="0030670B"/>
    <w:rsid w:val="0030696B"/>
    <w:rsid w:val="00306F41"/>
    <w:rsid w:val="00307356"/>
    <w:rsid w:val="003079F5"/>
    <w:rsid w:val="003119D9"/>
    <w:rsid w:val="003119DB"/>
    <w:rsid w:val="00311B0A"/>
    <w:rsid w:val="00312938"/>
    <w:rsid w:val="00312CC9"/>
    <w:rsid w:val="0031414F"/>
    <w:rsid w:val="00315442"/>
    <w:rsid w:val="0031609F"/>
    <w:rsid w:val="0031639D"/>
    <w:rsid w:val="00316901"/>
    <w:rsid w:val="00317106"/>
    <w:rsid w:val="003174DA"/>
    <w:rsid w:val="00317DE3"/>
    <w:rsid w:val="00320D93"/>
    <w:rsid w:val="00321036"/>
    <w:rsid w:val="003218FD"/>
    <w:rsid w:val="00321D66"/>
    <w:rsid w:val="00323134"/>
    <w:rsid w:val="003238B6"/>
    <w:rsid w:val="003247A6"/>
    <w:rsid w:val="0032556A"/>
    <w:rsid w:val="00326318"/>
    <w:rsid w:val="003263F2"/>
    <w:rsid w:val="003270F1"/>
    <w:rsid w:val="003277BA"/>
    <w:rsid w:val="00330B38"/>
    <w:rsid w:val="00331105"/>
    <w:rsid w:val="00331A59"/>
    <w:rsid w:val="00332B16"/>
    <w:rsid w:val="0033313B"/>
    <w:rsid w:val="0033371F"/>
    <w:rsid w:val="00334171"/>
    <w:rsid w:val="003341E8"/>
    <w:rsid w:val="003348AE"/>
    <w:rsid w:val="00334DEF"/>
    <w:rsid w:val="00336170"/>
    <w:rsid w:val="0033634C"/>
    <w:rsid w:val="00336797"/>
    <w:rsid w:val="00336842"/>
    <w:rsid w:val="00336C48"/>
    <w:rsid w:val="00337672"/>
    <w:rsid w:val="003401A6"/>
    <w:rsid w:val="00341B47"/>
    <w:rsid w:val="00342086"/>
    <w:rsid w:val="00342789"/>
    <w:rsid w:val="00342A51"/>
    <w:rsid w:val="00342D43"/>
    <w:rsid w:val="00343072"/>
    <w:rsid w:val="00343959"/>
    <w:rsid w:val="0034410B"/>
    <w:rsid w:val="00344214"/>
    <w:rsid w:val="00344456"/>
    <w:rsid w:val="003447E2"/>
    <w:rsid w:val="003448DE"/>
    <w:rsid w:val="00344C1E"/>
    <w:rsid w:val="00344CFC"/>
    <w:rsid w:val="0034517E"/>
    <w:rsid w:val="003460B1"/>
    <w:rsid w:val="0034627D"/>
    <w:rsid w:val="00347CA6"/>
    <w:rsid w:val="00350488"/>
    <w:rsid w:val="00351E58"/>
    <w:rsid w:val="00352533"/>
    <w:rsid w:val="003528A9"/>
    <w:rsid w:val="00353B2B"/>
    <w:rsid w:val="003540B0"/>
    <w:rsid w:val="00354856"/>
    <w:rsid w:val="00355776"/>
    <w:rsid w:val="003565C7"/>
    <w:rsid w:val="00356DB6"/>
    <w:rsid w:val="00360AF2"/>
    <w:rsid w:val="003616F4"/>
    <w:rsid w:val="00361FEC"/>
    <w:rsid w:val="00362E74"/>
    <w:rsid w:val="003632C9"/>
    <w:rsid w:val="003637C1"/>
    <w:rsid w:val="00365002"/>
    <w:rsid w:val="003654F0"/>
    <w:rsid w:val="00365DAF"/>
    <w:rsid w:val="00366109"/>
    <w:rsid w:val="00366324"/>
    <w:rsid w:val="00366836"/>
    <w:rsid w:val="00366EE3"/>
    <w:rsid w:val="00366FCB"/>
    <w:rsid w:val="003671F9"/>
    <w:rsid w:val="00367FF7"/>
    <w:rsid w:val="00371811"/>
    <w:rsid w:val="00372704"/>
    <w:rsid w:val="00372CF0"/>
    <w:rsid w:val="003733F6"/>
    <w:rsid w:val="00374C28"/>
    <w:rsid w:val="00374D72"/>
    <w:rsid w:val="00374F2F"/>
    <w:rsid w:val="00375320"/>
    <w:rsid w:val="00375D30"/>
    <w:rsid w:val="00375D39"/>
    <w:rsid w:val="00376567"/>
    <w:rsid w:val="00376BAA"/>
    <w:rsid w:val="00376C76"/>
    <w:rsid w:val="00377BF2"/>
    <w:rsid w:val="00380110"/>
    <w:rsid w:val="003806BC"/>
    <w:rsid w:val="00380C9D"/>
    <w:rsid w:val="003810B9"/>
    <w:rsid w:val="003822CB"/>
    <w:rsid w:val="00382943"/>
    <w:rsid w:val="0038590E"/>
    <w:rsid w:val="003869E4"/>
    <w:rsid w:val="00387A51"/>
    <w:rsid w:val="00387BF3"/>
    <w:rsid w:val="00390B07"/>
    <w:rsid w:val="00391BFC"/>
    <w:rsid w:val="00392275"/>
    <w:rsid w:val="00393853"/>
    <w:rsid w:val="00393921"/>
    <w:rsid w:val="00395BA8"/>
    <w:rsid w:val="00396731"/>
    <w:rsid w:val="00397FA8"/>
    <w:rsid w:val="003A05CC"/>
    <w:rsid w:val="003A069A"/>
    <w:rsid w:val="003A0B57"/>
    <w:rsid w:val="003A15EC"/>
    <w:rsid w:val="003A3883"/>
    <w:rsid w:val="003A3AA2"/>
    <w:rsid w:val="003A4212"/>
    <w:rsid w:val="003A4712"/>
    <w:rsid w:val="003A4967"/>
    <w:rsid w:val="003A50B7"/>
    <w:rsid w:val="003A5191"/>
    <w:rsid w:val="003A55F1"/>
    <w:rsid w:val="003A6512"/>
    <w:rsid w:val="003A6D28"/>
    <w:rsid w:val="003B1D4E"/>
    <w:rsid w:val="003B29A8"/>
    <w:rsid w:val="003B34C8"/>
    <w:rsid w:val="003B55DE"/>
    <w:rsid w:val="003B5CD8"/>
    <w:rsid w:val="003B6536"/>
    <w:rsid w:val="003B669D"/>
    <w:rsid w:val="003B6A9B"/>
    <w:rsid w:val="003B6AD9"/>
    <w:rsid w:val="003B725C"/>
    <w:rsid w:val="003C000D"/>
    <w:rsid w:val="003C053F"/>
    <w:rsid w:val="003C0D62"/>
    <w:rsid w:val="003C1E6E"/>
    <w:rsid w:val="003C2911"/>
    <w:rsid w:val="003C2925"/>
    <w:rsid w:val="003C2EE5"/>
    <w:rsid w:val="003C327F"/>
    <w:rsid w:val="003C5AD1"/>
    <w:rsid w:val="003C5D7A"/>
    <w:rsid w:val="003C6742"/>
    <w:rsid w:val="003C6CF3"/>
    <w:rsid w:val="003C7137"/>
    <w:rsid w:val="003C77FE"/>
    <w:rsid w:val="003D0DC8"/>
    <w:rsid w:val="003D0F19"/>
    <w:rsid w:val="003D1370"/>
    <w:rsid w:val="003D149A"/>
    <w:rsid w:val="003D1909"/>
    <w:rsid w:val="003D1D9B"/>
    <w:rsid w:val="003D1E6D"/>
    <w:rsid w:val="003D2200"/>
    <w:rsid w:val="003D2A60"/>
    <w:rsid w:val="003D2EA9"/>
    <w:rsid w:val="003D3769"/>
    <w:rsid w:val="003D3CED"/>
    <w:rsid w:val="003D4063"/>
    <w:rsid w:val="003D43DB"/>
    <w:rsid w:val="003D4D08"/>
    <w:rsid w:val="003D5C53"/>
    <w:rsid w:val="003D601E"/>
    <w:rsid w:val="003D6314"/>
    <w:rsid w:val="003D6D72"/>
    <w:rsid w:val="003D7484"/>
    <w:rsid w:val="003E04FA"/>
    <w:rsid w:val="003E0AFD"/>
    <w:rsid w:val="003E133A"/>
    <w:rsid w:val="003E247F"/>
    <w:rsid w:val="003E29B4"/>
    <w:rsid w:val="003E39B7"/>
    <w:rsid w:val="003E3AA7"/>
    <w:rsid w:val="003E4CFF"/>
    <w:rsid w:val="003E4D64"/>
    <w:rsid w:val="003E4E49"/>
    <w:rsid w:val="003E5255"/>
    <w:rsid w:val="003E556B"/>
    <w:rsid w:val="003E6F75"/>
    <w:rsid w:val="003E7489"/>
    <w:rsid w:val="003E74FD"/>
    <w:rsid w:val="003E7E0E"/>
    <w:rsid w:val="003F1291"/>
    <w:rsid w:val="003F1400"/>
    <w:rsid w:val="003F1C67"/>
    <w:rsid w:val="003F22FB"/>
    <w:rsid w:val="003F319B"/>
    <w:rsid w:val="003F3287"/>
    <w:rsid w:val="003F3F96"/>
    <w:rsid w:val="003F4173"/>
    <w:rsid w:val="003F4BAF"/>
    <w:rsid w:val="003F4DAB"/>
    <w:rsid w:val="003F5D3F"/>
    <w:rsid w:val="003F6145"/>
    <w:rsid w:val="003F70AA"/>
    <w:rsid w:val="003F7520"/>
    <w:rsid w:val="003F76D3"/>
    <w:rsid w:val="003F7B1B"/>
    <w:rsid w:val="003F7D60"/>
    <w:rsid w:val="004001D9"/>
    <w:rsid w:val="00401130"/>
    <w:rsid w:val="00402CA1"/>
    <w:rsid w:val="00404318"/>
    <w:rsid w:val="00405087"/>
    <w:rsid w:val="004051A5"/>
    <w:rsid w:val="00405A9E"/>
    <w:rsid w:val="00406081"/>
    <w:rsid w:val="00406C6D"/>
    <w:rsid w:val="0040725D"/>
    <w:rsid w:val="004073E2"/>
    <w:rsid w:val="0041320C"/>
    <w:rsid w:val="004132D8"/>
    <w:rsid w:val="004141BD"/>
    <w:rsid w:val="004146E4"/>
    <w:rsid w:val="00414C49"/>
    <w:rsid w:val="0041774E"/>
    <w:rsid w:val="00417B48"/>
    <w:rsid w:val="00420768"/>
    <w:rsid w:val="004211E1"/>
    <w:rsid w:val="00421A01"/>
    <w:rsid w:val="0042220F"/>
    <w:rsid w:val="004223CD"/>
    <w:rsid w:val="00422D52"/>
    <w:rsid w:val="00422E41"/>
    <w:rsid w:val="0042328B"/>
    <w:rsid w:val="00423409"/>
    <w:rsid w:val="00423E40"/>
    <w:rsid w:val="00424007"/>
    <w:rsid w:val="00424219"/>
    <w:rsid w:val="00424E2F"/>
    <w:rsid w:val="0042666C"/>
    <w:rsid w:val="0042726D"/>
    <w:rsid w:val="00427D47"/>
    <w:rsid w:val="00430B05"/>
    <w:rsid w:val="004311DE"/>
    <w:rsid w:val="00432BA7"/>
    <w:rsid w:val="00433BFD"/>
    <w:rsid w:val="00433E7B"/>
    <w:rsid w:val="00434407"/>
    <w:rsid w:val="004346D3"/>
    <w:rsid w:val="00434D97"/>
    <w:rsid w:val="00434ED0"/>
    <w:rsid w:val="00435E10"/>
    <w:rsid w:val="004370EB"/>
    <w:rsid w:val="00437642"/>
    <w:rsid w:val="00440803"/>
    <w:rsid w:val="00440FA8"/>
    <w:rsid w:val="004414C8"/>
    <w:rsid w:val="004415C5"/>
    <w:rsid w:val="00441A66"/>
    <w:rsid w:val="004422A2"/>
    <w:rsid w:val="004422BD"/>
    <w:rsid w:val="0044239C"/>
    <w:rsid w:val="00444B4D"/>
    <w:rsid w:val="00444BB4"/>
    <w:rsid w:val="00444CE1"/>
    <w:rsid w:val="00445EA1"/>
    <w:rsid w:val="00446BA4"/>
    <w:rsid w:val="004503B7"/>
    <w:rsid w:val="00451018"/>
    <w:rsid w:val="004511E1"/>
    <w:rsid w:val="00452514"/>
    <w:rsid w:val="004525E3"/>
    <w:rsid w:val="00452823"/>
    <w:rsid w:val="00452BEF"/>
    <w:rsid w:val="00453451"/>
    <w:rsid w:val="00453F9F"/>
    <w:rsid w:val="00455135"/>
    <w:rsid w:val="00455634"/>
    <w:rsid w:val="00456530"/>
    <w:rsid w:val="004574DA"/>
    <w:rsid w:val="00457634"/>
    <w:rsid w:val="00457AA6"/>
    <w:rsid w:val="004600E1"/>
    <w:rsid w:val="00460E4A"/>
    <w:rsid w:val="004615B0"/>
    <w:rsid w:val="004618C0"/>
    <w:rsid w:val="004619C2"/>
    <w:rsid w:val="00463420"/>
    <w:rsid w:val="0046465A"/>
    <w:rsid w:val="00465EB1"/>
    <w:rsid w:val="00466C03"/>
    <w:rsid w:val="004676A7"/>
    <w:rsid w:val="004679FC"/>
    <w:rsid w:val="00470147"/>
    <w:rsid w:val="00470C18"/>
    <w:rsid w:val="004712F9"/>
    <w:rsid w:val="00471316"/>
    <w:rsid w:val="00471418"/>
    <w:rsid w:val="00471B43"/>
    <w:rsid w:val="00471D6A"/>
    <w:rsid w:val="0047320F"/>
    <w:rsid w:val="0047399B"/>
    <w:rsid w:val="0047428A"/>
    <w:rsid w:val="00474972"/>
    <w:rsid w:val="00474EC3"/>
    <w:rsid w:val="00475585"/>
    <w:rsid w:val="00475A06"/>
    <w:rsid w:val="00475B92"/>
    <w:rsid w:val="00475E36"/>
    <w:rsid w:val="00476DCB"/>
    <w:rsid w:val="0047727C"/>
    <w:rsid w:val="00480884"/>
    <w:rsid w:val="004809DE"/>
    <w:rsid w:val="00480E4F"/>
    <w:rsid w:val="00480FCC"/>
    <w:rsid w:val="004816DA"/>
    <w:rsid w:val="004817CC"/>
    <w:rsid w:val="00482A49"/>
    <w:rsid w:val="0048313B"/>
    <w:rsid w:val="0048384C"/>
    <w:rsid w:val="00483ED9"/>
    <w:rsid w:val="00483F29"/>
    <w:rsid w:val="00484B98"/>
    <w:rsid w:val="00485A76"/>
    <w:rsid w:val="00485AA0"/>
    <w:rsid w:val="0048702F"/>
    <w:rsid w:val="00487282"/>
    <w:rsid w:val="004903A6"/>
    <w:rsid w:val="0049075E"/>
    <w:rsid w:val="004919F9"/>
    <w:rsid w:val="00491DD2"/>
    <w:rsid w:val="004921D9"/>
    <w:rsid w:val="00492C7B"/>
    <w:rsid w:val="00492F93"/>
    <w:rsid w:val="00493322"/>
    <w:rsid w:val="00493530"/>
    <w:rsid w:val="00494348"/>
    <w:rsid w:val="00494470"/>
    <w:rsid w:val="0049564E"/>
    <w:rsid w:val="00495842"/>
    <w:rsid w:val="00495BC6"/>
    <w:rsid w:val="00495E13"/>
    <w:rsid w:val="0049682A"/>
    <w:rsid w:val="00496932"/>
    <w:rsid w:val="00497031"/>
    <w:rsid w:val="004A0649"/>
    <w:rsid w:val="004A09BC"/>
    <w:rsid w:val="004A0A1C"/>
    <w:rsid w:val="004A15F5"/>
    <w:rsid w:val="004A20DD"/>
    <w:rsid w:val="004A21FC"/>
    <w:rsid w:val="004A2ADB"/>
    <w:rsid w:val="004A2C8E"/>
    <w:rsid w:val="004A2D3C"/>
    <w:rsid w:val="004A364F"/>
    <w:rsid w:val="004A3797"/>
    <w:rsid w:val="004A3F7B"/>
    <w:rsid w:val="004A427C"/>
    <w:rsid w:val="004A4A30"/>
    <w:rsid w:val="004A5129"/>
    <w:rsid w:val="004A535C"/>
    <w:rsid w:val="004A564B"/>
    <w:rsid w:val="004A5A2B"/>
    <w:rsid w:val="004A7A80"/>
    <w:rsid w:val="004A7BB8"/>
    <w:rsid w:val="004B00C2"/>
    <w:rsid w:val="004B12A4"/>
    <w:rsid w:val="004B1471"/>
    <w:rsid w:val="004B1F4B"/>
    <w:rsid w:val="004B1FBD"/>
    <w:rsid w:val="004B23B2"/>
    <w:rsid w:val="004B2951"/>
    <w:rsid w:val="004B2B59"/>
    <w:rsid w:val="004B346D"/>
    <w:rsid w:val="004B35D1"/>
    <w:rsid w:val="004B3942"/>
    <w:rsid w:val="004B398B"/>
    <w:rsid w:val="004B3CF2"/>
    <w:rsid w:val="004B3EAA"/>
    <w:rsid w:val="004B3F08"/>
    <w:rsid w:val="004B4826"/>
    <w:rsid w:val="004B5073"/>
    <w:rsid w:val="004B57A0"/>
    <w:rsid w:val="004B5DB3"/>
    <w:rsid w:val="004B65A7"/>
    <w:rsid w:val="004C0EC6"/>
    <w:rsid w:val="004C1038"/>
    <w:rsid w:val="004C1042"/>
    <w:rsid w:val="004C1BC9"/>
    <w:rsid w:val="004C1D0A"/>
    <w:rsid w:val="004C2EEA"/>
    <w:rsid w:val="004C38E7"/>
    <w:rsid w:val="004C39C4"/>
    <w:rsid w:val="004C5044"/>
    <w:rsid w:val="004C718E"/>
    <w:rsid w:val="004C737D"/>
    <w:rsid w:val="004C79E6"/>
    <w:rsid w:val="004C7DCB"/>
    <w:rsid w:val="004D029F"/>
    <w:rsid w:val="004D0D24"/>
    <w:rsid w:val="004D12B7"/>
    <w:rsid w:val="004D1725"/>
    <w:rsid w:val="004D1BA4"/>
    <w:rsid w:val="004D1D9B"/>
    <w:rsid w:val="004D3299"/>
    <w:rsid w:val="004D4644"/>
    <w:rsid w:val="004D62E3"/>
    <w:rsid w:val="004D64AA"/>
    <w:rsid w:val="004D759F"/>
    <w:rsid w:val="004E02E5"/>
    <w:rsid w:val="004E04ED"/>
    <w:rsid w:val="004E1294"/>
    <w:rsid w:val="004E36B1"/>
    <w:rsid w:val="004E4B75"/>
    <w:rsid w:val="004E4F32"/>
    <w:rsid w:val="004E665C"/>
    <w:rsid w:val="004E6D82"/>
    <w:rsid w:val="004E74A3"/>
    <w:rsid w:val="004F04E9"/>
    <w:rsid w:val="004F0651"/>
    <w:rsid w:val="004F156B"/>
    <w:rsid w:val="004F1898"/>
    <w:rsid w:val="004F1C5B"/>
    <w:rsid w:val="004F2D55"/>
    <w:rsid w:val="004F2EA0"/>
    <w:rsid w:val="004F3E5C"/>
    <w:rsid w:val="004F522F"/>
    <w:rsid w:val="004F57F2"/>
    <w:rsid w:val="004F67CF"/>
    <w:rsid w:val="004F6CD2"/>
    <w:rsid w:val="00500609"/>
    <w:rsid w:val="005018C8"/>
    <w:rsid w:val="005021B7"/>
    <w:rsid w:val="00502B4F"/>
    <w:rsid w:val="00502C8B"/>
    <w:rsid w:val="00502F97"/>
    <w:rsid w:val="00503947"/>
    <w:rsid w:val="0050541F"/>
    <w:rsid w:val="00505905"/>
    <w:rsid w:val="00505F12"/>
    <w:rsid w:val="00505FFF"/>
    <w:rsid w:val="005063DE"/>
    <w:rsid w:val="00506473"/>
    <w:rsid w:val="00507A91"/>
    <w:rsid w:val="00507B91"/>
    <w:rsid w:val="00507CE1"/>
    <w:rsid w:val="00507EC6"/>
    <w:rsid w:val="00507EF1"/>
    <w:rsid w:val="0051097C"/>
    <w:rsid w:val="005114D9"/>
    <w:rsid w:val="00511D0D"/>
    <w:rsid w:val="00512AF4"/>
    <w:rsid w:val="00513C00"/>
    <w:rsid w:val="00514C3D"/>
    <w:rsid w:val="0051661A"/>
    <w:rsid w:val="005169D7"/>
    <w:rsid w:val="00517055"/>
    <w:rsid w:val="00517901"/>
    <w:rsid w:val="00517A08"/>
    <w:rsid w:val="00517BFC"/>
    <w:rsid w:val="00517E35"/>
    <w:rsid w:val="005209B3"/>
    <w:rsid w:val="00521A73"/>
    <w:rsid w:val="00523AD3"/>
    <w:rsid w:val="00523B03"/>
    <w:rsid w:val="00523BA7"/>
    <w:rsid w:val="00524952"/>
    <w:rsid w:val="0052522F"/>
    <w:rsid w:val="0052523D"/>
    <w:rsid w:val="00525FD7"/>
    <w:rsid w:val="0052669B"/>
    <w:rsid w:val="0052703D"/>
    <w:rsid w:val="005278CF"/>
    <w:rsid w:val="005300BD"/>
    <w:rsid w:val="00531638"/>
    <w:rsid w:val="00531852"/>
    <w:rsid w:val="00531B47"/>
    <w:rsid w:val="00531E88"/>
    <w:rsid w:val="005332F1"/>
    <w:rsid w:val="005333AF"/>
    <w:rsid w:val="00533CBD"/>
    <w:rsid w:val="00534054"/>
    <w:rsid w:val="0053408E"/>
    <w:rsid w:val="00534464"/>
    <w:rsid w:val="005349CC"/>
    <w:rsid w:val="0053532B"/>
    <w:rsid w:val="00535D58"/>
    <w:rsid w:val="00536D4D"/>
    <w:rsid w:val="00536FF8"/>
    <w:rsid w:val="00537B3E"/>
    <w:rsid w:val="005402AA"/>
    <w:rsid w:val="00540591"/>
    <w:rsid w:val="0054059B"/>
    <w:rsid w:val="00540AAD"/>
    <w:rsid w:val="00540B9A"/>
    <w:rsid w:val="00540DA1"/>
    <w:rsid w:val="00541EEF"/>
    <w:rsid w:val="0054228E"/>
    <w:rsid w:val="005423C0"/>
    <w:rsid w:val="00543342"/>
    <w:rsid w:val="005444C7"/>
    <w:rsid w:val="0054498A"/>
    <w:rsid w:val="00544E99"/>
    <w:rsid w:val="0054759A"/>
    <w:rsid w:val="00547664"/>
    <w:rsid w:val="005477AE"/>
    <w:rsid w:val="00547B8A"/>
    <w:rsid w:val="005508A3"/>
    <w:rsid w:val="00550AD5"/>
    <w:rsid w:val="005519E8"/>
    <w:rsid w:val="00551A86"/>
    <w:rsid w:val="00551B5C"/>
    <w:rsid w:val="00551B8D"/>
    <w:rsid w:val="00552298"/>
    <w:rsid w:val="00552A4B"/>
    <w:rsid w:val="005536A0"/>
    <w:rsid w:val="00556B64"/>
    <w:rsid w:val="00556D80"/>
    <w:rsid w:val="00556E2A"/>
    <w:rsid w:val="00557DB5"/>
    <w:rsid w:val="005615B1"/>
    <w:rsid w:val="00561C2D"/>
    <w:rsid w:val="00562024"/>
    <w:rsid w:val="00563131"/>
    <w:rsid w:val="005636D9"/>
    <w:rsid w:val="00563845"/>
    <w:rsid w:val="00564048"/>
    <w:rsid w:val="005646C4"/>
    <w:rsid w:val="00564C1A"/>
    <w:rsid w:val="00565911"/>
    <w:rsid w:val="00566403"/>
    <w:rsid w:val="005704D1"/>
    <w:rsid w:val="005733FD"/>
    <w:rsid w:val="005736D6"/>
    <w:rsid w:val="00574E77"/>
    <w:rsid w:val="00575AD3"/>
    <w:rsid w:val="00576129"/>
    <w:rsid w:val="00576737"/>
    <w:rsid w:val="00576928"/>
    <w:rsid w:val="005769DD"/>
    <w:rsid w:val="00577C9B"/>
    <w:rsid w:val="00580929"/>
    <w:rsid w:val="00580AE9"/>
    <w:rsid w:val="005810CB"/>
    <w:rsid w:val="00582006"/>
    <w:rsid w:val="0058307F"/>
    <w:rsid w:val="005833AA"/>
    <w:rsid w:val="00583CD8"/>
    <w:rsid w:val="00583F04"/>
    <w:rsid w:val="0058401C"/>
    <w:rsid w:val="00584BAB"/>
    <w:rsid w:val="0058522C"/>
    <w:rsid w:val="0058553B"/>
    <w:rsid w:val="005862E6"/>
    <w:rsid w:val="00586EB1"/>
    <w:rsid w:val="00587EAC"/>
    <w:rsid w:val="00590268"/>
    <w:rsid w:val="005910DD"/>
    <w:rsid w:val="00591457"/>
    <w:rsid w:val="00591AD2"/>
    <w:rsid w:val="00592243"/>
    <w:rsid w:val="005925F1"/>
    <w:rsid w:val="005929EE"/>
    <w:rsid w:val="00592B92"/>
    <w:rsid w:val="00592D63"/>
    <w:rsid w:val="005931B6"/>
    <w:rsid w:val="005938F6"/>
    <w:rsid w:val="005943FA"/>
    <w:rsid w:val="005944D9"/>
    <w:rsid w:val="005967D5"/>
    <w:rsid w:val="00597595"/>
    <w:rsid w:val="005A0377"/>
    <w:rsid w:val="005A0B7B"/>
    <w:rsid w:val="005A23E6"/>
    <w:rsid w:val="005A26BC"/>
    <w:rsid w:val="005A38F9"/>
    <w:rsid w:val="005A3D7E"/>
    <w:rsid w:val="005A40D9"/>
    <w:rsid w:val="005A57F3"/>
    <w:rsid w:val="005A5D7E"/>
    <w:rsid w:val="005A5EDD"/>
    <w:rsid w:val="005A692F"/>
    <w:rsid w:val="005A759F"/>
    <w:rsid w:val="005A7731"/>
    <w:rsid w:val="005B0649"/>
    <w:rsid w:val="005B0D26"/>
    <w:rsid w:val="005B1032"/>
    <w:rsid w:val="005B11F7"/>
    <w:rsid w:val="005B256C"/>
    <w:rsid w:val="005B357C"/>
    <w:rsid w:val="005B3A8B"/>
    <w:rsid w:val="005B46F6"/>
    <w:rsid w:val="005B4DFA"/>
    <w:rsid w:val="005B5567"/>
    <w:rsid w:val="005B5FD1"/>
    <w:rsid w:val="005B6CCC"/>
    <w:rsid w:val="005B6DA3"/>
    <w:rsid w:val="005C089B"/>
    <w:rsid w:val="005C2768"/>
    <w:rsid w:val="005C3A28"/>
    <w:rsid w:val="005C3D1E"/>
    <w:rsid w:val="005C4327"/>
    <w:rsid w:val="005C45D0"/>
    <w:rsid w:val="005C4A8C"/>
    <w:rsid w:val="005C5492"/>
    <w:rsid w:val="005C5BF6"/>
    <w:rsid w:val="005C5D11"/>
    <w:rsid w:val="005C5F7D"/>
    <w:rsid w:val="005C6982"/>
    <w:rsid w:val="005C6C22"/>
    <w:rsid w:val="005C77F4"/>
    <w:rsid w:val="005D02EA"/>
    <w:rsid w:val="005D1218"/>
    <w:rsid w:val="005D17D4"/>
    <w:rsid w:val="005D1BB7"/>
    <w:rsid w:val="005D1CE0"/>
    <w:rsid w:val="005D2145"/>
    <w:rsid w:val="005D25A8"/>
    <w:rsid w:val="005D2E9F"/>
    <w:rsid w:val="005D3205"/>
    <w:rsid w:val="005D324D"/>
    <w:rsid w:val="005D3446"/>
    <w:rsid w:val="005D3466"/>
    <w:rsid w:val="005D3F70"/>
    <w:rsid w:val="005D5263"/>
    <w:rsid w:val="005D5577"/>
    <w:rsid w:val="005D6F29"/>
    <w:rsid w:val="005D7706"/>
    <w:rsid w:val="005E0F9E"/>
    <w:rsid w:val="005E13C8"/>
    <w:rsid w:val="005E18B6"/>
    <w:rsid w:val="005E1C17"/>
    <w:rsid w:val="005E1D99"/>
    <w:rsid w:val="005E2024"/>
    <w:rsid w:val="005E2222"/>
    <w:rsid w:val="005E2308"/>
    <w:rsid w:val="005E2715"/>
    <w:rsid w:val="005E2D0F"/>
    <w:rsid w:val="005E3A09"/>
    <w:rsid w:val="005E5CF9"/>
    <w:rsid w:val="005E5E26"/>
    <w:rsid w:val="005E68B8"/>
    <w:rsid w:val="005E7D88"/>
    <w:rsid w:val="005F05C4"/>
    <w:rsid w:val="005F12EE"/>
    <w:rsid w:val="005F2FB8"/>
    <w:rsid w:val="005F33AE"/>
    <w:rsid w:val="005F3B36"/>
    <w:rsid w:val="005F4506"/>
    <w:rsid w:val="005F4E2E"/>
    <w:rsid w:val="005F4EA7"/>
    <w:rsid w:val="005F54B8"/>
    <w:rsid w:val="006012C8"/>
    <w:rsid w:val="00601CB8"/>
    <w:rsid w:val="00601F12"/>
    <w:rsid w:val="00602D27"/>
    <w:rsid w:val="00603F0A"/>
    <w:rsid w:val="006044AD"/>
    <w:rsid w:val="00604B2A"/>
    <w:rsid w:val="00604D52"/>
    <w:rsid w:val="00606068"/>
    <w:rsid w:val="00606DAC"/>
    <w:rsid w:val="00607913"/>
    <w:rsid w:val="006110BE"/>
    <w:rsid w:val="006122FB"/>
    <w:rsid w:val="0061491A"/>
    <w:rsid w:val="006149F2"/>
    <w:rsid w:val="006154B2"/>
    <w:rsid w:val="00615AD1"/>
    <w:rsid w:val="00616872"/>
    <w:rsid w:val="00616FCC"/>
    <w:rsid w:val="00617AB2"/>
    <w:rsid w:val="00617AC1"/>
    <w:rsid w:val="00617F53"/>
    <w:rsid w:val="006220C2"/>
    <w:rsid w:val="0062221F"/>
    <w:rsid w:val="00623729"/>
    <w:rsid w:val="006238CD"/>
    <w:rsid w:val="00623FFB"/>
    <w:rsid w:val="006266C8"/>
    <w:rsid w:val="00626A00"/>
    <w:rsid w:val="006274A4"/>
    <w:rsid w:val="00627E91"/>
    <w:rsid w:val="00630275"/>
    <w:rsid w:val="0063074C"/>
    <w:rsid w:val="006307B5"/>
    <w:rsid w:val="006307E2"/>
    <w:rsid w:val="0063395C"/>
    <w:rsid w:val="00634D6B"/>
    <w:rsid w:val="00635346"/>
    <w:rsid w:val="00635600"/>
    <w:rsid w:val="00635778"/>
    <w:rsid w:val="0064082E"/>
    <w:rsid w:val="006414AD"/>
    <w:rsid w:val="00642483"/>
    <w:rsid w:val="00642A80"/>
    <w:rsid w:val="00642C96"/>
    <w:rsid w:val="006433CD"/>
    <w:rsid w:val="00643D81"/>
    <w:rsid w:val="00643FBC"/>
    <w:rsid w:val="00644051"/>
    <w:rsid w:val="00644492"/>
    <w:rsid w:val="0064581B"/>
    <w:rsid w:val="00646370"/>
    <w:rsid w:val="00646390"/>
    <w:rsid w:val="00646614"/>
    <w:rsid w:val="0064669C"/>
    <w:rsid w:val="006469AD"/>
    <w:rsid w:val="006513CB"/>
    <w:rsid w:val="0065167D"/>
    <w:rsid w:val="00653386"/>
    <w:rsid w:val="006534C9"/>
    <w:rsid w:val="00654142"/>
    <w:rsid w:val="00654667"/>
    <w:rsid w:val="00655BE3"/>
    <w:rsid w:val="00656E74"/>
    <w:rsid w:val="0065731D"/>
    <w:rsid w:val="00657F96"/>
    <w:rsid w:val="00660B5D"/>
    <w:rsid w:val="006612E2"/>
    <w:rsid w:val="00661758"/>
    <w:rsid w:val="00661DCA"/>
    <w:rsid w:val="00662B97"/>
    <w:rsid w:val="00663023"/>
    <w:rsid w:val="006630A6"/>
    <w:rsid w:val="00664579"/>
    <w:rsid w:val="00667345"/>
    <w:rsid w:val="00667668"/>
    <w:rsid w:val="006677BF"/>
    <w:rsid w:val="0067057C"/>
    <w:rsid w:val="00671B67"/>
    <w:rsid w:val="00672864"/>
    <w:rsid w:val="0067296F"/>
    <w:rsid w:val="00672E20"/>
    <w:rsid w:val="006732AA"/>
    <w:rsid w:val="00673306"/>
    <w:rsid w:val="0067367C"/>
    <w:rsid w:val="00673BB5"/>
    <w:rsid w:val="00673F60"/>
    <w:rsid w:val="00674129"/>
    <w:rsid w:val="006754AA"/>
    <w:rsid w:val="00675F3F"/>
    <w:rsid w:val="00675F43"/>
    <w:rsid w:val="006761EC"/>
    <w:rsid w:val="00677D02"/>
    <w:rsid w:val="00681146"/>
    <w:rsid w:val="006811B1"/>
    <w:rsid w:val="006813D1"/>
    <w:rsid w:val="00681F47"/>
    <w:rsid w:val="00682062"/>
    <w:rsid w:val="0068276D"/>
    <w:rsid w:val="00682868"/>
    <w:rsid w:val="00682C17"/>
    <w:rsid w:val="00682E99"/>
    <w:rsid w:val="00682F95"/>
    <w:rsid w:val="00682FD7"/>
    <w:rsid w:val="006844B1"/>
    <w:rsid w:val="006861D5"/>
    <w:rsid w:val="00686C98"/>
    <w:rsid w:val="0068710E"/>
    <w:rsid w:val="00687B9E"/>
    <w:rsid w:val="00687EDE"/>
    <w:rsid w:val="006904CF"/>
    <w:rsid w:val="00690BFD"/>
    <w:rsid w:val="00690EDD"/>
    <w:rsid w:val="006914B6"/>
    <w:rsid w:val="006914C0"/>
    <w:rsid w:val="00692420"/>
    <w:rsid w:val="00692464"/>
    <w:rsid w:val="006924C4"/>
    <w:rsid w:val="00692531"/>
    <w:rsid w:val="006927CB"/>
    <w:rsid w:val="00692A91"/>
    <w:rsid w:val="00693990"/>
    <w:rsid w:val="006944A8"/>
    <w:rsid w:val="00694DB7"/>
    <w:rsid w:val="00694E28"/>
    <w:rsid w:val="00695AAE"/>
    <w:rsid w:val="006967F6"/>
    <w:rsid w:val="00696F95"/>
    <w:rsid w:val="00697E9A"/>
    <w:rsid w:val="00697F95"/>
    <w:rsid w:val="006A1462"/>
    <w:rsid w:val="006A16EC"/>
    <w:rsid w:val="006A1CD9"/>
    <w:rsid w:val="006A2568"/>
    <w:rsid w:val="006A3E86"/>
    <w:rsid w:val="006A45A4"/>
    <w:rsid w:val="006A50BE"/>
    <w:rsid w:val="006A51E6"/>
    <w:rsid w:val="006A53F2"/>
    <w:rsid w:val="006A5AB9"/>
    <w:rsid w:val="006A723A"/>
    <w:rsid w:val="006B13D5"/>
    <w:rsid w:val="006B2C28"/>
    <w:rsid w:val="006B30DD"/>
    <w:rsid w:val="006B3129"/>
    <w:rsid w:val="006B388F"/>
    <w:rsid w:val="006B45D0"/>
    <w:rsid w:val="006B4B80"/>
    <w:rsid w:val="006B4B89"/>
    <w:rsid w:val="006B4BD5"/>
    <w:rsid w:val="006B527D"/>
    <w:rsid w:val="006B5C4C"/>
    <w:rsid w:val="006B5F0F"/>
    <w:rsid w:val="006B682A"/>
    <w:rsid w:val="006B72B4"/>
    <w:rsid w:val="006B7F66"/>
    <w:rsid w:val="006C08FE"/>
    <w:rsid w:val="006C1A8A"/>
    <w:rsid w:val="006C1A95"/>
    <w:rsid w:val="006C2ED7"/>
    <w:rsid w:val="006C311C"/>
    <w:rsid w:val="006C384F"/>
    <w:rsid w:val="006C576E"/>
    <w:rsid w:val="006C6C9F"/>
    <w:rsid w:val="006C6E05"/>
    <w:rsid w:val="006C71AD"/>
    <w:rsid w:val="006D07B6"/>
    <w:rsid w:val="006D0DD5"/>
    <w:rsid w:val="006D123A"/>
    <w:rsid w:val="006D16A6"/>
    <w:rsid w:val="006D2FEA"/>
    <w:rsid w:val="006D3250"/>
    <w:rsid w:val="006D3C2A"/>
    <w:rsid w:val="006D4881"/>
    <w:rsid w:val="006D6399"/>
    <w:rsid w:val="006E16AD"/>
    <w:rsid w:val="006E1EAB"/>
    <w:rsid w:val="006E2657"/>
    <w:rsid w:val="006E3D1D"/>
    <w:rsid w:val="006E443C"/>
    <w:rsid w:val="006E4DD3"/>
    <w:rsid w:val="006E52FD"/>
    <w:rsid w:val="006E5705"/>
    <w:rsid w:val="006E737E"/>
    <w:rsid w:val="006E7729"/>
    <w:rsid w:val="006F02A2"/>
    <w:rsid w:val="006F1E95"/>
    <w:rsid w:val="006F311B"/>
    <w:rsid w:val="006F3160"/>
    <w:rsid w:val="006F3230"/>
    <w:rsid w:val="006F339B"/>
    <w:rsid w:val="006F5F7A"/>
    <w:rsid w:val="006F642C"/>
    <w:rsid w:val="006F6EE8"/>
    <w:rsid w:val="006F7346"/>
    <w:rsid w:val="006F7FFB"/>
    <w:rsid w:val="00700351"/>
    <w:rsid w:val="007005EE"/>
    <w:rsid w:val="0070126F"/>
    <w:rsid w:val="007012DE"/>
    <w:rsid w:val="007013E6"/>
    <w:rsid w:val="0070208A"/>
    <w:rsid w:val="00702439"/>
    <w:rsid w:val="00703541"/>
    <w:rsid w:val="00703609"/>
    <w:rsid w:val="00704359"/>
    <w:rsid w:val="00704C1C"/>
    <w:rsid w:val="00704EE6"/>
    <w:rsid w:val="00705399"/>
    <w:rsid w:val="00705F8F"/>
    <w:rsid w:val="00706049"/>
    <w:rsid w:val="007060BE"/>
    <w:rsid w:val="007061A2"/>
    <w:rsid w:val="00706206"/>
    <w:rsid w:val="00706A56"/>
    <w:rsid w:val="00706DDD"/>
    <w:rsid w:val="00706FA1"/>
    <w:rsid w:val="00706FE4"/>
    <w:rsid w:val="0070717B"/>
    <w:rsid w:val="00707659"/>
    <w:rsid w:val="007076FA"/>
    <w:rsid w:val="00707A7A"/>
    <w:rsid w:val="0071120A"/>
    <w:rsid w:val="007121D2"/>
    <w:rsid w:val="00713D0D"/>
    <w:rsid w:val="00713E28"/>
    <w:rsid w:val="007142FA"/>
    <w:rsid w:val="00714875"/>
    <w:rsid w:val="007148C2"/>
    <w:rsid w:val="00714F1A"/>
    <w:rsid w:val="00716452"/>
    <w:rsid w:val="0071653D"/>
    <w:rsid w:val="0071672B"/>
    <w:rsid w:val="00716B47"/>
    <w:rsid w:val="00717AFE"/>
    <w:rsid w:val="00717F42"/>
    <w:rsid w:val="00720711"/>
    <w:rsid w:val="0072088D"/>
    <w:rsid w:val="007224EB"/>
    <w:rsid w:val="00722634"/>
    <w:rsid w:val="007232A1"/>
    <w:rsid w:val="0072346A"/>
    <w:rsid w:val="00723F20"/>
    <w:rsid w:val="0072465D"/>
    <w:rsid w:val="00724F0E"/>
    <w:rsid w:val="0072524C"/>
    <w:rsid w:val="00725964"/>
    <w:rsid w:val="007259D4"/>
    <w:rsid w:val="007259D6"/>
    <w:rsid w:val="00725A64"/>
    <w:rsid w:val="007261D1"/>
    <w:rsid w:val="00726C72"/>
    <w:rsid w:val="0072771E"/>
    <w:rsid w:val="00727C02"/>
    <w:rsid w:val="00727E53"/>
    <w:rsid w:val="00730325"/>
    <w:rsid w:val="00730481"/>
    <w:rsid w:val="007305B2"/>
    <w:rsid w:val="00731688"/>
    <w:rsid w:val="00731BEA"/>
    <w:rsid w:val="00732840"/>
    <w:rsid w:val="00732ADB"/>
    <w:rsid w:val="00732C33"/>
    <w:rsid w:val="00733E64"/>
    <w:rsid w:val="007342A9"/>
    <w:rsid w:val="00734480"/>
    <w:rsid w:val="007346E1"/>
    <w:rsid w:val="007348C8"/>
    <w:rsid w:val="00734AAE"/>
    <w:rsid w:val="0073509C"/>
    <w:rsid w:val="007351E4"/>
    <w:rsid w:val="00735FEA"/>
    <w:rsid w:val="00736161"/>
    <w:rsid w:val="0073648D"/>
    <w:rsid w:val="00736580"/>
    <w:rsid w:val="0073674D"/>
    <w:rsid w:val="00736E90"/>
    <w:rsid w:val="00737234"/>
    <w:rsid w:val="007373D4"/>
    <w:rsid w:val="007379CD"/>
    <w:rsid w:val="00737E01"/>
    <w:rsid w:val="007403B7"/>
    <w:rsid w:val="00740D89"/>
    <w:rsid w:val="00740E14"/>
    <w:rsid w:val="00741419"/>
    <w:rsid w:val="0074159F"/>
    <w:rsid w:val="007419DC"/>
    <w:rsid w:val="00742C5F"/>
    <w:rsid w:val="00742F86"/>
    <w:rsid w:val="007444C8"/>
    <w:rsid w:val="00744533"/>
    <w:rsid w:val="0074692D"/>
    <w:rsid w:val="00746BC0"/>
    <w:rsid w:val="00746CFA"/>
    <w:rsid w:val="007505BA"/>
    <w:rsid w:val="007508D8"/>
    <w:rsid w:val="007509A7"/>
    <w:rsid w:val="0075167E"/>
    <w:rsid w:val="00751C25"/>
    <w:rsid w:val="00752884"/>
    <w:rsid w:val="0075358B"/>
    <w:rsid w:val="00754EE9"/>
    <w:rsid w:val="007555AA"/>
    <w:rsid w:val="00755AD3"/>
    <w:rsid w:val="00755DE7"/>
    <w:rsid w:val="00755F54"/>
    <w:rsid w:val="00757DE6"/>
    <w:rsid w:val="0076025E"/>
    <w:rsid w:val="007604EA"/>
    <w:rsid w:val="007605AC"/>
    <w:rsid w:val="00760790"/>
    <w:rsid w:val="007609BF"/>
    <w:rsid w:val="0076155F"/>
    <w:rsid w:val="00761D08"/>
    <w:rsid w:val="007624E6"/>
    <w:rsid w:val="007626DB"/>
    <w:rsid w:val="0076294F"/>
    <w:rsid w:val="00762CBC"/>
    <w:rsid w:val="00762D44"/>
    <w:rsid w:val="00762DE8"/>
    <w:rsid w:val="0076326D"/>
    <w:rsid w:val="00763394"/>
    <w:rsid w:val="00763521"/>
    <w:rsid w:val="00764914"/>
    <w:rsid w:val="00764BC8"/>
    <w:rsid w:val="00765631"/>
    <w:rsid w:val="00765841"/>
    <w:rsid w:val="00765E44"/>
    <w:rsid w:val="00766073"/>
    <w:rsid w:val="00766151"/>
    <w:rsid w:val="0076644F"/>
    <w:rsid w:val="00766CE5"/>
    <w:rsid w:val="00766E46"/>
    <w:rsid w:val="00766E49"/>
    <w:rsid w:val="00767B7C"/>
    <w:rsid w:val="00767BC9"/>
    <w:rsid w:val="007701A9"/>
    <w:rsid w:val="007708A2"/>
    <w:rsid w:val="00770B32"/>
    <w:rsid w:val="00771597"/>
    <w:rsid w:val="00771872"/>
    <w:rsid w:val="007728BB"/>
    <w:rsid w:val="00773325"/>
    <w:rsid w:val="00773FC3"/>
    <w:rsid w:val="00774496"/>
    <w:rsid w:val="00774BBE"/>
    <w:rsid w:val="00774BDF"/>
    <w:rsid w:val="007756C1"/>
    <w:rsid w:val="00775D8A"/>
    <w:rsid w:val="007763B3"/>
    <w:rsid w:val="0078049C"/>
    <w:rsid w:val="00780B72"/>
    <w:rsid w:val="007815B4"/>
    <w:rsid w:val="007828CA"/>
    <w:rsid w:val="00782B00"/>
    <w:rsid w:val="00782B13"/>
    <w:rsid w:val="00783D01"/>
    <w:rsid w:val="007846EC"/>
    <w:rsid w:val="0078514A"/>
    <w:rsid w:val="007870BC"/>
    <w:rsid w:val="00787422"/>
    <w:rsid w:val="00790E08"/>
    <w:rsid w:val="00791F82"/>
    <w:rsid w:val="00792C6F"/>
    <w:rsid w:val="00793149"/>
    <w:rsid w:val="007933AA"/>
    <w:rsid w:val="00794B0F"/>
    <w:rsid w:val="00795207"/>
    <w:rsid w:val="00795368"/>
    <w:rsid w:val="007954D3"/>
    <w:rsid w:val="00795B15"/>
    <w:rsid w:val="00795C0D"/>
    <w:rsid w:val="00796754"/>
    <w:rsid w:val="00796C92"/>
    <w:rsid w:val="00796E72"/>
    <w:rsid w:val="0079789D"/>
    <w:rsid w:val="007979C1"/>
    <w:rsid w:val="00797A9E"/>
    <w:rsid w:val="007A057A"/>
    <w:rsid w:val="007A0B4B"/>
    <w:rsid w:val="007A0F50"/>
    <w:rsid w:val="007A1081"/>
    <w:rsid w:val="007A2901"/>
    <w:rsid w:val="007A2D7C"/>
    <w:rsid w:val="007A4551"/>
    <w:rsid w:val="007A47E7"/>
    <w:rsid w:val="007A5612"/>
    <w:rsid w:val="007A5FFE"/>
    <w:rsid w:val="007A76C9"/>
    <w:rsid w:val="007A7944"/>
    <w:rsid w:val="007A7A35"/>
    <w:rsid w:val="007A7CE5"/>
    <w:rsid w:val="007A7E00"/>
    <w:rsid w:val="007A7E6C"/>
    <w:rsid w:val="007B060A"/>
    <w:rsid w:val="007B06DB"/>
    <w:rsid w:val="007B0E5E"/>
    <w:rsid w:val="007B136A"/>
    <w:rsid w:val="007B149E"/>
    <w:rsid w:val="007B15A7"/>
    <w:rsid w:val="007B244C"/>
    <w:rsid w:val="007B2D8C"/>
    <w:rsid w:val="007B2E91"/>
    <w:rsid w:val="007B4B0B"/>
    <w:rsid w:val="007B4EB6"/>
    <w:rsid w:val="007B5E2E"/>
    <w:rsid w:val="007B6F33"/>
    <w:rsid w:val="007B76D4"/>
    <w:rsid w:val="007C01B9"/>
    <w:rsid w:val="007C12D1"/>
    <w:rsid w:val="007C1304"/>
    <w:rsid w:val="007C1CAA"/>
    <w:rsid w:val="007C1D70"/>
    <w:rsid w:val="007C29F3"/>
    <w:rsid w:val="007C32DB"/>
    <w:rsid w:val="007C3360"/>
    <w:rsid w:val="007C3441"/>
    <w:rsid w:val="007C37F4"/>
    <w:rsid w:val="007C3CB8"/>
    <w:rsid w:val="007C4127"/>
    <w:rsid w:val="007C4434"/>
    <w:rsid w:val="007C44F5"/>
    <w:rsid w:val="007C4817"/>
    <w:rsid w:val="007C5D0D"/>
    <w:rsid w:val="007C6069"/>
    <w:rsid w:val="007C634B"/>
    <w:rsid w:val="007C6417"/>
    <w:rsid w:val="007C65DC"/>
    <w:rsid w:val="007C7005"/>
    <w:rsid w:val="007C7188"/>
    <w:rsid w:val="007D14B5"/>
    <w:rsid w:val="007D1571"/>
    <w:rsid w:val="007D1797"/>
    <w:rsid w:val="007D17D6"/>
    <w:rsid w:val="007D1B75"/>
    <w:rsid w:val="007D26C9"/>
    <w:rsid w:val="007D31EF"/>
    <w:rsid w:val="007D3C5D"/>
    <w:rsid w:val="007D3F9F"/>
    <w:rsid w:val="007D40B4"/>
    <w:rsid w:val="007D40D0"/>
    <w:rsid w:val="007D45CC"/>
    <w:rsid w:val="007D49BB"/>
    <w:rsid w:val="007D5B24"/>
    <w:rsid w:val="007D6111"/>
    <w:rsid w:val="007D6186"/>
    <w:rsid w:val="007D69B5"/>
    <w:rsid w:val="007D6B84"/>
    <w:rsid w:val="007E02FF"/>
    <w:rsid w:val="007E1168"/>
    <w:rsid w:val="007E1841"/>
    <w:rsid w:val="007E20B1"/>
    <w:rsid w:val="007E32E6"/>
    <w:rsid w:val="007E3E32"/>
    <w:rsid w:val="007E4BED"/>
    <w:rsid w:val="007E694F"/>
    <w:rsid w:val="007E7C10"/>
    <w:rsid w:val="007E7C2D"/>
    <w:rsid w:val="007E7C9B"/>
    <w:rsid w:val="007F03BE"/>
    <w:rsid w:val="007F0C52"/>
    <w:rsid w:val="007F1597"/>
    <w:rsid w:val="007F1F44"/>
    <w:rsid w:val="007F2004"/>
    <w:rsid w:val="007F2595"/>
    <w:rsid w:val="007F2A7A"/>
    <w:rsid w:val="007F3067"/>
    <w:rsid w:val="007F3B3A"/>
    <w:rsid w:val="007F42F4"/>
    <w:rsid w:val="007F4B0C"/>
    <w:rsid w:val="007F4EA1"/>
    <w:rsid w:val="007F547F"/>
    <w:rsid w:val="007F5518"/>
    <w:rsid w:val="007F5B0F"/>
    <w:rsid w:val="007F5D1A"/>
    <w:rsid w:val="007F72F9"/>
    <w:rsid w:val="007F76AF"/>
    <w:rsid w:val="007F780F"/>
    <w:rsid w:val="00800180"/>
    <w:rsid w:val="008002CD"/>
    <w:rsid w:val="008012C4"/>
    <w:rsid w:val="00801DE5"/>
    <w:rsid w:val="00801E81"/>
    <w:rsid w:val="008026B9"/>
    <w:rsid w:val="00802E14"/>
    <w:rsid w:val="00804ABA"/>
    <w:rsid w:val="008050CC"/>
    <w:rsid w:val="0080520D"/>
    <w:rsid w:val="00805622"/>
    <w:rsid w:val="00805675"/>
    <w:rsid w:val="00805713"/>
    <w:rsid w:val="00805BAF"/>
    <w:rsid w:val="00805CFF"/>
    <w:rsid w:val="00806A4D"/>
    <w:rsid w:val="00807AAF"/>
    <w:rsid w:val="00807AC4"/>
    <w:rsid w:val="00807F43"/>
    <w:rsid w:val="00810424"/>
    <w:rsid w:val="00810F81"/>
    <w:rsid w:val="008129E9"/>
    <w:rsid w:val="00813798"/>
    <w:rsid w:val="0081386F"/>
    <w:rsid w:val="008141B5"/>
    <w:rsid w:val="00814305"/>
    <w:rsid w:val="00814437"/>
    <w:rsid w:val="00814B5E"/>
    <w:rsid w:val="00814C10"/>
    <w:rsid w:val="00815F5C"/>
    <w:rsid w:val="00815F7E"/>
    <w:rsid w:val="008162C3"/>
    <w:rsid w:val="00816C17"/>
    <w:rsid w:val="008205FD"/>
    <w:rsid w:val="008208FD"/>
    <w:rsid w:val="0082106A"/>
    <w:rsid w:val="00821991"/>
    <w:rsid w:val="00822F9F"/>
    <w:rsid w:val="00823303"/>
    <w:rsid w:val="00823FC5"/>
    <w:rsid w:val="0082731E"/>
    <w:rsid w:val="00827BD8"/>
    <w:rsid w:val="0083098A"/>
    <w:rsid w:val="00830F42"/>
    <w:rsid w:val="00831312"/>
    <w:rsid w:val="008323A0"/>
    <w:rsid w:val="00832477"/>
    <w:rsid w:val="00832E2D"/>
    <w:rsid w:val="0083326A"/>
    <w:rsid w:val="00833564"/>
    <w:rsid w:val="00833616"/>
    <w:rsid w:val="00834636"/>
    <w:rsid w:val="00835562"/>
    <w:rsid w:val="00836C44"/>
    <w:rsid w:val="0083755D"/>
    <w:rsid w:val="00837A07"/>
    <w:rsid w:val="00837AD5"/>
    <w:rsid w:val="00837F34"/>
    <w:rsid w:val="00840174"/>
    <w:rsid w:val="008405F3"/>
    <w:rsid w:val="00841451"/>
    <w:rsid w:val="00843C0E"/>
    <w:rsid w:val="00844315"/>
    <w:rsid w:val="00844B06"/>
    <w:rsid w:val="00844C34"/>
    <w:rsid w:val="0084546C"/>
    <w:rsid w:val="00845D48"/>
    <w:rsid w:val="00846663"/>
    <w:rsid w:val="00846EAD"/>
    <w:rsid w:val="0084794B"/>
    <w:rsid w:val="0085179D"/>
    <w:rsid w:val="008521D3"/>
    <w:rsid w:val="008529DC"/>
    <w:rsid w:val="0085360C"/>
    <w:rsid w:val="00853742"/>
    <w:rsid w:val="008538D0"/>
    <w:rsid w:val="00853987"/>
    <w:rsid w:val="00853BD0"/>
    <w:rsid w:val="0085405C"/>
    <w:rsid w:val="008542A9"/>
    <w:rsid w:val="00855132"/>
    <w:rsid w:val="00855AD6"/>
    <w:rsid w:val="00855BA8"/>
    <w:rsid w:val="00855DBB"/>
    <w:rsid w:val="008565D3"/>
    <w:rsid w:val="00857BD7"/>
    <w:rsid w:val="00857F03"/>
    <w:rsid w:val="00862996"/>
    <w:rsid w:val="00862A74"/>
    <w:rsid w:val="00864577"/>
    <w:rsid w:val="00864B5B"/>
    <w:rsid w:val="00864E3E"/>
    <w:rsid w:val="00864F56"/>
    <w:rsid w:val="00865892"/>
    <w:rsid w:val="00865FAE"/>
    <w:rsid w:val="00866484"/>
    <w:rsid w:val="00866E7D"/>
    <w:rsid w:val="00866F3E"/>
    <w:rsid w:val="00867CD4"/>
    <w:rsid w:val="00867CE0"/>
    <w:rsid w:val="0087091E"/>
    <w:rsid w:val="00870A2C"/>
    <w:rsid w:val="00870B65"/>
    <w:rsid w:val="00872808"/>
    <w:rsid w:val="00872C36"/>
    <w:rsid w:val="00873066"/>
    <w:rsid w:val="00873F01"/>
    <w:rsid w:val="00873F56"/>
    <w:rsid w:val="00873F5F"/>
    <w:rsid w:val="00874E07"/>
    <w:rsid w:val="008765CB"/>
    <w:rsid w:val="0087680B"/>
    <w:rsid w:val="00877868"/>
    <w:rsid w:val="00880F29"/>
    <w:rsid w:val="008811BA"/>
    <w:rsid w:val="008811C9"/>
    <w:rsid w:val="0088192A"/>
    <w:rsid w:val="00881CFA"/>
    <w:rsid w:val="00881D66"/>
    <w:rsid w:val="00882C0C"/>
    <w:rsid w:val="00882DC1"/>
    <w:rsid w:val="008836E0"/>
    <w:rsid w:val="008838CD"/>
    <w:rsid w:val="00883B8D"/>
    <w:rsid w:val="00883C9F"/>
    <w:rsid w:val="00883FC3"/>
    <w:rsid w:val="008853EF"/>
    <w:rsid w:val="00885CD0"/>
    <w:rsid w:val="0088791F"/>
    <w:rsid w:val="0089012A"/>
    <w:rsid w:val="0089035B"/>
    <w:rsid w:val="00890FD0"/>
    <w:rsid w:val="008911C0"/>
    <w:rsid w:val="00891410"/>
    <w:rsid w:val="00891A7F"/>
    <w:rsid w:val="00891F16"/>
    <w:rsid w:val="00892AF2"/>
    <w:rsid w:val="00892B34"/>
    <w:rsid w:val="00893092"/>
    <w:rsid w:val="00893129"/>
    <w:rsid w:val="00893187"/>
    <w:rsid w:val="00893512"/>
    <w:rsid w:val="0089435F"/>
    <w:rsid w:val="00894467"/>
    <w:rsid w:val="00894761"/>
    <w:rsid w:val="00895263"/>
    <w:rsid w:val="008952F6"/>
    <w:rsid w:val="008955E7"/>
    <w:rsid w:val="0089564A"/>
    <w:rsid w:val="008961BA"/>
    <w:rsid w:val="00896CE0"/>
    <w:rsid w:val="008978D1"/>
    <w:rsid w:val="008A007E"/>
    <w:rsid w:val="008A0A0B"/>
    <w:rsid w:val="008A0B8A"/>
    <w:rsid w:val="008A1290"/>
    <w:rsid w:val="008A1666"/>
    <w:rsid w:val="008A2305"/>
    <w:rsid w:val="008A29E3"/>
    <w:rsid w:val="008A2E54"/>
    <w:rsid w:val="008A3569"/>
    <w:rsid w:val="008A3BF2"/>
    <w:rsid w:val="008A5354"/>
    <w:rsid w:val="008A5502"/>
    <w:rsid w:val="008A5905"/>
    <w:rsid w:val="008A6EA4"/>
    <w:rsid w:val="008A7A48"/>
    <w:rsid w:val="008B0259"/>
    <w:rsid w:val="008B0390"/>
    <w:rsid w:val="008B05F8"/>
    <w:rsid w:val="008B096A"/>
    <w:rsid w:val="008B0DC9"/>
    <w:rsid w:val="008B119F"/>
    <w:rsid w:val="008B1329"/>
    <w:rsid w:val="008B1391"/>
    <w:rsid w:val="008B1B83"/>
    <w:rsid w:val="008B284E"/>
    <w:rsid w:val="008B3116"/>
    <w:rsid w:val="008B45E5"/>
    <w:rsid w:val="008B552C"/>
    <w:rsid w:val="008B639A"/>
    <w:rsid w:val="008B6475"/>
    <w:rsid w:val="008B6774"/>
    <w:rsid w:val="008B6FDF"/>
    <w:rsid w:val="008B74B6"/>
    <w:rsid w:val="008B795B"/>
    <w:rsid w:val="008B7AE2"/>
    <w:rsid w:val="008B7BD0"/>
    <w:rsid w:val="008B7D27"/>
    <w:rsid w:val="008B7DB4"/>
    <w:rsid w:val="008C0468"/>
    <w:rsid w:val="008C0D0C"/>
    <w:rsid w:val="008C1650"/>
    <w:rsid w:val="008C1D34"/>
    <w:rsid w:val="008C1F12"/>
    <w:rsid w:val="008C223A"/>
    <w:rsid w:val="008C2903"/>
    <w:rsid w:val="008C2ECD"/>
    <w:rsid w:val="008C33ED"/>
    <w:rsid w:val="008C3858"/>
    <w:rsid w:val="008C39DF"/>
    <w:rsid w:val="008C416F"/>
    <w:rsid w:val="008C45BB"/>
    <w:rsid w:val="008C4853"/>
    <w:rsid w:val="008C4891"/>
    <w:rsid w:val="008C54A2"/>
    <w:rsid w:val="008C55DA"/>
    <w:rsid w:val="008C6158"/>
    <w:rsid w:val="008C66CF"/>
    <w:rsid w:val="008C688D"/>
    <w:rsid w:val="008C6FE1"/>
    <w:rsid w:val="008C7522"/>
    <w:rsid w:val="008D05B8"/>
    <w:rsid w:val="008D2334"/>
    <w:rsid w:val="008D3B0E"/>
    <w:rsid w:val="008D3EAD"/>
    <w:rsid w:val="008D4308"/>
    <w:rsid w:val="008D45E1"/>
    <w:rsid w:val="008D4CBE"/>
    <w:rsid w:val="008D620D"/>
    <w:rsid w:val="008D656D"/>
    <w:rsid w:val="008D68F8"/>
    <w:rsid w:val="008E0286"/>
    <w:rsid w:val="008E159B"/>
    <w:rsid w:val="008E1718"/>
    <w:rsid w:val="008E2287"/>
    <w:rsid w:val="008E3754"/>
    <w:rsid w:val="008E4EF1"/>
    <w:rsid w:val="008E601E"/>
    <w:rsid w:val="008E6785"/>
    <w:rsid w:val="008E69BF"/>
    <w:rsid w:val="008E756B"/>
    <w:rsid w:val="008F0756"/>
    <w:rsid w:val="008F0DAE"/>
    <w:rsid w:val="008F2452"/>
    <w:rsid w:val="008F2506"/>
    <w:rsid w:val="008F28FE"/>
    <w:rsid w:val="008F3324"/>
    <w:rsid w:val="008F3C14"/>
    <w:rsid w:val="008F43C4"/>
    <w:rsid w:val="008F43C9"/>
    <w:rsid w:val="008F57B8"/>
    <w:rsid w:val="008F5F28"/>
    <w:rsid w:val="008F79A6"/>
    <w:rsid w:val="00900075"/>
    <w:rsid w:val="00900CF0"/>
    <w:rsid w:val="009011F8"/>
    <w:rsid w:val="00901424"/>
    <w:rsid w:val="00901C7F"/>
    <w:rsid w:val="00902F4E"/>
    <w:rsid w:val="00903425"/>
    <w:rsid w:val="00905B46"/>
    <w:rsid w:val="009069D7"/>
    <w:rsid w:val="00906A04"/>
    <w:rsid w:val="00906D63"/>
    <w:rsid w:val="00907787"/>
    <w:rsid w:val="009101EF"/>
    <w:rsid w:val="00910438"/>
    <w:rsid w:val="00910FD3"/>
    <w:rsid w:val="00912340"/>
    <w:rsid w:val="00913669"/>
    <w:rsid w:val="00913744"/>
    <w:rsid w:val="00913D44"/>
    <w:rsid w:val="009143A2"/>
    <w:rsid w:val="00915392"/>
    <w:rsid w:val="00915491"/>
    <w:rsid w:val="0091550D"/>
    <w:rsid w:val="009156EC"/>
    <w:rsid w:val="0091574E"/>
    <w:rsid w:val="009166CA"/>
    <w:rsid w:val="00916C5A"/>
    <w:rsid w:val="0091726E"/>
    <w:rsid w:val="0091734C"/>
    <w:rsid w:val="00917465"/>
    <w:rsid w:val="00917729"/>
    <w:rsid w:val="00917DA0"/>
    <w:rsid w:val="00920057"/>
    <w:rsid w:val="00920BDD"/>
    <w:rsid w:val="009220D4"/>
    <w:rsid w:val="009238F9"/>
    <w:rsid w:val="00923B2A"/>
    <w:rsid w:val="009240E9"/>
    <w:rsid w:val="009249EC"/>
    <w:rsid w:val="00924E71"/>
    <w:rsid w:val="009255EB"/>
    <w:rsid w:val="00926C9B"/>
    <w:rsid w:val="009276FB"/>
    <w:rsid w:val="00927A7A"/>
    <w:rsid w:val="00932684"/>
    <w:rsid w:val="00932CB4"/>
    <w:rsid w:val="0093377B"/>
    <w:rsid w:val="009338C2"/>
    <w:rsid w:val="00933C61"/>
    <w:rsid w:val="00933C8D"/>
    <w:rsid w:val="00935329"/>
    <w:rsid w:val="00936575"/>
    <w:rsid w:val="0093666C"/>
    <w:rsid w:val="00940013"/>
    <w:rsid w:val="009400DC"/>
    <w:rsid w:val="00940442"/>
    <w:rsid w:val="0094197F"/>
    <w:rsid w:val="00942327"/>
    <w:rsid w:val="009425F5"/>
    <w:rsid w:val="00942725"/>
    <w:rsid w:val="00943A28"/>
    <w:rsid w:val="00944914"/>
    <w:rsid w:val="00944DF4"/>
    <w:rsid w:val="00945517"/>
    <w:rsid w:val="009456D1"/>
    <w:rsid w:val="00946058"/>
    <w:rsid w:val="00946992"/>
    <w:rsid w:val="00947540"/>
    <w:rsid w:val="0094758D"/>
    <w:rsid w:val="00947EAD"/>
    <w:rsid w:val="00950369"/>
    <w:rsid w:val="009506EC"/>
    <w:rsid w:val="00950F93"/>
    <w:rsid w:val="009515D4"/>
    <w:rsid w:val="00951BAC"/>
    <w:rsid w:val="00951C85"/>
    <w:rsid w:val="00951FDC"/>
    <w:rsid w:val="00952FCF"/>
    <w:rsid w:val="009530F4"/>
    <w:rsid w:val="009535C9"/>
    <w:rsid w:val="00953C44"/>
    <w:rsid w:val="00953E4A"/>
    <w:rsid w:val="00953E87"/>
    <w:rsid w:val="00953F38"/>
    <w:rsid w:val="009541D5"/>
    <w:rsid w:val="00954E5B"/>
    <w:rsid w:val="00955B36"/>
    <w:rsid w:val="00956804"/>
    <w:rsid w:val="009568F6"/>
    <w:rsid w:val="009579E3"/>
    <w:rsid w:val="00960448"/>
    <w:rsid w:val="00960EEA"/>
    <w:rsid w:val="00961914"/>
    <w:rsid w:val="00963C9E"/>
    <w:rsid w:val="00963F7D"/>
    <w:rsid w:val="009641B5"/>
    <w:rsid w:val="00964D7C"/>
    <w:rsid w:val="009653A5"/>
    <w:rsid w:val="00965FE0"/>
    <w:rsid w:val="009661CF"/>
    <w:rsid w:val="00966256"/>
    <w:rsid w:val="0096747D"/>
    <w:rsid w:val="009677EE"/>
    <w:rsid w:val="00970075"/>
    <w:rsid w:val="0097177A"/>
    <w:rsid w:val="00972D68"/>
    <w:rsid w:val="00973BF1"/>
    <w:rsid w:val="00974237"/>
    <w:rsid w:val="009749D3"/>
    <w:rsid w:val="00975A64"/>
    <w:rsid w:val="009769F6"/>
    <w:rsid w:val="00976F54"/>
    <w:rsid w:val="00977BC6"/>
    <w:rsid w:val="009800FF"/>
    <w:rsid w:val="0098050B"/>
    <w:rsid w:val="00981B7E"/>
    <w:rsid w:val="009827BA"/>
    <w:rsid w:val="00983942"/>
    <w:rsid w:val="00985099"/>
    <w:rsid w:val="00985EFE"/>
    <w:rsid w:val="009873DC"/>
    <w:rsid w:val="00987CDB"/>
    <w:rsid w:val="00990E65"/>
    <w:rsid w:val="009918D9"/>
    <w:rsid w:val="00992186"/>
    <w:rsid w:val="00992CC2"/>
    <w:rsid w:val="009941BC"/>
    <w:rsid w:val="009948BE"/>
    <w:rsid w:val="00995377"/>
    <w:rsid w:val="0099596F"/>
    <w:rsid w:val="00995EDA"/>
    <w:rsid w:val="00996927"/>
    <w:rsid w:val="00997576"/>
    <w:rsid w:val="009A07D1"/>
    <w:rsid w:val="009A0BB4"/>
    <w:rsid w:val="009A0D47"/>
    <w:rsid w:val="009A0ED8"/>
    <w:rsid w:val="009A17AA"/>
    <w:rsid w:val="009A206B"/>
    <w:rsid w:val="009A2E4E"/>
    <w:rsid w:val="009A3D28"/>
    <w:rsid w:val="009A49EA"/>
    <w:rsid w:val="009A4F80"/>
    <w:rsid w:val="009A6DC8"/>
    <w:rsid w:val="009B0339"/>
    <w:rsid w:val="009B0719"/>
    <w:rsid w:val="009B0773"/>
    <w:rsid w:val="009B09DC"/>
    <w:rsid w:val="009B0C19"/>
    <w:rsid w:val="009B1987"/>
    <w:rsid w:val="009B24E0"/>
    <w:rsid w:val="009B254E"/>
    <w:rsid w:val="009B285B"/>
    <w:rsid w:val="009B2BE4"/>
    <w:rsid w:val="009B2C6D"/>
    <w:rsid w:val="009B3013"/>
    <w:rsid w:val="009B5127"/>
    <w:rsid w:val="009B53C3"/>
    <w:rsid w:val="009B58EF"/>
    <w:rsid w:val="009B7E3F"/>
    <w:rsid w:val="009B7EFC"/>
    <w:rsid w:val="009C05BB"/>
    <w:rsid w:val="009C0BEC"/>
    <w:rsid w:val="009C20EF"/>
    <w:rsid w:val="009C27D9"/>
    <w:rsid w:val="009C2925"/>
    <w:rsid w:val="009C35DE"/>
    <w:rsid w:val="009C468C"/>
    <w:rsid w:val="009C570D"/>
    <w:rsid w:val="009C5B67"/>
    <w:rsid w:val="009C60A1"/>
    <w:rsid w:val="009C662E"/>
    <w:rsid w:val="009C7028"/>
    <w:rsid w:val="009C70F4"/>
    <w:rsid w:val="009C73A5"/>
    <w:rsid w:val="009C7497"/>
    <w:rsid w:val="009D1180"/>
    <w:rsid w:val="009D17E9"/>
    <w:rsid w:val="009D184A"/>
    <w:rsid w:val="009D1EA8"/>
    <w:rsid w:val="009D2C0A"/>
    <w:rsid w:val="009D2CD9"/>
    <w:rsid w:val="009D3D16"/>
    <w:rsid w:val="009D3F5E"/>
    <w:rsid w:val="009D3F6C"/>
    <w:rsid w:val="009D4166"/>
    <w:rsid w:val="009D4487"/>
    <w:rsid w:val="009D628A"/>
    <w:rsid w:val="009D7272"/>
    <w:rsid w:val="009D7707"/>
    <w:rsid w:val="009D7772"/>
    <w:rsid w:val="009D7BD8"/>
    <w:rsid w:val="009E0955"/>
    <w:rsid w:val="009E09B4"/>
    <w:rsid w:val="009E14F0"/>
    <w:rsid w:val="009E4400"/>
    <w:rsid w:val="009E48AD"/>
    <w:rsid w:val="009E50CC"/>
    <w:rsid w:val="009E5545"/>
    <w:rsid w:val="009E6327"/>
    <w:rsid w:val="009E6521"/>
    <w:rsid w:val="009E67BF"/>
    <w:rsid w:val="009E6998"/>
    <w:rsid w:val="009E6CE3"/>
    <w:rsid w:val="009E6EB8"/>
    <w:rsid w:val="009E731F"/>
    <w:rsid w:val="009E7B76"/>
    <w:rsid w:val="009E7C12"/>
    <w:rsid w:val="009F04C9"/>
    <w:rsid w:val="009F0FFB"/>
    <w:rsid w:val="009F122B"/>
    <w:rsid w:val="009F1361"/>
    <w:rsid w:val="009F201D"/>
    <w:rsid w:val="009F275D"/>
    <w:rsid w:val="009F2AB8"/>
    <w:rsid w:val="009F2F3A"/>
    <w:rsid w:val="009F302B"/>
    <w:rsid w:val="009F3227"/>
    <w:rsid w:val="009F33A9"/>
    <w:rsid w:val="009F61E6"/>
    <w:rsid w:val="009F6CB8"/>
    <w:rsid w:val="009F7535"/>
    <w:rsid w:val="00A007E4"/>
    <w:rsid w:val="00A01239"/>
    <w:rsid w:val="00A0135F"/>
    <w:rsid w:val="00A0263D"/>
    <w:rsid w:val="00A0266B"/>
    <w:rsid w:val="00A03E50"/>
    <w:rsid w:val="00A04AA3"/>
    <w:rsid w:val="00A04EB0"/>
    <w:rsid w:val="00A06105"/>
    <w:rsid w:val="00A0782E"/>
    <w:rsid w:val="00A079D5"/>
    <w:rsid w:val="00A07B7A"/>
    <w:rsid w:val="00A07D07"/>
    <w:rsid w:val="00A1146F"/>
    <w:rsid w:val="00A12213"/>
    <w:rsid w:val="00A12503"/>
    <w:rsid w:val="00A13BCA"/>
    <w:rsid w:val="00A13DC6"/>
    <w:rsid w:val="00A142BB"/>
    <w:rsid w:val="00A15B8D"/>
    <w:rsid w:val="00A16650"/>
    <w:rsid w:val="00A167AF"/>
    <w:rsid w:val="00A16AFF"/>
    <w:rsid w:val="00A2033F"/>
    <w:rsid w:val="00A20EC1"/>
    <w:rsid w:val="00A213C4"/>
    <w:rsid w:val="00A216E4"/>
    <w:rsid w:val="00A217CD"/>
    <w:rsid w:val="00A22750"/>
    <w:rsid w:val="00A229F6"/>
    <w:rsid w:val="00A23464"/>
    <w:rsid w:val="00A23B5A"/>
    <w:rsid w:val="00A24E81"/>
    <w:rsid w:val="00A25C26"/>
    <w:rsid w:val="00A26EE9"/>
    <w:rsid w:val="00A27072"/>
    <w:rsid w:val="00A273D8"/>
    <w:rsid w:val="00A27C65"/>
    <w:rsid w:val="00A27F0D"/>
    <w:rsid w:val="00A30655"/>
    <w:rsid w:val="00A3084C"/>
    <w:rsid w:val="00A30850"/>
    <w:rsid w:val="00A30BBE"/>
    <w:rsid w:val="00A30E14"/>
    <w:rsid w:val="00A31050"/>
    <w:rsid w:val="00A320CC"/>
    <w:rsid w:val="00A32D79"/>
    <w:rsid w:val="00A33F08"/>
    <w:rsid w:val="00A34499"/>
    <w:rsid w:val="00A34D81"/>
    <w:rsid w:val="00A35065"/>
    <w:rsid w:val="00A35C08"/>
    <w:rsid w:val="00A35D8D"/>
    <w:rsid w:val="00A36BF3"/>
    <w:rsid w:val="00A37649"/>
    <w:rsid w:val="00A37DEE"/>
    <w:rsid w:val="00A37F0C"/>
    <w:rsid w:val="00A40183"/>
    <w:rsid w:val="00A41DF6"/>
    <w:rsid w:val="00A4288A"/>
    <w:rsid w:val="00A44200"/>
    <w:rsid w:val="00A4423D"/>
    <w:rsid w:val="00A4446C"/>
    <w:rsid w:val="00A449CA"/>
    <w:rsid w:val="00A46DFB"/>
    <w:rsid w:val="00A46E4A"/>
    <w:rsid w:val="00A47037"/>
    <w:rsid w:val="00A47F69"/>
    <w:rsid w:val="00A503C5"/>
    <w:rsid w:val="00A51277"/>
    <w:rsid w:val="00A51484"/>
    <w:rsid w:val="00A5279E"/>
    <w:rsid w:val="00A52996"/>
    <w:rsid w:val="00A532DC"/>
    <w:rsid w:val="00A53BD4"/>
    <w:rsid w:val="00A5490B"/>
    <w:rsid w:val="00A55BA8"/>
    <w:rsid w:val="00A5631F"/>
    <w:rsid w:val="00A5648B"/>
    <w:rsid w:val="00A56B3E"/>
    <w:rsid w:val="00A60059"/>
    <w:rsid w:val="00A61CBB"/>
    <w:rsid w:val="00A62323"/>
    <w:rsid w:val="00A627A7"/>
    <w:rsid w:val="00A629ED"/>
    <w:rsid w:val="00A63EE8"/>
    <w:rsid w:val="00A64B5F"/>
    <w:rsid w:val="00A651CE"/>
    <w:rsid w:val="00A659CB"/>
    <w:rsid w:val="00A662A7"/>
    <w:rsid w:val="00A66572"/>
    <w:rsid w:val="00A6673E"/>
    <w:rsid w:val="00A71496"/>
    <w:rsid w:val="00A72A90"/>
    <w:rsid w:val="00A72AD0"/>
    <w:rsid w:val="00A73949"/>
    <w:rsid w:val="00A74195"/>
    <w:rsid w:val="00A75B6F"/>
    <w:rsid w:val="00A76119"/>
    <w:rsid w:val="00A77827"/>
    <w:rsid w:val="00A77F46"/>
    <w:rsid w:val="00A77FC1"/>
    <w:rsid w:val="00A80358"/>
    <w:rsid w:val="00A80DFC"/>
    <w:rsid w:val="00A8129D"/>
    <w:rsid w:val="00A81471"/>
    <w:rsid w:val="00A81BF1"/>
    <w:rsid w:val="00A82102"/>
    <w:rsid w:val="00A82833"/>
    <w:rsid w:val="00A849DD"/>
    <w:rsid w:val="00A85900"/>
    <w:rsid w:val="00A8650B"/>
    <w:rsid w:val="00A8669B"/>
    <w:rsid w:val="00A874A0"/>
    <w:rsid w:val="00A87E6E"/>
    <w:rsid w:val="00A90741"/>
    <w:rsid w:val="00A90807"/>
    <w:rsid w:val="00A90EA5"/>
    <w:rsid w:val="00A91199"/>
    <w:rsid w:val="00A91418"/>
    <w:rsid w:val="00A91454"/>
    <w:rsid w:val="00A92AF1"/>
    <w:rsid w:val="00A92B74"/>
    <w:rsid w:val="00A932A0"/>
    <w:rsid w:val="00A932FF"/>
    <w:rsid w:val="00A93398"/>
    <w:rsid w:val="00A933C1"/>
    <w:rsid w:val="00A9341F"/>
    <w:rsid w:val="00A93B2B"/>
    <w:rsid w:val="00A940B5"/>
    <w:rsid w:val="00A94567"/>
    <w:rsid w:val="00A9465B"/>
    <w:rsid w:val="00A963AC"/>
    <w:rsid w:val="00A965E6"/>
    <w:rsid w:val="00A9676C"/>
    <w:rsid w:val="00A96D06"/>
    <w:rsid w:val="00A96DF1"/>
    <w:rsid w:val="00A97A8E"/>
    <w:rsid w:val="00A97E8D"/>
    <w:rsid w:val="00AA08A3"/>
    <w:rsid w:val="00AA0F9B"/>
    <w:rsid w:val="00AA21E3"/>
    <w:rsid w:val="00AA3740"/>
    <w:rsid w:val="00AA3AAB"/>
    <w:rsid w:val="00AA3BD0"/>
    <w:rsid w:val="00AA429A"/>
    <w:rsid w:val="00AA4681"/>
    <w:rsid w:val="00AA470C"/>
    <w:rsid w:val="00AA532E"/>
    <w:rsid w:val="00AA5AD9"/>
    <w:rsid w:val="00AA5B7E"/>
    <w:rsid w:val="00AA5FD7"/>
    <w:rsid w:val="00AA66B2"/>
    <w:rsid w:val="00AA7129"/>
    <w:rsid w:val="00AA7E87"/>
    <w:rsid w:val="00AB0865"/>
    <w:rsid w:val="00AB12F0"/>
    <w:rsid w:val="00AB1776"/>
    <w:rsid w:val="00AB1F55"/>
    <w:rsid w:val="00AB224C"/>
    <w:rsid w:val="00AB32C0"/>
    <w:rsid w:val="00AB343F"/>
    <w:rsid w:val="00AB3ED3"/>
    <w:rsid w:val="00AB5557"/>
    <w:rsid w:val="00AB5B73"/>
    <w:rsid w:val="00AB71D8"/>
    <w:rsid w:val="00AB72A0"/>
    <w:rsid w:val="00AB773A"/>
    <w:rsid w:val="00AC1334"/>
    <w:rsid w:val="00AC1D86"/>
    <w:rsid w:val="00AC22C9"/>
    <w:rsid w:val="00AC2604"/>
    <w:rsid w:val="00AC393D"/>
    <w:rsid w:val="00AC402F"/>
    <w:rsid w:val="00AC41C8"/>
    <w:rsid w:val="00AC53F5"/>
    <w:rsid w:val="00AC58FC"/>
    <w:rsid w:val="00AC65DF"/>
    <w:rsid w:val="00AC68F1"/>
    <w:rsid w:val="00AC68F6"/>
    <w:rsid w:val="00AC7AC6"/>
    <w:rsid w:val="00AD071F"/>
    <w:rsid w:val="00AD1DAB"/>
    <w:rsid w:val="00AD317F"/>
    <w:rsid w:val="00AD3961"/>
    <w:rsid w:val="00AD3D16"/>
    <w:rsid w:val="00AD3E69"/>
    <w:rsid w:val="00AD43FB"/>
    <w:rsid w:val="00AD464E"/>
    <w:rsid w:val="00AD46DC"/>
    <w:rsid w:val="00AD50F5"/>
    <w:rsid w:val="00AD5513"/>
    <w:rsid w:val="00AD57BC"/>
    <w:rsid w:val="00AD6907"/>
    <w:rsid w:val="00AE09EB"/>
    <w:rsid w:val="00AE1171"/>
    <w:rsid w:val="00AE11B7"/>
    <w:rsid w:val="00AE12F1"/>
    <w:rsid w:val="00AE4894"/>
    <w:rsid w:val="00AE4C51"/>
    <w:rsid w:val="00AE5D14"/>
    <w:rsid w:val="00AF11E5"/>
    <w:rsid w:val="00AF1F90"/>
    <w:rsid w:val="00AF438D"/>
    <w:rsid w:val="00AF4B86"/>
    <w:rsid w:val="00AF5CC9"/>
    <w:rsid w:val="00AF5ECB"/>
    <w:rsid w:val="00AF632B"/>
    <w:rsid w:val="00AF6991"/>
    <w:rsid w:val="00AF6CEE"/>
    <w:rsid w:val="00B001AD"/>
    <w:rsid w:val="00B00683"/>
    <w:rsid w:val="00B008FB"/>
    <w:rsid w:val="00B03DCC"/>
    <w:rsid w:val="00B063F7"/>
    <w:rsid w:val="00B07841"/>
    <w:rsid w:val="00B10A53"/>
    <w:rsid w:val="00B1132A"/>
    <w:rsid w:val="00B12627"/>
    <w:rsid w:val="00B1335C"/>
    <w:rsid w:val="00B133F3"/>
    <w:rsid w:val="00B13665"/>
    <w:rsid w:val="00B13AC0"/>
    <w:rsid w:val="00B13B6D"/>
    <w:rsid w:val="00B14714"/>
    <w:rsid w:val="00B14B25"/>
    <w:rsid w:val="00B14FBF"/>
    <w:rsid w:val="00B15D0A"/>
    <w:rsid w:val="00B16F51"/>
    <w:rsid w:val="00B170B9"/>
    <w:rsid w:val="00B17621"/>
    <w:rsid w:val="00B17785"/>
    <w:rsid w:val="00B20C6E"/>
    <w:rsid w:val="00B211FA"/>
    <w:rsid w:val="00B21A24"/>
    <w:rsid w:val="00B21E27"/>
    <w:rsid w:val="00B2207C"/>
    <w:rsid w:val="00B221B4"/>
    <w:rsid w:val="00B229AC"/>
    <w:rsid w:val="00B237FE"/>
    <w:rsid w:val="00B2437F"/>
    <w:rsid w:val="00B244D8"/>
    <w:rsid w:val="00B24A4E"/>
    <w:rsid w:val="00B24EEF"/>
    <w:rsid w:val="00B251B1"/>
    <w:rsid w:val="00B2531D"/>
    <w:rsid w:val="00B270FF"/>
    <w:rsid w:val="00B27DEB"/>
    <w:rsid w:val="00B304C3"/>
    <w:rsid w:val="00B30F0E"/>
    <w:rsid w:val="00B30FE5"/>
    <w:rsid w:val="00B3157D"/>
    <w:rsid w:val="00B31F58"/>
    <w:rsid w:val="00B3207F"/>
    <w:rsid w:val="00B32097"/>
    <w:rsid w:val="00B323C6"/>
    <w:rsid w:val="00B33541"/>
    <w:rsid w:val="00B33A36"/>
    <w:rsid w:val="00B35973"/>
    <w:rsid w:val="00B401B4"/>
    <w:rsid w:val="00B40EC5"/>
    <w:rsid w:val="00B4184B"/>
    <w:rsid w:val="00B420B4"/>
    <w:rsid w:val="00B4217F"/>
    <w:rsid w:val="00B42C05"/>
    <w:rsid w:val="00B430F8"/>
    <w:rsid w:val="00B44592"/>
    <w:rsid w:val="00B452A0"/>
    <w:rsid w:val="00B45373"/>
    <w:rsid w:val="00B45922"/>
    <w:rsid w:val="00B45B53"/>
    <w:rsid w:val="00B46E44"/>
    <w:rsid w:val="00B473EC"/>
    <w:rsid w:val="00B4756A"/>
    <w:rsid w:val="00B50734"/>
    <w:rsid w:val="00B50B84"/>
    <w:rsid w:val="00B50CBA"/>
    <w:rsid w:val="00B513E3"/>
    <w:rsid w:val="00B52068"/>
    <w:rsid w:val="00B52850"/>
    <w:rsid w:val="00B528B8"/>
    <w:rsid w:val="00B52C47"/>
    <w:rsid w:val="00B53029"/>
    <w:rsid w:val="00B5350B"/>
    <w:rsid w:val="00B53935"/>
    <w:rsid w:val="00B53C4A"/>
    <w:rsid w:val="00B54388"/>
    <w:rsid w:val="00B54748"/>
    <w:rsid w:val="00B54B0C"/>
    <w:rsid w:val="00B54DCF"/>
    <w:rsid w:val="00B56404"/>
    <w:rsid w:val="00B57570"/>
    <w:rsid w:val="00B60FDD"/>
    <w:rsid w:val="00B6177A"/>
    <w:rsid w:val="00B62010"/>
    <w:rsid w:val="00B62CD8"/>
    <w:rsid w:val="00B631D4"/>
    <w:rsid w:val="00B63508"/>
    <w:rsid w:val="00B63827"/>
    <w:rsid w:val="00B63C87"/>
    <w:rsid w:val="00B63E6C"/>
    <w:rsid w:val="00B645D0"/>
    <w:rsid w:val="00B64F78"/>
    <w:rsid w:val="00B656F8"/>
    <w:rsid w:val="00B66B1D"/>
    <w:rsid w:val="00B66E67"/>
    <w:rsid w:val="00B67073"/>
    <w:rsid w:val="00B672E3"/>
    <w:rsid w:val="00B675B5"/>
    <w:rsid w:val="00B67CF5"/>
    <w:rsid w:val="00B70218"/>
    <w:rsid w:val="00B7052D"/>
    <w:rsid w:val="00B709BA"/>
    <w:rsid w:val="00B715FA"/>
    <w:rsid w:val="00B7218D"/>
    <w:rsid w:val="00B72ABB"/>
    <w:rsid w:val="00B73D5C"/>
    <w:rsid w:val="00B751B2"/>
    <w:rsid w:val="00B75384"/>
    <w:rsid w:val="00B759A3"/>
    <w:rsid w:val="00B75E25"/>
    <w:rsid w:val="00B77115"/>
    <w:rsid w:val="00B77250"/>
    <w:rsid w:val="00B77540"/>
    <w:rsid w:val="00B775C9"/>
    <w:rsid w:val="00B77951"/>
    <w:rsid w:val="00B77AA3"/>
    <w:rsid w:val="00B77E0B"/>
    <w:rsid w:val="00B80994"/>
    <w:rsid w:val="00B80A92"/>
    <w:rsid w:val="00B81453"/>
    <w:rsid w:val="00B818E0"/>
    <w:rsid w:val="00B81AD2"/>
    <w:rsid w:val="00B81E00"/>
    <w:rsid w:val="00B82B2B"/>
    <w:rsid w:val="00B82B89"/>
    <w:rsid w:val="00B8317A"/>
    <w:rsid w:val="00B832A7"/>
    <w:rsid w:val="00B8340B"/>
    <w:rsid w:val="00B83702"/>
    <w:rsid w:val="00B83E5D"/>
    <w:rsid w:val="00B841BF"/>
    <w:rsid w:val="00B85550"/>
    <w:rsid w:val="00B86E56"/>
    <w:rsid w:val="00B8705F"/>
    <w:rsid w:val="00B873A3"/>
    <w:rsid w:val="00B877AF"/>
    <w:rsid w:val="00B92BA3"/>
    <w:rsid w:val="00B92D64"/>
    <w:rsid w:val="00B931E3"/>
    <w:rsid w:val="00B9335A"/>
    <w:rsid w:val="00B934B9"/>
    <w:rsid w:val="00B939EC"/>
    <w:rsid w:val="00B93A33"/>
    <w:rsid w:val="00B9407B"/>
    <w:rsid w:val="00B948A7"/>
    <w:rsid w:val="00B94FD9"/>
    <w:rsid w:val="00B95893"/>
    <w:rsid w:val="00B95986"/>
    <w:rsid w:val="00B969B9"/>
    <w:rsid w:val="00B96FD3"/>
    <w:rsid w:val="00B97F08"/>
    <w:rsid w:val="00BA03F5"/>
    <w:rsid w:val="00BA0EDB"/>
    <w:rsid w:val="00BA11CC"/>
    <w:rsid w:val="00BA12B8"/>
    <w:rsid w:val="00BA2DD1"/>
    <w:rsid w:val="00BA3219"/>
    <w:rsid w:val="00BA3E20"/>
    <w:rsid w:val="00BA4690"/>
    <w:rsid w:val="00BA482B"/>
    <w:rsid w:val="00BA4EE5"/>
    <w:rsid w:val="00BA5440"/>
    <w:rsid w:val="00BA5FCE"/>
    <w:rsid w:val="00BA6C99"/>
    <w:rsid w:val="00BA7C99"/>
    <w:rsid w:val="00BB13A2"/>
    <w:rsid w:val="00BB1E71"/>
    <w:rsid w:val="00BB25DF"/>
    <w:rsid w:val="00BB2B35"/>
    <w:rsid w:val="00BB2FA5"/>
    <w:rsid w:val="00BB30A6"/>
    <w:rsid w:val="00BB314C"/>
    <w:rsid w:val="00BB3299"/>
    <w:rsid w:val="00BB36C4"/>
    <w:rsid w:val="00BB41ED"/>
    <w:rsid w:val="00BB486A"/>
    <w:rsid w:val="00BB55F0"/>
    <w:rsid w:val="00BB67D2"/>
    <w:rsid w:val="00BB73B6"/>
    <w:rsid w:val="00BB7466"/>
    <w:rsid w:val="00BC01AE"/>
    <w:rsid w:val="00BC0CC9"/>
    <w:rsid w:val="00BC10F4"/>
    <w:rsid w:val="00BC16DB"/>
    <w:rsid w:val="00BC1962"/>
    <w:rsid w:val="00BC1C54"/>
    <w:rsid w:val="00BC21B5"/>
    <w:rsid w:val="00BC3533"/>
    <w:rsid w:val="00BC3985"/>
    <w:rsid w:val="00BC4ABA"/>
    <w:rsid w:val="00BC4C09"/>
    <w:rsid w:val="00BC55E8"/>
    <w:rsid w:val="00BC5656"/>
    <w:rsid w:val="00BC5E4F"/>
    <w:rsid w:val="00BC64C3"/>
    <w:rsid w:val="00BC64E7"/>
    <w:rsid w:val="00BC7CB9"/>
    <w:rsid w:val="00BC7EC1"/>
    <w:rsid w:val="00BD0883"/>
    <w:rsid w:val="00BD08D4"/>
    <w:rsid w:val="00BD0A1E"/>
    <w:rsid w:val="00BD0ECF"/>
    <w:rsid w:val="00BD14FE"/>
    <w:rsid w:val="00BD1FAD"/>
    <w:rsid w:val="00BD2182"/>
    <w:rsid w:val="00BD34AE"/>
    <w:rsid w:val="00BD39A5"/>
    <w:rsid w:val="00BD3D68"/>
    <w:rsid w:val="00BD44A8"/>
    <w:rsid w:val="00BD4F8C"/>
    <w:rsid w:val="00BD5196"/>
    <w:rsid w:val="00BD6261"/>
    <w:rsid w:val="00BD6718"/>
    <w:rsid w:val="00BD7779"/>
    <w:rsid w:val="00BD7960"/>
    <w:rsid w:val="00BD7F49"/>
    <w:rsid w:val="00BE006D"/>
    <w:rsid w:val="00BE0903"/>
    <w:rsid w:val="00BE0DB8"/>
    <w:rsid w:val="00BE0DC8"/>
    <w:rsid w:val="00BE1529"/>
    <w:rsid w:val="00BE1EED"/>
    <w:rsid w:val="00BE227B"/>
    <w:rsid w:val="00BE2315"/>
    <w:rsid w:val="00BE2488"/>
    <w:rsid w:val="00BE2B4D"/>
    <w:rsid w:val="00BE2E61"/>
    <w:rsid w:val="00BE323D"/>
    <w:rsid w:val="00BE3FE1"/>
    <w:rsid w:val="00BE40B0"/>
    <w:rsid w:val="00BE4ACD"/>
    <w:rsid w:val="00BE538D"/>
    <w:rsid w:val="00BE63D6"/>
    <w:rsid w:val="00BE6BCF"/>
    <w:rsid w:val="00BE6EDF"/>
    <w:rsid w:val="00BE70B3"/>
    <w:rsid w:val="00BE76C8"/>
    <w:rsid w:val="00BE7893"/>
    <w:rsid w:val="00BF005D"/>
    <w:rsid w:val="00BF0DD7"/>
    <w:rsid w:val="00BF1141"/>
    <w:rsid w:val="00BF169A"/>
    <w:rsid w:val="00BF19E0"/>
    <w:rsid w:val="00BF1C9D"/>
    <w:rsid w:val="00BF317B"/>
    <w:rsid w:val="00BF364A"/>
    <w:rsid w:val="00BF36FC"/>
    <w:rsid w:val="00BF52B0"/>
    <w:rsid w:val="00BF5CD2"/>
    <w:rsid w:val="00BF6130"/>
    <w:rsid w:val="00BF6B42"/>
    <w:rsid w:val="00BF7E88"/>
    <w:rsid w:val="00C004AB"/>
    <w:rsid w:val="00C00A03"/>
    <w:rsid w:val="00C011B3"/>
    <w:rsid w:val="00C01E3A"/>
    <w:rsid w:val="00C027D8"/>
    <w:rsid w:val="00C0282E"/>
    <w:rsid w:val="00C03839"/>
    <w:rsid w:val="00C06064"/>
    <w:rsid w:val="00C06D99"/>
    <w:rsid w:val="00C07854"/>
    <w:rsid w:val="00C07DCE"/>
    <w:rsid w:val="00C1030F"/>
    <w:rsid w:val="00C103C9"/>
    <w:rsid w:val="00C10BC2"/>
    <w:rsid w:val="00C11473"/>
    <w:rsid w:val="00C12C9A"/>
    <w:rsid w:val="00C13507"/>
    <w:rsid w:val="00C136CB"/>
    <w:rsid w:val="00C14527"/>
    <w:rsid w:val="00C15B2C"/>
    <w:rsid w:val="00C163B5"/>
    <w:rsid w:val="00C16B9D"/>
    <w:rsid w:val="00C16C6B"/>
    <w:rsid w:val="00C17314"/>
    <w:rsid w:val="00C1784F"/>
    <w:rsid w:val="00C17D09"/>
    <w:rsid w:val="00C17D30"/>
    <w:rsid w:val="00C20B6F"/>
    <w:rsid w:val="00C21880"/>
    <w:rsid w:val="00C21964"/>
    <w:rsid w:val="00C21AA0"/>
    <w:rsid w:val="00C2272D"/>
    <w:rsid w:val="00C22887"/>
    <w:rsid w:val="00C22B50"/>
    <w:rsid w:val="00C22DF6"/>
    <w:rsid w:val="00C23007"/>
    <w:rsid w:val="00C2363E"/>
    <w:rsid w:val="00C241E5"/>
    <w:rsid w:val="00C25584"/>
    <w:rsid w:val="00C2703E"/>
    <w:rsid w:val="00C2799C"/>
    <w:rsid w:val="00C30466"/>
    <w:rsid w:val="00C30556"/>
    <w:rsid w:val="00C31175"/>
    <w:rsid w:val="00C31555"/>
    <w:rsid w:val="00C31584"/>
    <w:rsid w:val="00C3179A"/>
    <w:rsid w:val="00C31E3C"/>
    <w:rsid w:val="00C31F49"/>
    <w:rsid w:val="00C329F2"/>
    <w:rsid w:val="00C339F4"/>
    <w:rsid w:val="00C34482"/>
    <w:rsid w:val="00C35469"/>
    <w:rsid w:val="00C35EF9"/>
    <w:rsid w:val="00C36DC5"/>
    <w:rsid w:val="00C37CFA"/>
    <w:rsid w:val="00C4060D"/>
    <w:rsid w:val="00C408B5"/>
    <w:rsid w:val="00C40995"/>
    <w:rsid w:val="00C42117"/>
    <w:rsid w:val="00C42692"/>
    <w:rsid w:val="00C428D1"/>
    <w:rsid w:val="00C42A18"/>
    <w:rsid w:val="00C4325F"/>
    <w:rsid w:val="00C43636"/>
    <w:rsid w:val="00C440EF"/>
    <w:rsid w:val="00C44244"/>
    <w:rsid w:val="00C46433"/>
    <w:rsid w:val="00C476C2"/>
    <w:rsid w:val="00C478FB"/>
    <w:rsid w:val="00C50065"/>
    <w:rsid w:val="00C5082B"/>
    <w:rsid w:val="00C51371"/>
    <w:rsid w:val="00C527C4"/>
    <w:rsid w:val="00C5289E"/>
    <w:rsid w:val="00C52CAE"/>
    <w:rsid w:val="00C53614"/>
    <w:rsid w:val="00C53CC1"/>
    <w:rsid w:val="00C55AE2"/>
    <w:rsid w:val="00C56812"/>
    <w:rsid w:val="00C56C10"/>
    <w:rsid w:val="00C56FB2"/>
    <w:rsid w:val="00C57294"/>
    <w:rsid w:val="00C57691"/>
    <w:rsid w:val="00C57A14"/>
    <w:rsid w:val="00C60178"/>
    <w:rsid w:val="00C60731"/>
    <w:rsid w:val="00C60E34"/>
    <w:rsid w:val="00C6164F"/>
    <w:rsid w:val="00C61F70"/>
    <w:rsid w:val="00C628EF"/>
    <w:rsid w:val="00C62EE6"/>
    <w:rsid w:val="00C6333D"/>
    <w:rsid w:val="00C638E5"/>
    <w:rsid w:val="00C66035"/>
    <w:rsid w:val="00C66112"/>
    <w:rsid w:val="00C6644A"/>
    <w:rsid w:val="00C6782B"/>
    <w:rsid w:val="00C71386"/>
    <w:rsid w:val="00C722A3"/>
    <w:rsid w:val="00C72AC7"/>
    <w:rsid w:val="00C73AC6"/>
    <w:rsid w:val="00C73C18"/>
    <w:rsid w:val="00C73EC2"/>
    <w:rsid w:val="00C741D2"/>
    <w:rsid w:val="00C756E7"/>
    <w:rsid w:val="00C756FC"/>
    <w:rsid w:val="00C758A5"/>
    <w:rsid w:val="00C760CC"/>
    <w:rsid w:val="00C7725C"/>
    <w:rsid w:val="00C774AA"/>
    <w:rsid w:val="00C77891"/>
    <w:rsid w:val="00C812A5"/>
    <w:rsid w:val="00C81B42"/>
    <w:rsid w:val="00C82106"/>
    <w:rsid w:val="00C82404"/>
    <w:rsid w:val="00C825BA"/>
    <w:rsid w:val="00C82B82"/>
    <w:rsid w:val="00C83BC6"/>
    <w:rsid w:val="00C846C9"/>
    <w:rsid w:val="00C84AA3"/>
    <w:rsid w:val="00C84C55"/>
    <w:rsid w:val="00C86290"/>
    <w:rsid w:val="00C868C6"/>
    <w:rsid w:val="00C869B6"/>
    <w:rsid w:val="00C86B78"/>
    <w:rsid w:val="00C8702A"/>
    <w:rsid w:val="00C871C7"/>
    <w:rsid w:val="00C876AD"/>
    <w:rsid w:val="00C877B8"/>
    <w:rsid w:val="00C90501"/>
    <w:rsid w:val="00C9071D"/>
    <w:rsid w:val="00C91489"/>
    <w:rsid w:val="00C92F36"/>
    <w:rsid w:val="00C9579D"/>
    <w:rsid w:val="00C96CF4"/>
    <w:rsid w:val="00C9705C"/>
    <w:rsid w:val="00C97F6F"/>
    <w:rsid w:val="00CA066E"/>
    <w:rsid w:val="00CA124D"/>
    <w:rsid w:val="00CA19FF"/>
    <w:rsid w:val="00CA2063"/>
    <w:rsid w:val="00CA2296"/>
    <w:rsid w:val="00CA2327"/>
    <w:rsid w:val="00CA233B"/>
    <w:rsid w:val="00CA2738"/>
    <w:rsid w:val="00CA396B"/>
    <w:rsid w:val="00CA4410"/>
    <w:rsid w:val="00CA4AAC"/>
    <w:rsid w:val="00CA6141"/>
    <w:rsid w:val="00CA751D"/>
    <w:rsid w:val="00CA76D9"/>
    <w:rsid w:val="00CA7CEE"/>
    <w:rsid w:val="00CB0086"/>
    <w:rsid w:val="00CB183A"/>
    <w:rsid w:val="00CB1E27"/>
    <w:rsid w:val="00CB3068"/>
    <w:rsid w:val="00CB3207"/>
    <w:rsid w:val="00CB4474"/>
    <w:rsid w:val="00CB44B9"/>
    <w:rsid w:val="00CB46F7"/>
    <w:rsid w:val="00CB60A5"/>
    <w:rsid w:val="00CB6B74"/>
    <w:rsid w:val="00CB7976"/>
    <w:rsid w:val="00CB7ACC"/>
    <w:rsid w:val="00CC03AB"/>
    <w:rsid w:val="00CC0D24"/>
    <w:rsid w:val="00CC1306"/>
    <w:rsid w:val="00CC1A82"/>
    <w:rsid w:val="00CC2054"/>
    <w:rsid w:val="00CC25CB"/>
    <w:rsid w:val="00CC2D0C"/>
    <w:rsid w:val="00CC30D8"/>
    <w:rsid w:val="00CC39DF"/>
    <w:rsid w:val="00CC3C30"/>
    <w:rsid w:val="00CC3D58"/>
    <w:rsid w:val="00CC41DF"/>
    <w:rsid w:val="00CC4A19"/>
    <w:rsid w:val="00CC578C"/>
    <w:rsid w:val="00CC5FD5"/>
    <w:rsid w:val="00CC6E7F"/>
    <w:rsid w:val="00CC78A1"/>
    <w:rsid w:val="00CD0456"/>
    <w:rsid w:val="00CD0947"/>
    <w:rsid w:val="00CD1342"/>
    <w:rsid w:val="00CD4A48"/>
    <w:rsid w:val="00CD5FA9"/>
    <w:rsid w:val="00CE0AFF"/>
    <w:rsid w:val="00CE1036"/>
    <w:rsid w:val="00CE1E35"/>
    <w:rsid w:val="00CE1F90"/>
    <w:rsid w:val="00CE2A74"/>
    <w:rsid w:val="00CE2C3C"/>
    <w:rsid w:val="00CE389C"/>
    <w:rsid w:val="00CE53F6"/>
    <w:rsid w:val="00CE5878"/>
    <w:rsid w:val="00CE59B7"/>
    <w:rsid w:val="00CE7195"/>
    <w:rsid w:val="00CF0639"/>
    <w:rsid w:val="00CF0C44"/>
    <w:rsid w:val="00CF187B"/>
    <w:rsid w:val="00CF2B72"/>
    <w:rsid w:val="00CF2EE6"/>
    <w:rsid w:val="00CF2FB4"/>
    <w:rsid w:val="00CF4265"/>
    <w:rsid w:val="00CF496D"/>
    <w:rsid w:val="00CF552E"/>
    <w:rsid w:val="00CF62AC"/>
    <w:rsid w:val="00CF6ABD"/>
    <w:rsid w:val="00CF7327"/>
    <w:rsid w:val="00CF75A7"/>
    <w:rsid w:val="00D01082"/>
    <w:rsid w:val="00D0236E"/>
    <w:rsid w:val="00D02BA3"/>
    <w:rsid w:val="00D02C07"/>
    <w:rsid w:val="00D034CF"/>
    <w:rsid w:val="00D03D94"/>
    <w:rsid w:val="00D05276"/>
    <w:rsid w:val="00D0553E"/>
    <w:rsid w:val="00D06389"/>
    <w:rsid w:val="00D066FD"/>
    <w:rsid w:val="00D06828"/>
    <w:rsid w:val="00D0768D"/>
    <w:rsid w:val="00D10AA0"/>
    <w:rsid w:val="00D11021"/>
    <w:rsid w:val="00D111D2"/>
    <w:rsid w:val="00D11DA3"/>
    <w:rsid w:val="00D12440"/>
    <w:rsid w:val="00D129F5"/>
    <w:rsid w:val="00D12C0A"/>
    <w:rsid w:val="00D14FEF"/>
    <w:rsid w:val="00D15523"/>
    <w:rsid w:val="00D15AE0"/>
    <w:rsid w:val="00D1655C"/>
    <w:rsid w:val="00D16650"/>
    <w:rsid w:val="00D1708B"/>
    <w:rsid w:val="00D170F3"/>
    <w:rsid w:val="00D1727C"/>
    <w:rsid w:val="00D1797F"/>
    <w:rsid w:val="00D179DD"/>
    <w:rsid w:val="00D201E0"/>
    <w:rsid w:val="00D20794"/>
    <w:rsid w:val="00D21DAA"/>
    <w:rsid w:val="00D22537"/>
    <w:rsid w:val="00D22683"/>
    <w:rsid w:val="00D23DF0"/>
    <w:rsid w:val="00D23F9F"/>
    <w:rsid w:val="00D24621"/>
    <w:rsid w:val="00D249B7"/>
    <w:rsid w:val="00D24F81"/>
    <w:rsid w:val="00D251FB"/>
    <w:rsid w:val="00D2618D"/>
    <w:rsid w:val="00D263B3"/>
    <w:rsid w:val="00D26443"/>
    <w:rsid w:val="00D26C39"/>
    <w:rsid w:val="00D27B92"/>
    <w:rsid w:val="00D27DA6"/>
    <w:rsid w:val="00D306F2"/>
    <w:rsid w:val="00D30AF8"/>
    <w:rsid w:val="00D30FCD"/>
    <w:rsid w:val="00D319A8"/>
    <w:rsid w:val="00D31FAA"/>
    <w:rsid w:val="00D32791"/>
    <w:rsid w:val="00D32A28"/>
    <w:rsid w:val="00D32F60"/>
    <w:rsid w:val="00D333A7"/>
    <w:rsid w:val="00D337AB"/>
    <w:rsid w:val="00D33EA1"/>
    <w:rsid w:val="00D34BF6"/>
    <w:rsid w:val="00D34C1F"/>
    <w:rsid w:val="00D3503F"/>
    <w:rsid w:val="00D3512A"/>
    <w:rsid w:val="00D35265"/>
    <w:rsid w:val="00D355A1"/>
    <w:rsid w:val="00D40630"/>
    <w:rsid w:val="00D40F23"/>
    <w:rsid w:val="00D415D6"/>
    <w:rsid w:val="00D418AB"/>
    <w:rsid w:val="00D41EED"/>
    <w:rsid w:val="00D4247F"/>
    <w:rsid w:val="00D427BC"/>
    <w:rsid w:val="00D4397E"/>
    <w:rsid w:val="00D43CE2"/>
    <w:rsid w:val="00D4437F"/>
    <w:rsid w:val="00D44DB2"/>
    <w:rsid w:val="00D4575B"/>
    <w:rsid w:val="00D45D91"/>
    <w:rsid w:val="00D46AC1"/>
    <w:rsid w:val="00D50074"/>
    <w:rsid w:val="00D50315"/>
    <w:rsid w:val="00D5032A"/>
    <w:rsid w:val="00D505A5"/>
    <w:rsid w:val="00D50FDC"/>
    <w:rsid w:val="00D5170F"/>
    <w:rsid w:val="00D52719"/>
    <w:rsid w:val="00D53513"/>
    <w:rsid w:val="00D537DC"/>
    <w:rsid w:val="00D54044"/>
    <w:rsid w:val="00D54929"/>
    <w:rsid w:val="00D54E13"/>
    <w:rsid w:val="00D55C57"/>
    <w:rsid w:val="00D56B51"/>
    <w:rsid w:val="00D56BD9"/>
    <w:rsid w:val="00D576AC"/>
    <w:rsid w:val="00D57D89"/>
    <w:rsid w:val="00D602DC"/>
    <w:rsid w:val="00D60C7B"/>
    <w:rsid w:val="00D6119E"/>
    <w:rsid w:val="00D621B1"/>
    <w:rsid w:val="00D638F4"/>
    <w:rsid w:val="00D63C4D"/>
    <w:rsid w:val="00D645A6"/>
    <w:rsid w:val="00D6485E"/>
    <w:rsid w:val="00D652F0"/>
    <w:rsid w:val="00D657BF"/>
    <w:rsid w:val="00D6610E"/>
    <w:rsid w:val="00D6699D"/>
    <w:rsid w:val="00D67072"/>
    <w:rsid w:val="00D67A19"/>
    <w:rsid w:val="00D67ACA"/>
    <w:rsid w:val="00D71254"/>
    <w:rsid w:val="00D71353"/>
    <w:rsid w:val="00D714CD"/>
    <w:rsid w:val="00D72157"/>
    <w:rsid w:val="00D72923"/>
    <w:rsid w:val="00D73210"/>
    <w:rsid w:val="00D734EE"/>
    <w:rsid w:val="00D75CAD"/>
    <w:rsid w:val="00D76EED"/>
    <w:rsid w:val="00D76F7F"/>
    <w:rsid w:val="00D77A77"/>
    <w:rsid w:val="00D77AF2"/>
    <w:rsid w:val="00D80625"/>
    <w:rsid w:val="00D8064D"/>
    <w:rsid w:val="00D80BF8"/>
    <w:rsid w:val="00D80DB8"/>
    <w:rsid w:val="00D80E26"/>
    <w:rsid w:val="00D813FB"/>
    <w:rsid w:val="00D81A21"/>
    <w:rsid w:val="00D81A98"/>
    <w:rsid w:val="00D8295C"/>
    <w:rsid w:val="00D82EB2"/>
    <w:rsid w:val="00D82F5A"/>
    <w:rsid w:val="00D83954"/>
    <w:rsid w:val="00D842CC"/>
    <w:rsid w:val="00D85EBC"/>
    <w:rsid w:val="00D86E9B"/>
    <w:rsid w:val="00D87581"/>
    <w:rsid w:val="00D87CF2"/>
    <w:rsid w:val="00D87D75"/>
    <w:rsid w:val="00D9025E"/>
    <w:rsid w:val="00D91205"/>
    <w:rsid w:val="00D922A6"/>
    <w:rsid w:val="00D92909"/>
    <w:rsid w:val="00D92C18"/>
    <w:rsid w:val="00D935AA"/>
    <w:rsid w:val="00D93815"/>
    <w:rsid w:val="00D93B19"/>
    <w:rsid w:val="00D94553"/>
    <w:rsid w:val="00D94AD5"/>
    <w:rsid w:val="00D94B7B"/>
    <w:rsid w:val="00D95273"/>
    <w:rsid w:val="00D960DF"/>
    <w:rsid w:val="00D96398"/>
    <w:rsid w:val="00D97491"/>
    <w:rsid w:val="00D97A8D"/>
    <w:rsid w:val="00D97C0F"/>
    <w:rsid w:val="00D97D4C"/>
    <w:rsid w:val="00D97FE4"/>
    <w:rsid w:val="00DA02FB"/>
    <w:rsid w:val="00DA1040"/>
    <w:rsid w:val="00DA1A9A"/>
    <w:rsid w:val="00DA2F10"/>
    <w:rsid w:val="00DA46EF"/>
    <w:rsid w:val="00DA4971"/>
    <w:rsid w:val="00DA4C24"/>
    <w:rsid w:val="00DA4FD4"/>
    <w:rsid w:val="00DA5173"/>
    <w:rsid w:val="00DA5BFD"/>
    <w:rsid w:val="00DA61EB"/>
    <w:rsid w:val="00DA632B"/>
    <w:rsid w:val="00DA665A"/>
    <w:rsid w:val="00DA74C6"/>
    <w:rsid w:val="00DA7A19"/>
    <w:rsid w:val="00DA7DF5"/>
    <w:rsid w:val="00DB034F"/>
    <w:rsid w:val="00DB1F73"/>
    <w:rsid w:val="00DB23C0"/>
    <w:rsid w:val="00DB2E0F"/>
    <w:rsid w:val="00DB3521"/>
    <w:rsid w:val="00DB3713"/>
    <w:rsid w:val="00DB4769"/>
    <w:rsid w:val="00DB4A6A"/>
    <w:rsid w:val="00DB5427"/>
    <w:rsid w:val="00DB7368"/>
    <w:rsid w:val="00DB7BBC"/>
    <w:rsid w:val="00DC0C3E"/>
    <w:rsid w:val="00DC0C5E"/>
    <w:rsid w:val="00DC1982"/>
    <w:rsid w:val="00DC1D10"/>
    <w:rsid w:val="00DC3773"/>
    <w:rsid w:val="00DC4927"/>
    <w:rsid w:val="00DC49A1"/>
    <w:rsid w:val="00DC4DD0"/>
    <w:rsid w:val="00DC6F43"/>
    <w:rsid w:val="00DC7159"/>
    <w:rsid w:val="00DC72D0"/>
    <w:rsid w:val="00DC76F2"/>
    <w:rsid w:val="00DD079C"/>
    <w:rsid w:val="00DD0B17"/>
    <w:rsid w:val="00DD1AE6"/>
    <w:rsid w:val="00DD2971"/>
    <w:rsid w:val="00DD3D7F"/>
    <w:rsid w:val="00DD495B"/>
    <w:rsid w:val="00DD502E"/>
    <w:rsid w:val="00DD523A"/>
    <w:rsid w:val="00DD5254"/>
    <w:rsid w:val="00DD6062"/>
    <w:rsid w:val="00DD6412"/>
    <w:rsid w:val="00DD73F0"/>
    <w:rsid w:val="00DD7A3C"/>
    <w:rsid w:val="00DE000A"/>
    <w:rsid w:val="00DE06EB"/>
    <w:rsid w:val="00DE09C4"/>
    <w:rsid w:val="00DE100C"/>
    <w:rsid w:val="00DE12BC"/>
    <w:rsid w:val="00DE1DD5"/>
    <w:rsid w:val="00DE1FB3"/>
    <w:rsid w:val="00DE21E8"/>
    <w:rsid w:val="00DE2B93"/>
    <w:rsid w:val="00DE2E88"/>
    <w:rsid w:val="00DE3FB6"/>
    <w:rsid w:val="00DE4003"/>
    <w:rsid w:val="00DE425B"/>
    <w:rsid w:val="00DE468A"/>
    <w:rsid w:val="00DE4CE6"/>
    <w:rsid w:val="00DE4E44"/>
    <w:rsid w:val="00DE58F1"/>
    <w:rsid w:val="00DE7504"/>
    <w:rsid w:val="00DE7EB7"/>
    <w:rsid w:val="00DF002B"/>
    <w:rsid w:val="00DF0ADC"/>
    <w:rsid w:val="00DF0B9E"/>
    <w:rsid w:val="00DF0C75"/>
    <w:rsid w:val="00DF11DB"/>
    <w:rsid w:val="00DF241E"/>
    <w:rsid w:val="00DF38D7"/>
    <w:rsid w:val="00DF39B6"/>
    <w:rsid w:val="00DF4133"/>
    <w:rsid w:val="00DF4E78"/>
    <w:rsid w:val="00DF4F7D"/>
    <w:rsid w:val="00DF56AE"/>
    <w:rsid w:val="00DF6265"/>
    <w:rsid w:val="00DF64FD"/>
    <w:rsid w:val="00DF65D2"/>
    <w:rsid w:val="00DF7C2C"/>
    <w:rsid w:val="00E0014C"/>
    <w:rsid w:val="00E01023"/>
    <w:rsid w:val="00E01B54"/>
    <w:rsid w:val="00E02627"/>
    <w:rsid w:val="00E02B35"/>
    <w:rsid w:val="00E02EDA"/>
    <w:rsid w:val="00E045A8"/>
    <w:rsid w:val="00E049AE"/>
    <w:rsid w:val="00E058D8"/>
    <w:rsid w:val="00E059FC"/>
    <w:rsid w:val="00E07AC0"/>
    <w:rsid w:val="00E07B3F"/>
    <w:rsid w:val="00E07BA8"/>
    <w:rsid w:val="00E10508"/>
    <w:rsid w:val="00E10B88"/>
    <w:rsid w:val="00E10BD7"/>
    <w:rsid w:val="00E11666"/>
    <w:rsid w:val="00E12FC0"/>
    <w:rsid w:val="00E13737"/>
    <w:rsid w:val="00E13EEB"/>
    <w:rsid w:val="00E13F7B"/>
    <w:rsid w:val="00E1429F"/>
    <w:rsid w:val="00E154BA"/>
    <w:rsid w:val="00E15715"/>
    <w:rsid w:val="00E1595F"/>
    <w:rsid w:val="00E16C6A"/>
    <w:rsid w:val="00E16CBF"/>
    <w:rsid w:val="00E17705"/>
    <w:rsid w:val="00E207D4"/>
    <w:rsid w:val="00E21C50"/>
    <w:rsid w:val="00E21C8C"/>
    <w:rsid w:val="00E224EB"/>
    <w:rsid w:val="00E22A53"/>
    <w:rsid w:val="00E22B41"/>
    <w:rsid w:val="00E23B99"/>
    <w:rsid w:val="00E2440D"/>
    <w:rsid w:val="00E2493E"/>
    <w:rsid w:val="00E259BD"/>
    <w:rsid w:val="00E26204"/>
    <w:rsid w:val="00E263B2"/>
    <w:rsid w:val="00E26BB8"/>
    <w:rsid w:val="00E273C4"/>
    <w:rsid w:val="00E2777F"/>
    <w:rsid w:val="00E279AA"/>
    <w:rsid w:val="00E27E5C"/>
    <w:rsid w:val="00E30450"/>
    <w:rsid w:val="00E30C18"/>
    <w:rsid w:val="00E314E4"/>
    <w:rsid w:val="00E31E30"/>
    <w:rsid w:val="00E32391"/>
    <w:rsid w:val="00E34A28"/>
    <w:rsid w:val="00E34E53"/>
    <w:rsid w:val="00E35DAE"/>
    <w:rsid w:val="00E36DA3"/>
    <w:rsid w:val="00E378F6"/>
    <w:rsid w:val="00E40D60"/>
    <w:rsid w:val="00E419EF"/>
    <w:rsid w:val="00E41E6C"/>
    <w:rsid w:val="00E4365E"/>
    <w:rsid w:val="00E4398E"/>
    <w:rsid w:val="00E44244"/>
    <w:rsid w:val="00E44971"/>
    <w:rsid w:val="00E4498E"/>
    <w:rsid w:val="00E44C72"/>
    <w:rsid w:val="00E45649"/>
    <w:rsid w:val="00E4601D"/>
    <w:rsid w:val="00E46886"/>
    <w:rsid w:val="00E46AB9"/>
    <w:rsid w:val="00E46E15"/>
    <w:rsid w:val="00E47AC2"/>
    <w:rsid w:val="00E5075A"/>
    <w:rsid w:val="00E51393"/>
    <w:rsid w:val="00E516DC"/>
    <w:rsid w:val="00E51B85"/>
    <w:rsid w:val="00E5204A"/>
    <w:rsid w:val="00E52123"/>
    <w:rsid w:val="00E52A43"/>
    <w:rsid w:val="00E5400B"/>
    <w:rsid w:val="00E5435D"/>
    <w:rsid w:val="00E54D7F"/>
    <w:rsid w:val="00E55298"/>
    <w:rsid w:val="00E55F2E"/>
    <w:rsid w:val="00E5641B"/>
    <w:rsid w:val="00E567BE"/>
    <w:rsid w:val="00E569DD"/>
    <w:rsid w:val="00E57115"/>
    <w:rsid w:val="00E60917"/>
    <w:rsid w:val="00E60984"/>
    <w:rsid w:val="00E60A83"/>
    <w:rsid w:val="00E614F9"/>
    <w:rsid w:val="00E616E5"/>
    <w:rsid w:val="00E61EEB"/>
    <w:rsid w:val="00E6244D"/>
    <w:rsid w:val="00E6282B"/>
    <w:rsid w:val="00E63592"/>
    <w:rsid w:val="00E64152"/>
    <w:rsid w:val="00E6453F"/>
    <w:rsid w:val="00E6539B"/>
    <w:rsid w:val="00E657C9"/>
    <w:rsid w:val="00E660C0"/>
    <w:rsid w:val="00E6672B"/>
    <w:rsid w:val="00E672A4"/>
    <w:rsid w:val="00E675A0"/>
    <w:rsid w:val="00E70383"/>
    <w:rsid w:val="00E716F9"/>
    <w:rsid w:val="00E72452"/>
    <w:rsid w:val="00E7254F"/>
    <w:rsid w:val="00E726E5"/>
    <w:rsid w:val="00E731AB"/>
    <w:rsid w:val="00E73540"/>
    <w:rsid w:val="00E73CCA"/>
    <w:rsid w:val="00E7542D"/>
    <w:rsid w:val="00E76069"/>
    <w:rsid w:val="00E763C9"/>
    <w:rsid w:val="00E768DC"/>
    <w:rsid w:val="00E76D5D"/>
    <w:rsid w:val="00E80395"/>
    <w:rsid w:val="00E80AEF"/>
    <w:rsid w:val="00E8101A"/>
    <w:rsid w:val="00E8208A"/>
    <w:rsid w:val="00E821BE"/>
    <w:rsid w:val="00E823A0"/>
    <w:rsid w:val="00E829C3"/>
    <w:rsid w:val="00E85610"/>
    <w:rsid w:val="00E85AE6"/>
    <w:rsid w:val="00E8633C"/>
    <w:rsid w:val="00E86925"/>
    <w:rsid w:val="00E87712"/>
    <w:rsid w:val="00E8793E"/>
    <w:rsid w:val="00E92C5A"/>
    <w:rsid w:val="00E92F5C"/>
    <w:rsid w:val="00E9304D"/>
    <w:rsid w:val="00E93C6E"/>
    <w:rsid w:val="00E93E5A"/>
    <w:rsid w:val="00E9402D"/>
    <w:rsid w:val="00E94A94"/>
    <w:rsid w:val="00E950DD"/>
    <w:rsid w:val="00E95ACE"/>
    <w:rsid w:val="00E95D32"/>
    <w:rsid w:val="00E9664E"/>
    <w:rsid w:val="00E96840"/>
    <w:rsid w:val="00E96977"/>
    <w:rsid w:val="00E9699C"/>
    <w:rsid w:val="00E96B24"/>
    <w:rsid w:val="00E97340"/>
    <w:rsid w:val="00E97535"/>
    <w:rsid w:val="00EA0261"/>
    <w:rsid w:val="00EA09D0"/>
    <w:rsid w:val="00EA159F"/>
    <w:rsid w:val="00EA15D0"/>
    <w:rsid w:val="00EA36BB"/>
    <w:rsid w:val="00EA3958"/>
    <w:rsid w:val="00EA454C"/>
    <w:rsid w:val="00EA493B"/>
    <w:rsid w:val="00EA4FA2"/>
    <w:rsid w:val="00EA552E"/>
    <w:rsid w:val="00EA55A4"/>
    <w:rsid w:val="00EA6D09"/>
    <w:rsid w:val="00EA7528"/>
    <w:rsid w:val="00EA772A"/>
    <w:rsid w:val="00EA7F44"/>
    <w:rsid w:val="00EB03BD"/>
    <w:rsid w:val="00EB0566"/>
    <w:rsid w:val="00EB1473"/>
    <w:rsid w:val="00EB151A"/>
    <w:rsid w:val="00EB1547"/>
    <w:rsid w:val="00EB1969"/>
    <w:rsid w:val="00EB2C4C"/>
    <w:rsid w:val="00EB2C6F"/>
    <w:rsid w:val="00EB4D8A"/>
    <w:rsid w:val="00EB5673"/>
    <w:rsid w:val="00EB606B"/>
    <w:rsid w:val="00EB664C"/>
    <w:rsid w:val="00EB6921"/>
    <w:rsid w:val="00EB6E96"/>
    <w:rsid w:val="00EC0C30"/>
    <w:rsid w:val="00EC0D6A"/>
    <w:rsid w:val="00EC0DE7"/>
    <w:rsid w:val="00EC1732"/>
    <w:rsid w:val="00EC176D"/>
    <w:rsid w:val="00EC19D3"/>
    <w:rsid w:val="00EC1A19"/>
    <w:rsid w:val="00EC255A"/>
    <w:rsid w:val="00EC2B9F"/>
    <w:rsid w:val="00EC3D1F"/>
    <w:rsid w:val="00EC3E2A"/>
    <w:rsid w:val="00EC49C9"/>
    <w:rsid w:val="00EC4BE0"/>
    <w:rsid w:val="00EC4D1E"/>
    <w:rsid w:val="00EC4FA8"/>
    <w:rsid w:val="00EC6334"/>
    <w:rsid w:val="00EC69BC"/>
    <w:rsid w:val="00EC76A4"/>
    <w:rsid w:val="00EC7853"/>
    <w:rsid w:val="00ED05A2"/>
    <w:rsid w:val="00ED14C6"/>
    <w:rsid w:val="00ED2902"/>
    <w:rsid w:val="00ED394D"/>
    <w:rsid w:val="00ED3C4B"/>
    <w:rsid w:val="00ED4312"/>
    <w:rsid w:val="00ED4686"/>
    <w:rsid w:val="00ED4CAE"/>
    <w:rsid w:val="00ED5561"/>
    <w:rsid w:val="00ED65D9"/>
    <w:rsid w:val="00ED6BB6"/>
    <w:rsid w:val="00ED71B3"/>
    <w:rsid w:val="00ED78B9"/>
    <w:rsid w:val="00ED7DBC"/>
    <w:rsid w:val="00EE0043"/>
    <w:rsid w:val="00EE01F5"/>
    <w:rsid w:val="00EE0425"/>
    <w:rsid w:val="00EE0CB4"/>
    <w:rsid w:val="00EE27EB"/>
    <w:rsid w:val="00EE2948"/>
    <w:rsid w:val="00EE2CE6"/>
    <w:rsid w:val="00EE32CA"/>
    <w:rsid w:val="00EE40C4"/>
    <w:rsid w:val="00EE585C"/>
    <w:rsid w:val="00EE72EB"/>
    <w:rsid w:val="00EE74CD"/>
    <w:rsid w:val="00EE78BF"/>
    <w:rsid w:val="00EF0D67"/>
    <w:rsid w:val="00EF2AA7"/>
    <w:rsid w:val="00EF2C98"/>
    <w:rsid w:val="00EF2F9B"/>
    <w:rsid w:val="00EF42EF"/>
    <w:rsid w:val="00EF62EF"/>
    <w:rsid w:val="00EF67B5"/>
    <w:rsid w:val="00EF6C14"/>
    <w:rsid w:val="00F0078F"/>
    <w:rsid w:val="00F0082A"/>
    <w:rsid w:val="00F01D01"/>
    <w:rsid w:val="00F026C4"/>
    <w:rsid w:val="00F030C1"/>
    <w:rsid w:val="00F03409"/>
    <w:rsid w:val="00F03DD0"/>
    <w:rsid w:val="00F03E32"/>
    <w:rsid w:val="00F042E5"/>
    <w:rsid w:val="00F04386"/>
    <w:rsid w:val="00F04A30"/>
    <w:rsid w:val="00F05B9F"/>
    <w:rsid w:val="00F0644E"/>
    <w:rsid w:val="00F06AEC"/>
    <w:rsid w:val="00F10585"/>
    <w:rsid w:val="00F105A0"/>
    <w:rsid w:val="00F10F01"/>
    <w:rsid w:val="00F11D77"/>
    <w:rsid w:val="00F11E0D"/>
    <w:rsid w:val="00F12182"/>
    <w:rsid w:val="00F122C5"/>
    <w:rsid w:val="00F129E5"/>
    <w:rsid w:val="00F12A6A"/>
    <w:rsid w:val="00F12FBC"/>
    <w:rsid w:val="00F133C8"/>
    <w:rsid w:val="00F1385D"/>
    <w:rsid w:val="00F13E9C"/>
    <w:rsid w:val="00F153C7"/>
    <w:rsid w:val="00F1658F"/>
    <w:rsid w:val="00F1714D"/>
    <w:rsid w:val="00F17D45"/>
    <w:rsid w:val="00F17E2B"/>
    <w:rsid w:val="00F2030E"/>
    <w:rsid w:val="00F210D3"/>
    <w:rsid w:val="00F211B0"/>
    <w:rsid w:val="00F212B4"/>
    <w:rsid w:val="00F214AF"/>
    <w:rsid w:val="00F2151F"/>
    <w:rsid w:val="00F21A9D"/>
    <w:rsid w:val="00F21B6D"/>
    <w:rsid w:val="00F22844"/>
    <w:rsid w:val="00F230A5"/>
    <w:rsid w:val="00F23899"/>
    <w:rsid w:val="00F23C02"/>
    <w:rsid w:val="00F23EA1"/>
    <w:rsid w:val="00F24617"/>
    <w:rsid w:val="00F24BA6"/>
    <w:rsid w:val="00F2520C"/>
    <w:rsid w:val="00F25E22"/>
    <w:rsid w:val="00F269AB"/>
    <w:rsid w:val="00F27217"/>
    <w:rsid w:val="00F27C82"/>
    <w:rsid w:val="00F27FFA"/>
    <w:rsid w:val="00F304B2"/>
    <w:rsid w:val="00F30925"/>
    <w:rsid w:val="00F315B3"/>
    <w:rsid w:val="00F32B88"/>
    <w:rsid w:val="00F32F45"/>
    <w:rsid w:val="00F330B4"/>
    <w:rsid w:val="00F33FDB"/>
    <w:rsid w:val="00F34152"/>
    <w:rsid w:val="00F35142"/>
    <w:rsid w:val="00F354F2"/>
    <w:rsid w:val="00F3591B"/>
    <w:rsid w:val="00F35CCD"/>
    <w:rsid w:val="00F36708"/>
    <w:rsid w:val="00F367F0"/>
    <w:rsid w:val="00F36995"/>
    <w:rsid w:val="00F36DF0"/>
    <w:rsid w:val="00F37141"/>
    <w:rsid w:val="00F4000C"/>
    <w:rsid w:val="00F410AE"/>
    <w:rsid w:val="00F41E3C"/>
    <w:rsid w:val="00F41EB0"/>
    <w:rsid w:val="00F42EB1"/>
    <w:rsid w:val="00F43F88"/>
    <w:rsid w:val="00F43F99"/>
    <w:rsid w:val="00F445E2"/>
    <w:rsid w:val="00F44B51"/>
    <w:rsid w:val="00F4773F"/>
    <w:rsid w:val="00F50449"/>
    <w:rsid w:val="00F50BDF"/>
    <w:rsid w:val="00F515F2"/>
    <w:rsid w:val="00F51760"/>
    <w:rsid w:val="00F52644"/>
    <w:rsid w:val="00F53524"/>
    <w:rsid w:val="00F544AE"/>
    <w:rsid w:val="00F547F6"/>
    <w:rsid w:val="00F55F0B"/>
    <w:rsid w:val="00F56599"/>
    <w:rsid w:val="00F577FD"/>
    <w:rsid w:val="00F60272"/>
    <w:rsid w:val="00F60467"/>
    <w:rsid w:val="00F606B2"/>
    <w:rsid w:val="00F61734"/>
    <w:rsid w:val="00F61E94"/>
    <w:rsid w:val="00F62557"/>
    <w:rsid w:val="00F62DF7"/>
    <w:rsid w:val="00F63152"/>
    <w:rsid w:val="00F65B5A"/>
    <w:rsid w:val="00F66276"/>
    <w:rsid w:val="00F66AED"/>
    <w:rsid w:val="00F66BFF"/>
    <w:rsid w:val="00F66D16"/>
    <w:rsid w:val="00F673EB"/>
    <w:rsid w:val="00F674AC"/>
    <w:rsid w:val="00F67648"/>
    <w:rsid w:val="00F6792D"/>
    <w:rsid w:val="00F704EF"/>
    <w:rsid w:val="00F7050B"/>
    <w:rsid w:val="00F70DCC"/>
    <w:rsid w:val="00F720E1"/>
    <w:rsid w:val="00F721AB"/>
    <w:rsid w:val="00F7347C"/>
    <w:rsid w:val="00F76050"/>
    <w:rsid w:val="00F760A8"/>
    <w:rsid w:val="00F763C9"/>
    <w:rsid w:val="00F778A1"/>
    <w:rsid w:val="00F77F44"/>
    <w:rsid w:val="00F8049F"/>
    <w:rsid w:val="00F80CD4"/>
    <w:rsid w:val="00F80D1B"/>
    <w:rsid w:val="00F828B7"/>
    <w:rsid w:val="00F82F91"/>
    <w:rsid w:val="00F83368"/>
    <w:rsid w:val="00F837AC"/>
    <w:rsid w:val="00F84921"/>
    <w:rsid w:val="00F84DDD"/>
    <w:rsid w:val="00F84F43"/>
    <w:rsid w:val="00F85063"/>
    <w:rsid w:val="00F85C49"/>
    <w:rsid w:val="00F86137"/>
    <w:rsid w:val="00F86224"/>
    <w:rsid w:val="00F8691D"/>
    <w:rsid w:val="00F86C7E"/>
    <w:rsid w:val="00F90648"/>
    <w:rsid w:val="00F90A75"/>
    <w:rsid w:val="00F90FC2"/>
    <w:rsid w:val="00F91793"/>
    <w:rsid w:val="00F92B63"/>
    <w:rsid w:val="00F92F95"/>
    <w:rsid w:val="00F9341B"/>
    <w:rsid w:val="00F938F1"/>
    <w:rsid w:val="00F9452C"/>
    <w:rsid w:val="00F94687"/>
    <w:rsid w:val="00F95AC7"/>
    <w:rsid w:val="00F95DFA"/>
    <w:rsid w:val="00F96407"/>
    <w:rsid w:val="00F96F8A"/>
    <w:rsid w:val="00F97779"/>
    <w:rsid w:val="00F979D8"/>
    <w:rsid w:val="00F97B13"/>
    <w:rsid w:val="00FA00AF"/>
    <w:rsid w:val="00FA1371"/>
    <w:rsid w:val="00FA184D"/>
    <w:rsid w:val="00FA2439"/>
    <w:rsid w:val="00FA248F"/>
    <w:rsid w:val="00FA2F14"/>
    <w:rsid w:val="00FA2F4C"/>
    <w:rsid w:val="00FA3900"/>
    <w:rsid w:val="00FA3E79"/>
    <w:rsid w:val="00FA4478"/>
    <w:rsid w:val="00FA57EB"/>
    <w:rsid w:val="00FA67D4"/>
    <w:rsid w:val="00FA7C5A"/>
    <w:rsid w:val="00FB00EA"/>
    <w:rsid w:val="00FB0A96"/>
    <w:rsid w:val="00FB1674"/>
    <w:rsid w:val="00FB1705"/>
    <w:rsid w:val="00FB1E28"/>
    <w:rsid w:val="00FB364B"/>
    <w:rsid w:val="00FB47CA"/>
    <w:rsid w:val="00FB493A"/>
    <w:rsid w:val="00FB4DB4"/>
    <w:rsid w:val="00FB5C52"/>
    <w:rsid w:val="00FB5DF8"/>
    <w:rsid w:val="00FB6CEC"/>
    <w:rsid w:val="00FB7027"/>
    <w:rsid w:val="00FB73EB"/>
    <w:rsid w:val="00FB7A7A"/>
    <w:rsid w:val="00FB7F7B"/>
    <w:rsid w:val="00FC0518"/>
    <w:rsid w:val="00FC077B"/>
    <w:rsid w:val="00FC08D5"/>
    <w:rsid w:val="00FC1066"/>
    <w:rsid w:val="00FC1974"/>
    <w:rsid w:val="00FC1B75"/>
    <w:rsid w:val="00FC2CD4"/>
    <w:rsid w:val="00FC3479"/>
    <w:rsid w:val="00FC3C8C"/>
    <w:rsid w:val="00FC4A08"/>
    <w:rsid w:val="00FC4B3A"/>
    <w:rsid w:val="00FC62B0"/>
    <w:rsid w:val="00FC62BD"/>
    <w:rsid w:val="00FC6AE3"/>
    <w:rsid w:val="00FC76F8"/>
    <w:rsid w:val="00FD1177"/>
    <w:rsid w:val="00FD1E6E"/>
    <w:rsid w:val="00FD2082"/>
    <w:rsid w:val="00FD20D8"/>
    <w:rsid w:val="00FD2783"/>
    <w:rsid w:val="00FD27A9"/>
    <w:rsid w:val="00FD38CC"/>
    <w:rsid w:val="00FD3B11"/>
    <w:rsid w:val="00FD5252"/>
    <w:rsid w:val="00FD5FE2"/>
    <w:rsid w:val="00FD65C9"/>
    <w:rsid w:val="00FD7157"/>
    <w:rsid w:val="00FD7275"/>
    <w:rsid w:val="00FE09DA"/>
    <w:rsid w:val="00FE0CE0"/>
    <w:rsid w:val="00FE1781"/>
    <w:rsid w:val="00FE17F3"/>
    <w:rsid w:val="00FE2085"/>
    <w:rsid w:val="00FE22D0"/>
    <w:rsid w:val="00FE3C33"/>
    <w:rsid w:val="00FE536F"/>
    <w:rsid w:val="00FE6791"/>
    <w:rsid w:val="00FE6C72"/>
    <w:rsid w:val="00FE7D02"/>
    <w:rsid w:val="00FF09A2"/>
    <w:rsid w:val="00FF0E3F"/>
    <w:rsid w:val="00FF1458"/>
    <w:rsid w:val="00FF29B7"/>
    <w:rsid w:val="00FF397A"/>
    <w:rsid w:val="00FF39FE"/>
    <w:rsid w:val="00FF3E4C"/>
    <w:rsid w:val="00FF3E88"/>
    <w:rsid w:val="00FF4D8D"/>
    <w:rsid w:val="00FF503C"/>
    <w:rsid w:val="00FF5A9B"/>
    <w:rsid w:val="00FF5F3F"/>
    <w:rsid w:val="00FF6140"/>
    <w:rsid w:val="00FF6621"/>
    <w:rsid w:val="00FF6701"/>
    <w:rsid w:val="00FF6B36"/>
    <w:rsid w:val="00FF6C1E"/>
    <w:rsid w:val="00FF780C"/>
    <w:rsid w:val="00FF7982"/>
    <w:rsid w:val="00FF7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13F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left="446"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237"/>
    <w:pPr>
      <w:ind w:left="0" w:firstLine="0"/>
    </w:pPr>
  </w:style>
  <w:style w:type="paragraph" w:styleId="Heading1">
    <w:name w:val="heading 1"/>
    <w:basedOn w:val="Normal"/>
    <w:next w:val="Normal"/>
    <w:link w:val="Heading1Char"/>
    <w:uiPriority w:val="9"/>
    <w:qFormat/>
    <w:rsid w:val="009742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1320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73BB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unhideWhenUsed/>
    <w:qFormat/>
    <w:rsid w:val="00E54D7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84203"/>
    <w:pPr>
      <w:keepNext/>
      <w:keepLines/>
      <w:spacing w:before="4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84203"/>
    <w:pPr>
      <w:keepNext/>
      <w:keepLines/>
      <w:spacing w:before="40"/>
      <w:ind w:left="1152" w:hanging="115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84203"/>
    <w:pPr>
      <w:keepNext/>
      <w:keepLines/>
      <w:spacing w:before="40"/>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8420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8420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23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1320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73BB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54D7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184203"/>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184203"/>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184203"/>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1842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420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974237"/>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76294F"/>
    <w:rPr>
      <w:sz w:val="16"/>
      <w:szCs w:val="16"/>
    </w:rPr>
  </w:style>
  <w:style w:type="paragraph" w:styleId="CommentText">
    <w:name w:val="annotation text"/>
    <w:basedOn w:val="Normal"/>
    <w:link w:val="CommentTextChar"/>
    <w:uiPriority w:val="99"/>
    <w:semiHidden/>
    <w:unhideWhenUsed/>
    <w:rsid w:val="0076294F"/>
    <w:rPr>
      <w:sz w:val="20"/>
      <w:szCs w:val="20"/>
    </w:rPr>
  </w:style>
  <w:style w:type="character" w:customStyle="1" w:styleId="CommentTextChar">
    <w:name w:val="Comment Text Char"/>
    <w:basedOn w:val="DefaultParagraphFont"/>
    <w:link w:val="CommentText"/>
    <w:uiPriority w:val="99"/>
    <w:semiHidden/>
    <w:rsid w:val="0076294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6294F"/>
    <w:rPr>
      <w:b/>
      <w:bCs/>
    </w:rPr>
  </w:style>
  <w:style w:type="character" w:customStyle="1" w:styleId="CommentSubjectChar">
    <w:name w:val="Comment Subject Char"/>
    <w:basedOn w:val="CommentTextChar"/>
    <w:link w:val="CommentSubject"/>
    <w:uiPriority w:val="99"/>
    <w:semiHidden/>
    <w:rsid w:val="0076294F"/>
    <w:rPr>
      <w:rFonts w:ascii="Times New Roman" w:hAnsi="Times New Roman"/>
      <w:b/>
      <w:bCs/>
      <w:sz w:val="20"/>
      <w:szCs w:val="20"/>
    </w:rPr>
  </w:style>
  <w:style w:type="paragraph" w:styleId="Revision">
    <w:name w:val="Revision"/>
    <w:hidden/>
    <w:uiPriority w:val="99"/>
    <w:semiHidden/>
    <w:rsid w:val="00474EC3"/>
    <w:rPr>
      <w:rFonts w:ascii="Times New Roman" w:hAnsi="Times New Roman"/>
      <w:sz w:val="24"/>
    </w:rPr>
  </w:style>
  <w:style w:type="paragraph" w:styleId="TOC3">
    <w:name w:val="toc 3"/>
    <w:basedOn w:val="Normal"/>
    <w:next w:val="Normal"/>
    <w:autoRedefine/>
    <w:uiPriority w:val="39"/>
    <w:semiHidden/>
    <w:unhideWhenUsed/>
    <w:rsid w:val="00B44592"/>
    <w:pPr>
      <w:spacing w:after="100"/>
      <w:ind w:left="480"/>
    </w:pPr>
  </w:style>
  <w:style w:type="table" w:customStyle="1" w:styleId="TableGrid1">
    <w:name w:val="Table Grid1"/>
    <w:basedOn w:val="TableNormal"/>
    <w:next w:val="TableGrid"/>
    <w:uiPriority w:val="59"/>
    <w:rsid w:val="005B11F7"/>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F6145"/>
    <w:rPr>
      <w:color w:val="808080"/>
    </w:rPr>
  </w:style>
  <w:style w:type="paragraph" w:customStyle="1" w:styleId="GBIExerciseTitle">
    <w:name w:val="GBI Exercise Title"/>
    <w:basedOn w:val="Normal"/>
    <w:link w:val="GBIExerciseTitleChar"/>
    <w:autoRedefine/>
    <w:qFormat/>
    <w:rsid w:val="00974237"/>
    <w:pPr>
      <w:tabs>
        <w:tab w:val="left" w:pos="4189"/>
      </w:tabs>
      <w:spacing w:after="200"/>
      <w:contextualSpacing/>
      <w:jc w:val="center"/>
    </w:pPr>
    <w:rPr>
      <w:rFonts w:ascii="Arial" w:hAnsi="Arial" w:cs="Arial"/>
      <w:b/>
      <w:sz w:val="52"/>
      <w:szCs w:val="52"/>
    </w:rPr>
  </w:style>
  <w:style w:type="character" w:customStyle="1" w:styleId="GBIExerciseTitleChar">
    <w:name w:val="GBI Exercise Title Char"/>
    <w:basedOn w:val="DefaultParagraphFont"/>
    <w:link w:val="GBIExerciseTitle"/>
    <w:rsid w:val="00974237"/>
    <w:rPr>
      <w:rFonts w:ascii="Arial" w:hAnsi="Arial" w:cs="Arial"/>
      <w:b/>
      <w:sz w:val="52"/>
      <w:szCs w:val="52"/>
    </w:rPr>
  </w:style>
  <w:style w:type="character" w:customStyle="1" w:styleId="GBITableofContentsHeader">
    <w:name w:val="GBI Table of Contents Header"/>
    <w:uiPriority w:val="1"/>
    <w:qFormat/>
    <w:rsid w:val="00974237"/>
    <w:rPr>
      <w:rFonts w:ascii="Arial" w:hAnsi="Arial"/>
      <w:color w:val="244061" w:themeColor="accent1" w:themeShade="80"/>
      <w:sz w:val="32"/>
      <w:u w:val="single"/>
    </w:rPr>
  </w:style>
  <w:style w:type="paragraph" w:customStyle="1" w:styleId="GBISectionHeader">
    <w:name w:val="GBI Section Header"/>
    <w:next w:val="Normal"/>
    <w:qFormat/>
    <w:rsid w:val="00974237"/>
    <w:pPr>
      <w:framePr w:w="10080" w:wrap="around" w:hAnchor="text" w:xAlign="center" w:yAlign="top"/>
      <w:numPr>
        <w:ilvl w:val="1"/>
        <w:numId w:val="25"/>
      </w:numPr>
      <w:pBdr>
        <w:top w:val="single" w:sz="8" w:space="0" w:color="1F497D" w:themeColor="text2"/>
        <w:left w:val="single" w:sz="8" w:space="0" w:color="1F497D" w:themeColor="text2"/>
        <w:bottom w:val="single" w:sz="8" w:space="0" w:color="1F497D" w:themeColor="text2"/>
        <w:right w:val="single" w:sz="8" w:space="0" w:color="1F497D" w:themeColor="text2"/>
      </w:pBdr>
      <w:shd w:val="clear" w:color="auto" w:fill="C6D9F1" w:themeFill="text2" w:themeFillTint="33"/>
      <w:contextualSpacing/>
      <w:outlineLvl w:val="1"/>
    </w:pPr>
    <w:rPr>
      <w:rFonts w:ascii="Calibri" w:eastAsiaTheme="majorEastAsia" w:hAnsi="Calibri" w:cstheme="majorBidi"/>
      <w:b/>
      <w:bCs/>
      <w:iCs/>
      <w:color w:val="0F243E" w:themeColor="text2" w:themeShade="80"/>
      <w:sz w:val="28"/>
      <w:lang w:bidi="en-US"/>
    </w:rPr>
  </w:style>
  <w:style w:type="paragraph" w:customStyle="1" w:styleId="GBIStepHeader">
    <w:name w:val="GBI Step Header"/>
    <w:qFormat/>
    <w:rsid w:val="00974237"/>
    <w:pPr>
      <w:numPr>
        <w:ilvl w:val="2"/>
        <w:numId w:val="25"/>
      </w:numPr>
    </w:pPr>
    <w:rPr>
      <w:rFonts w:cs="Times New Roman"/>
      <w:b/>
      <w:iCs/>
      <w:szCs w:val="24"/>
      <w:lang w:bidi="en-US"/>
    </w:rPr>
  </w:style>
  <w:style w:type="paragraph" w:customStyle="1" w:styleId="GBIPartHeader">
    <w:name w:val="GBI Part Header"/>
    <w:basedOn w:val="Heading1"/>
    <w:autoRedefine/>
    <w:qFormat/>
    <w:rsid w:val="00974237"/>
    <w:pPr>
      <w:numPr>
        <w:numId w:val="25"/>
      </w:numPr>
      <w:contextualSpacing/>
    </w:pPr>
    <w:rPr>
      <w:rFonts w:ascii="Arial" w:hAnsi="Arial"/>
      <w:b/>
      <w:bCs/>
      <w:color w:val="auto"/>
      <w:sz w:val="52"/>
      <w:szCs w:val="28"/>
    </w:rPr>
  </w:style>
  <w:style w:type="paragraph" w:customStyle="1" w:styleId="GBINavigationHeader">
    <w:name w:val="GBI Navigation Header"/>
    <w:link w:val="GBINavigationHeaderChar"/>
    <w:autoRedefine/>
    <w:qFormat/>
    <w:rsid w:val="00974237"/>
    <w:pPr>
      <w:pBdr>
        <w:top w:val="single" w:sz="4" w:space="0" w:color="365F91" w:themeColor="accent1" w:themeShade="BF"/>
        <w:left w:val="single" w:sz="48" w:space="2" w:color="365F91" w:themeColor="accent1" w:themeShade="BF"/>
        <w:bottom w:val="single" w:sz="4" w:space="0" w:color="365F91" w:themeColor="accent1" w:themeShade="BF"/>
        <w:right w:val="single" w:sz="4" w:space="4" w:color="365F91" w:themeColor="accent1" w:themeShade="BF"/>
      </w:pBdr>
      <w:spacing w:before="200" w:after="100" w:line="269" w:lineRule="auto"/>
      <w:ind w:left="144"/>
      <w:contextualSpacing/>
    </w:pPr>
    <w:rPr>
      <w:rFonts w:asciiTheme="majorHAnsi" w:eastAsiaTheme="majorEastAsia" w:hAnsiTheme="majorHAnsi" w:cs="Times New Roman"/>
      <w:b/>
      <w:bCs/>
      <w:i/>
      <w:iCs/>
      <w:color w:val="365F91" w:themeColor="accent1" w:themeShade="BF"/>
      <w:sz w:val="28"/>
      <w:szCs w:val="28"/>
      <w:lang w:bidi="en-US"/>
    </w:rPr>
  </w:style>
  <w:style w:type="character" w:customStyle="1" w:styleId="GBINavigationHeaderChar">
    <w:name w:val="GBI Navigation Header Char"/>
    <w:basedOn w:val="DefaultParagraphFont"/>
    <w:link w:val="GBINavigationHeader"/>
    <w:rsid w:val="00974237"/>
    <w:rPr>
      <w:rFonts w:asciiTheme="majorHAnsi" w:eastAsiaTheme="majorEastAsia" w:hAnsiTheme="majorHAnsi" w:cs="Times New Roman"/>
      <w:b/>
      <w:bCs/>
      <w:i/>
      <w:iCs/>
      <w:color w:val="365F91" w:themeColor="accent1" w:themeShade="BF"/>
      <w:sz w:val="28"/>
      <w:szCs w:val="28"/>
      <w:lang w:bidi="en-US"/>
    </w:rPr>
  </w:style>
  <w:style w:type="paragraph" w:customStyle="1" w:styleId="GBINavigationPath">
    <w:name w:val="GBI Navigation Path"/>
    <w:link w:val="GBINavigationPathChar"/>
    <w:autoRedefine/>
    <w:qFormat/>
    <w:rsid w:val="00974237"/>
    <w:pPr>
      <w:pBdr>
        <w:left w:val="single" w:sz="4" w:space="2" w:color="365F91" w:themeColor="accent1" w:themeShade="BF"/>
        <w:bottom w:val="single" w:sz="4" w:space="2" w:color="365F91" w:themeColor="accent1" w:themeShade="BF"/>
      </w:pBdr>
      <w:spacing w:before="200" w:after="100"/>
      <w:ind w:left="86"/>
      <w:contextualSpacing/>
    </w:pPr>
    <w:rPr>
      <w:rFonts w:asciiTheme="majorHAnsi" w:eastAsiaTheme="majorEastAsia" w:hAnsiTheme="majorHAnsi" w:cstheme="majorBidi"/>
      <w:b/>
      <w:bCs/>
      <w:iCs/>
      <w:color w:val="365F91" w:themeColor="accent1" w:themeShade="BF"/>
      <w:lang w:bidi="en-US"/>
    </w:rPr>
  </w:style>
  <w:style w:type="character" w:customStyle="1" w:styleId="GBINavigationPathChar">
    <w:name w:val="GBI Navigation Path Char"/>
    <w:basedOn w:val="DefaultParagraphFont"/>
    <w:link w:val="GBINavigationPath"/>
    <w:rsid w:val="00974237"/>
    <w:rPr>
      <w:rFonts w:asciiTheme="majorHAnsi" w:eastAsiaTheme="majorEastAsia" w:hAnsiTheme="majorHAnsi" w:cstheme="majorBidi"/>
      <w:b/>
      <w:bCs/>
      <w:iCs/>
      <w:color w:val="365F91" w:themeColor="accent1" w:themeShade="BF"/>
      <w:lang w:bidi="en-US"/>
    </w:rPr>
  </w:style>
  <w:style w:type="paragraph" w:customStyle="1" w:styleId="GBIQuestion">
    <w:name w:val="GBI Question"/>
    <w:basedOn w:val="Normal"/>
    <w:qFormat/>
    <w:rsid w:val="00974237"/>
    <w:pPr>
      <w:keepNext/>
      <w:numPr>
        <w:numId w:val="4"/>
      </w:numPr>
      <w:tabs>
        <w:tab w:val="left" w:pos="720"/>
        <w:tab w:val="right" w:pos="9360"/>
      </w:tabs>
    </w:pPr>
    <w:rPr>
      <w:rFonts w:cs="Times New Roman"/>
      <w:iCs/>
      <w:color w:val="244061" w:themeColor="accent1" w:themeShade="80"/>
      <w:szCs w:val="24"/>
      <w:lang w:bidi="en-US"/>
    </w:rPr>
  </w:style>
  <w:style w:type="paragraph" w:customStyle="1" w:styleId="GBIImportantInstruction">
    <w:name w:val="GBI Important Instruction"/>
    <w:basedOn w:val="Normal"/>
    <w:next w:val="Normal"/>
    <w:qFormat/>
    <w:rsid w:val="00974237"/>
    <w:pPr>
      <w:numPr>
        <w:numId w:val="1"/>
      </w:numPr>
      <w:ind w:left="432" w:hanging="360"/>
      <w:contextualSpacing/>
    </w:pPr>
    <w:rPr>
      <w:rFonts w:eastAsiaTheme="minorEastAsia" w:cs="Times New Roman"/>
      <w:iCs/>
      <w:szCs w:val="24"/>
      <w:lang w:val="en-GB" w:bidi="en-US"/>
    </w:rPr>
  </w:style>
  <w:style w:type="character" w:customStyle="1" w:styleId="GBIHiddenAnswers">
    <w:name w:val="GBI Hidden Answers"/>
    <w:basedOn w:val="DefaultParagraphFont"/>
    <w:uiPriority w:val="1"/>
    <w:qFormat/>
    <w:rsid w:val="00FC1974"/>
    <w:rPr>
      <w:rFonts w:ascii="Times New Roman" w:hAnsi="Times New Roman"/>
      <w:b/>
      <w:dstrike w:val="0"/>
      <w:vanish/>
      <w:color w:val="632423" w:themeColor="accent2" w:themeShade="80"/>
      <w:sz w:val="24"/>
      <w:u w:val="none"/>
      <w:bdr w:val="none" w:sz="0" w:space="0" w:color="auto"/>
      <w:shd w:val="clear" w:color="auto" w:fill="C6D9F1" w:themeFill="text2" w:themeFillTint="33"/>
      <w:vertAlign w:val="baseline"/>
    </w:rPr>
  </w:style>
  <w:style w:type="paragraph" w:customStyle="1" w:styleId="GBISubHeading">
    <w:name w:val="GBI Sub Heading"/>
    <w:basedOn w:val="Normal"/>
    <w:qFormat/>
    <w:rsid w:val="00974237"/>
    <w:pPr>
      <w:contextualSpacing/>
    </w:pPr>
    <w:rPr>
      <w:rFonts w:ascii="Times New Roman" w:eastAsiaTheme="minorEastAsia" w:hAnsi="Times New Roman" w:cs="Times New Roman"/>
      <w:iCs/>
      <w:color w:val="365F91" w:themeColor="accent1" w:themeShade="BF"/>
      <w:sz w:val="36"/>
      <w:szCs w:val="24"/>
      <w:lang w:val="en-GB" w:bidi="en-US"/>
    </w:rPr>
  </w:style>
  <w:style w:type="paragraph" w:customStyle="1" w:styleId="GBIAnswerSheetAnswers">
    <w:name w:val="GBI Answer Sheet Answers"/>
    <w:next w:val="Normal"/>
    <w:link w:val="GBIAnswerSheetAnswersChar"/>
    <w:qFormat/>
    <w:rsid w:val="00974237"/>
    <w:pPr>
      <w:spacing w:after="160" w:line="259" w:lineRule="auto"/>
      <w:ind w:left="0" w:firstLine="0"/>
    </w:pPr>
    <w:rPr>
      <w:rFonts w:cs="Arial"/>
      <w:b/>
      <w:color w:val="FF0000"/>
      <w:szCs w:val="52"/>
    </w:rPr>
  </w:style>
  <w:style w:type="character" w:customStyle="1" w:styleId="GBIAnswerSheetAnswersChar">
    <w:name w:val="GBI Answer Sheet Answers Char"/>
    <w:basedOn w:val="DefaultParagraphFont"/>
    <w:link w:val="GBIAnswerSheetAnswers"/>
    <w:rsid w:val="00974237"/>
    <w:rPr>
      <w:rFonts w:cs="Arial"/>
      <w:b/>
      <w:color w:val="FF0000"/>
      <w:szCs w:val="52"/>
    </w:rPr>
  </w:style>
  <w:style w:type="paragraph" w:styleId="ListParagraph">
    <w:name w:val="List Paragraph"/>
    <w:basedOn w:val="Normal"/>
    <w:uiPriority w:val="34"/>
    <w:qFormat/>
    <w:rsid w:val="00974237"/>
    <w:pPr>
      <w:ind w:left="720"/>
      <w:contextualSpacing/>
    </w:pPr>
  </w:style>
  <w:style w:type="paragraph" w:styleId="Header">
    <w:name w:val="header"/>
    <w:basedOn w:val="Normal"/>
    <w:link w:val="HeaderChar"/>
    <w:uiPriority w:val="99"/>
    <w:unhideWhenUsed/>
    <w:rsid w:val="00974237"/>
    <w:pPr>
      <w:tabs>
        <w:tab w:val="center" w:pos="4680"/>
        <w:tab w:val="right" w:pos="9360"/>
      </w:tabs>
    </w:pPr>
  </w:style>
  <w:style w:type="character" w:customStyle="1" w:styleId="HeaderChar">
    <w:name w:val="Header Char"/>
    <w:basedOn w:val="DefaultParagraphFont"/>
    <w:link w:val="Header"/>
    <w:uiPriority w:val="99"/>
    <w:rsid w:val="00974237"/>
  </w:style>
  <w:style w:type="paragraph" w:styleId="Footer">
    <w:name w:val="footer"/>
    <w:basedOn w:val="Normal"/>
    <w:link w:val="FooterChar"/>
    <w:unhideWhenUsed/>
    <w:rsid w:val="00974237"/>
    <w:pPr>
      <w:tabs>
        <w:tab w:val="center" w:pos="4680"/>
        <w:tab w:val="right" w:pos="9360"/>
      </w:tabs>
    </w:pPr>
  </w:style>
  <w:style w:type="character" w:customStyle="1" w:styleId="FooterChar">
    <w:name w:val="Footer Char"/>
    <w:basedOn w:val="DefaultParagraphFont"/>
    <w:link w:val="Footer"/>
    <w:rsid w:val="00974237"/>
  </w:style>
  <w:style w:type="character" w:styleId="Hyperlink">
    <w:name w:val="Hyperlink"/>
    <w:basedOn w:val="DefaultParagraphFont"/>
    <w:uiPriority w:val="99"/>
    <w:unhideWhenUsed/>
    <w:rsid w:val="00974237"/>
    <w:rPr>
      <w:color w:val="0000FF" w:themeColor="hyperlink"/>
      <w:u w:val="single"/>
    </w:rPr>
  </w:style>
  <w:style w:type="paragraph" w:styleId="TOC1">
    <w:name w:val="toc 1"/>
    <w:aliases w:val="GBI Table of Contents"/>
    <w:basedOn w:val="Normal"/>
    <w:next w:val="Normal"/>
    <w:autoRedefine/>
    <w:uiPriority w:val="39"/>
    <w:unhideWhenUsed/>
    <w:qFormat/>
    <w:rsid w:val="00974237"/>
    <w:pPr>
      <w:tabs>
        <w:tab w:val="right" w:leader="dot" w:pos="9350"/>
      </w:tabs>
      <w:spacing w:line="360" w:lineRule="auto"/>
    </w:pPr>
    <w:rPr>
      <w:rFonts w:eastAsiaTheme="minorEastAsia"/>
      <w:color w:val="244061" w:themeColor="accent1" w:themeShade="80"/>
    </w:rPr>
  </w:style>
  <w:style w:type="paragraph" w:customStyle="1" w:styleId="GBIInstructorWarning">
    <w:name w:val="GBI Instructor Warning"/>
    <w:next w:val="Normal"/>
    <w:qFormat/>
    <w:rsid w:val="00974237"/>
    <w:pPr>
      <w:spacing w:after="160" w:line="259" w:lineRule="auto"/>
      <w:ind w:left="0" w:firstLine="0"/>
      <w:jc w:val="center"/>
    </w:pPr>
    <w:rPr>
      <w:b/>
      <w:caps/>
      <w:color w:val="FF0000"/>
      <w:sz w:val="52"/>
    </w:rPr>
  </w:style>
  <w:style w:type="paragraph" w:styleId="BalloonText">
    <w:name w:val="Balloon Text"/>
    <w:basedOn w:val="Normal"/>
    <w:link w:val="BalloonTextChar"/>
    <w:uiPriority w:val="99"/>
    <w:semiHidden/>
    <w:unhideWhenUsed/>
    <w:rsid w:val="00025362"/>
    <w:rPr>
      <w:rFonts w:ascii="Tahoma" w:hAnsi="Tahoma" w:cs="Tahoma"/>
      <w:sz w:val="16"/>
      <w:szCs w:val="16"/>
    </w:rPr>
  </w:style>
  <w:style w:type="character" w:customStyle="1" w:styleId="BalloonTextChar">
    <w:name w:val="Balloon Text Char"/>
    <w:basedOn w:val="DefaultParagraphFont"/>
    <w:link w:val="BalloonText"/>
    <w:uiPriority w:val="99"/>
    <w:semiHidden/>
    <w:rsid w:val="000253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left="446"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237"/>
    <w:pPr>
      <w:ind w:left="0" w:firstLine="0"/>
    </w:pPr>
  </w:style>
  <w:style w:type="paragraph" w:styleId="Heading1">
    <w:name w:val="heading 1"/>
    <w:basedOn w:val="Normal"/>
    <w:next w:val="Normal"/>
    <w:link w:val="Heading1Char"/>
    <w:uiPriority w:val="9"/>
    <w:qFormat/>
    <w:rsid w:val="009742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1320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73BB5"/>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unhideWhenUsed/>
    <w:qFormat/>
    <w:rsid w:val="00E54D7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84203"/>
    <w:pPr>
      <w:keepNext/>
      <w:keepLines/>
      <w:spacing w:before="4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84203"/>
    <w:pPr>
      <w:keepNext/>
      <w:keepLines/>
      <w:spacing w:before="40"/>
      <w:ind w:left="1152" w:hanging="115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84203"/>
    <w:pPr>
      <w:keepNext/>
      <w:keepLines/>
      <w:spacing w:before="40"/>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8420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8420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23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1320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73BB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54D7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184203"/>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184203"/>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184203"/>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1842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420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974237"/>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76294F"/>
    <w:rPr>
      <w:sz w:val="16"/>
      <w:szCs w:val="16"/>
    </w:rPr>
  </w:style>
  <w:style w:type="paragraph" w:styleId="CommentText">
    <w:name w:val="annotation text"/>
    <w:basedOn w:val="Normal"/>
    <w:link w:val="CommentTextChar"/>
    <w:uiPriority w:val="99"/>
    <w:semiHidden/>
    <w:unhideWhenUsed/>
    <w:rsid w:val="0076294F"/>
    <w:rPr>
      <w:sz w:val="20"/>
      <w:szCs w:val="20"/>
    </w:rPr>
  </w:style>
  <w:style w:type="character" w:customStyle="1" w:styleId="CommentTextChar">
    <w:name w:val="Comment Text Char"/>
    <w:basedOn w:val="DefaultParagraphFont"/>
    <w:link w:val="CommentText"/>
    <w:uiPriority w:val="99"/>
    <w:semiHidden/>
    <w:rsid w:val="0076294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6294F"/>
    <w:rPr>
      <w:b/>
      <w:bCs/>
    </w:rPr>
  </w:style>
  <w:style w:type="character" w:customStyle="1" w:styleId="CommentSubjectChar">
    <w:name w:val="Comment Subject Char"/>
    <w:basedOn w:val="CommentTextChar"/>
    <w:link w:val="CommentSubject"/>
    <w:uiPriority w:val="99"/>
    <w:semiHidden/>
    <w:rsid w:val="0076294F"/>
    <w:rPr>
      <w:rFonts w:ascii="Times New Roman" w:hAnsi="Times New Roman"/>
      <w:b/>
      <w:bCs/>
      <w:sz w:val="20"/>
      <w:szCs w:val="20"/>
    </w:rPr>
  </w:style>
  <w:style w:type="paragraph" w:styleId="Revision">
    <w:name w:val="Revision"/>
    <w:hidden/>
    <w:uiPriority w:val="99"/>
    <w:semiHidden/>
    <w:rsid w:val="00474EC3"/>
    <w:rPr>
      <w:rFonts w:ascii="Times New Roman" w:hAnsi="Times New Roman"/>
      <w:sz w:val="24"/>
    </w:rPr>
  </w:style>
  <w:style w:type="paragraph" w:styleId="TOC3">
    <w:name w:val="toc 3"/>
    <w:basedOn w:val="Normal"/>
    <w:next w:val="Normal"/>
    <w:autoRedefine/>
    <w:uiPriority w:val="39"/>
    <w:semiHidden/>
    <w:unhideWhenUsed/>
    <w:rsid w:val="00B44592"/>
    <w:pPr>
      <w:spacing w:after="100"/>
      <w:ind w:left="480"/>
    </w:pPr>
  </w:style>
  <w:style w:type="table" w:customStyle="1" w:styleId="TableGrid1">
    <w:name w:val="Table Grid1"/>
    <w:basedOn w:val="TableNormal"/>
    <w:next w:val="TableGrid"/>
    <w:uiPriority w:val="59"/>
    <w:rsid w:val="005B11F7"/>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F6145"/>
    <w:rPr>
      <w:color w:val="808080"/>
    </w:rPr>
  </w:style>
  <w:style w:type="paragraph" w:customStyle="1" w:styleId="GBIExerciseTitle">
    <w:name w:val="GBI Exercise Title"/>
    <w:basedOn w:val="Normal"/>
    <w:link w:val="GBIExerciseTitleChar"/>
    <w:autoRedefine/>
    <w:qFormat/>
    <w:rsid w:val="00974237"/>
    <w:pPr>
      <w:tabs>
        <w:tab w:val="left" w:pos="4189"/>
      </w:tabs>
      <w:spacing w:after="200"/>
      <w:contextualSpacing/>
      <w:jc w:val="center"/>
    </w:pPr>
    <w:rPr>
      <w:rFonts w:ascii="Arial" w:hAnsi="Arial" w:cs="Arial"/>
      <w:b/>
      <w:sz w:val="52"/>
      <w:szCs w:val="52"/>
    </w:rPr>
  </w:style>
  <w:style w:type="character" w:customStyle="1" w:styleId="GBIExerciseTitleChar">
    <w:name w:val="GBI Exercise Title Char"/>
    <w:basedOn w:val="DefaultParagraphFont"/>
    <w:link w:val="GBIExerciseTitle"/>
    <w:rsid w:val="00974237"/>
    <w:rPr>
      <w:rFonts w:ascii="Arial" w:hAnsi="Arial" w:cs="Arial"/>
      <w:b/>
      <w:sz w:val="52"/>
      <w:szCs w:val="52"/>
    </w:rPr>
  </w:style>
  <w:style w:type="character" w:customStyle="1" w:styleId="GBITableofContentsHeader">
    <w:name w:val="GBI Table of Contents Header"/>
    <w:uiPriority w:val="1"/>
    <w:qFormat/>
    <w:rsid w:val="00974237"/>
    <w:rPr>
      <w:rFonts w:ascii="Arial" w:hAnsi="Arial"/>
      <w:color w:val="244061" w:themeColor="accent1" w:themeShade="80"/>
      <w:sz w:val="32"/>
      <w:u w:val="single"/>
    </w:rPr>
  </w:style>
  <w:style w:type="paragraph" w:customStyle="1" w:styleId="GBISectionHeader">
    <w:name w:val="GBI Section Header"/>
    <w:next w:val="Normal"/>
    <w:qFormat/>
    <w:rsid w:val="00974237"/>
    <w:pPr>
      <w:framePr w:w="10080" w:wrap="around" w:hAnchor="text" w:xAlign="center" w:yAlign="top"/>
      <w:numPr>
        <w:ilvl w:val="1"/>
        <w:numId w:val="25"/>
      </w:numPr>
      <w:pBdr>
        <w:top w:val="single" w:sz="8" w:space="0" w:color="1F497D" w:themeColor="text2"/>
        <w:left w:val="single" w:sz="8" w:space="0" w:color="1F497D" w:themeColor="text2"/>
        <w:bottom w:val="single" w:sz="8" w:space="0" w:color="1F497D" w:themeColor="text2"/>
        <w:right w:val="single" w:sz="8" w:space="0" w:color="1F497D" w:themeColor="text2"/>
      </w:pBdr>
      <w:shd w:val="clear" w:color="auto" w:fill="C6D9F1" w:themeFill="text2" w:themeFillTint="33"/>
      <w:contextualSpacing/>
      <w:outlineLvl w:val="1"/>
    </w:pPr>
    <w:rPr>
      <w:rFonts w:ascii="Calibri" w:eastAsiaTheme="majorEastAsia" w:hAnsi="Calibri" w:cstheme="majorBidi"/>
      <w:b/>
      <w:bCs/>
      <w:iCs/>
      <w:color w:val="0F243E" w:themeColor="text2" w:themeShade="80"/>
      <w:sz w:val="28"/>
      <w:lang w:bidi="en-US"/>
    </w:rPr>
  </w:style>
  <w:style w:type="paragraph" w:customStyle="1" w:styleId="GBIStepHeader">
    <w:name w:val="GBI Step Header"/>
    <w:qFormat/>
    <w:rsid w:val="00974237"/>
    <w:pPr>
      <w:numPr>
        <w:ilvl w:val="2"/>
        <w:numId w:val="25"/>
      </w:numPr>
    </w:pPr>
    <w:rPr>
      <w:rFonts w:cs="Times New Roman"/>
      <w:b/>
      <w:iCs/>
      <w:szCs w:val="24"/>
      <w:lang w:bidi="en-US"/>
    </w:rPr>
  </w:style>
  <w:style w:type="paragraph" w:customStyle="1" w:styleId="GBIPartHeader">
    <w:name w:val="GBI Part Header"/>
    <w:basedOn w:val="Heading1"/>
    <w:autoRedefine/>
    <w:qFormat/>
    <w:rsid w:val="00974237"/>
    <w:pPr>
      <w:numPr>
        <w:numId w:val="25"/>
      </w:numPr>
      <w:contextualSpacing/>
    </w:pPr>
    <w:rPr>
      <w:rFonts w:ascii="Arial" w:hAnsi="Arial"/>
      <w:b/>
      <w:bCs/>
      <w:color w:val="auto"/>
      <w:sz w:val="52"/>
      <w:szCs w:val="28"/>
    </w:rPr>
  </w:style>
  <w:style w:type="paragraph" w:customStyle="1" w:styleId="GBINavigationHeader">
    <w:name w:val="GBI Navigation Header"/>
    <w:link w:val="GBINavigationHeaderChar"/>
    <w:autoRedefine/>
    <w:qFormat/>
    <w:rsid w:val="00974237"/>
    <w:pPr>
      <w:pBdr>
        <w:top w:val="single" w:sz="4" w:space="0" w:color="365F91" w:themeColor="accent1" w:themeShade="BF"/>
        <w:left w:val="single" w:sz="48" w:space="2" w:color="365F91" w:themeColor="accent1" w:themeShade="BF"/>
        <w:bottom w:val="single" w:sz="4" w:space="0" w:color="365F91" w:themeColor="accent1" w:themeShade="BF"/>
        <w:right w:val="single" w:sz="4" w:space="4" w:color="365F91" w:themeColor="accent1" w:themeShade="BF"/>
      </w:pBdr>
      <w:spacing w:before="200" w:after="100" w:line="269" w:lineRule="auto"/>
      <w:ind w:left="144"/>
      <w:contextualSpacing/>
    </w:pPr>
    <w:rPr>
      <w:rFonts w:asciiTheme="majorHAnsi" w:eastAsiaTheme="majorEastAsia" w:hAnsiTheme="majorHAnsi" w:cs="Times New Roman"/>
      <w:b/>
      <w:bCs/>
      <w:i/>
      <w:iCs/>
      <w:color w:val="365F91" w:themeColor="accent1" w:themeShade="BF"/>
      <w:sz w:val="28"/>
      <w:szCs w:val="28"/>
      <w:lang w:bidi="en-US"/>
    </w:rPr>
  </w:style>
  <w:style w:type="character" w:customStyle="1" w:styleId="GBINavigationHeaderChar">
    <w:name w:val="GBI Navigation Header Char"/>
    <w:basedOn w:val="DefaultParagraphFont"/>
    <w:link w:val="GBINavigationHeader"/>
    <w:rsid w:val="00974237"/>
    <w:rPr>
      <w:rFonts w:asciiTheme="majorHAnsi" w:eastAsiaTheme="majorEastAsia" w:hAnsiTheme="majorHAnsi" w:cs="Times New Roman"/>
      <w:b/>
      <w:bCs/>
      <w:i/>
      <w:iCs/>
      <w:color w:val="365F91" w:themeColor="accent1" w:themeShade="BF"/>
      <w:sz w:val="28"/>
      <w:szCs w:val="28"/>
      <w:lang w:bidi="en-US"/>
    </w:rPr>
  </w:style>
  <w:style w:type="paragraph" w:customStyle="1" w:styleId="GBINavigationPath">
    <w:name w:val="GBI Navigation Path"/>
    <w:link w:val="GBINavigationPathChar"/>
    <w:autoRedefine/>
    <w:qFormat/>
    <w:rsid w:val="00974237"/>
    <w:pPr>
      <w:pBdr>
        <w:left w:val="single" w:sz="4" w:space="2" w:color="365F91" w:themeColor="accent1" w:themeShade="BF"/>
        <w:bottom w:val="single" w:sz="4" w:space="2" w:color="365F91" w:themeColor="accent1" w:themeShade="BF"/>
      </w:pBdr>
      <w:spacing w:before="200" w:after="100"/>
      <w:ind w:left="86"/>
      <w:contextualSpacing/>
    </w:pPr>
    <w:rPr>
      <w:rFonts w:asciiTheme="majorHAnsi" w:eastAsiaTheme="majorEastAsia" w:hAnsiTheme="majorHAnsi" w:cstheme="majorBidi"/>
      <w:b/>
      <w:bCs/>
      <w:iCs/>
      <w:color w:val="365F91" w:themeColor="accent1" w:themeShade="BF"/>
      <w:lang w:bidi="en-US"/>
    </w:rPr>
  </w:style>
  <w:style w:type="character" w:customStyle="1" w:styleId="GBINavigationPathChar">
    <w:name w:val="GBI Navigation Path Char"/>
    <w:basedOn w:val="DefaultParagraphFont"/>
    <w:link w:val="GBINavigationPath"/>
    <w:rsid w:val="00974237"/>
    <w:rPr>
      <w:rFonts w:asciiTheme="majorHAnsi" w:eastAsiaTheme="majorEastAsia" w:hAnsiTheme="majorHAnsi" w:cstheme="majorBidi"/>
      <w:b/>
      <w:bCs/>
      <w:iCs/>
      <w:color w:val="365F91" w:themeColor="accent1" w:themeShade="BF"/>
      <w:lang w:bidi="en-US"/>
    </w:rPr>
  </w:style>
  <w:style w:type="paragraph" w:customStyle="1" w:styleId="GBIQuestion">
    <w:name w:val="GBI Question"/>
    <w:basedOn w:val="Normal"/>
    <w:qFormat/>
    <w:rsid w:val="00974237"/>
    <w:pPr>
      <w:keepNext/>
      <w:numPr>
        <w:numId w:val="4"/>
      </w:numPr>
      <w:tabs>
        <w:tab w:val="left" w:pos="720"/>
        <w:tab w:val="right" w:pos="9360"/>
      </w:tabs>
    </w:pPr>
    <w:rPr>
      <w:rFonts w:cs="Times New Roman"/>
      <w:iCs/>
      <w:color w:val="244061" w:themeColor="accent1" w:themeShade="80"/>
      <w:szCs w:val="24"/>
      <w:lang w:bidi="en-US"/>
    </w:rPr>
  </w:style>
  <w:style w:type="paragraph" w:customStyle="1" w:styleId="GBIImportantInstruction">
    <w:name w:val="GBI Important Instruction"/>
    <w:basedOn w:val="Normal"/>
    <w:next w:val="Normal"/>
    <w:qFormat/>
    <w:rsid w:val="00974237"/>
    <w:pPr>
      <w:numPr>
        <w:numId w:val="1"/>
      </w:numPr>
      <w:ind w:left="432" w:hanging="360"/>
      <w:contextualSpacing/>
    </w:pPr>
    <w:rPr>
      <w:rFonts w:eastAsiaTheme="minorEastAsia" w:cs="Times New Roman"/>
      <w:iCs/>
      <w:szCs w:val="24"/>
      <w:lang w:val="en-GB" w:bidi="en-US"/>
    </w:rPr>
  </w:style>
  <w:style w:type="character" w:customStyle="1" w:styleId="GBIHiddenAnswers">
    <w:name w:val="GBI Hidden Answers"/>
    <w:basedOn w:val="DefaultParagraphFont"/>
    <w:uiPriority w:val="1"/>
    <w:qFormat/>
    <w:rsid w:val="00FC1974"/>
    <w:rPr>
      <w:rFonts w:ascii="Times New Roman" w:hAnsi="Times New Roman"/>
      <w:b/>
      <w:dstrike w:val="0"/>
      <w:vanish/>
      <w:color w:val="632423" w:themeColor="accent2" w:themeShade="80"/>
      <w:sz w:val="24"/>
      <w:u w:val="none"/>
      <w:bdr w:val="none" w:sz="0" w:space="0" w:color="auto"/>
      <w:shd w:val="clear" w:color="auto" w:fill="C6D9F1" w:themeFill="text2" w:themeFillTint="33"/>
      <w:vertAlign w:val="baseline"/>
    </w:rPr>
  </w:style>
  <w:style w:type="paragraph" w:customStyle="1" w:styleId="GBISubHeading">
    <w:name w:val="GBI Sub Heading"/>
    <w:basedOn w:val="Normal"/>
    <w:qFormat/>
    <w:rsid w:val="00974237"/>
    <w:pPr>
      <w:contextualSpacing/>
    </w:pPr>
    <w:rPr>
      <w:rFonts w:ascii="Times New Roman" w:eastAsiaTheme="minorEastAsia" w:hAnsi="Times New Roman" w:cs="Times New Roman"/>
      <w:iCs/>
      <w:color w:val="365F91" w:themeColor="accent1" w:themeShade="BF"/>
      <w:sz w:val="36"/>
      <w:szCs w:val="24"/>
      <w:lang w:val="en-GB" w:bidi="en-US"/>
    </w:rPr>
  </w:style>
  <w:style w:type="paragraph" w:customStyle="1" w:styleId="GBIAnswerSheetAnswers">
    <w:name w:val="GBI Answer Sheet Answers"/>
    <w:next w:val="Normal"/>
    <w:link w:val="GBIAnswerSheetAnswersChar"/>
    <w:qFormat/>
    <w:rsid w:val="00974237"/>
    <w:pPr>
      <w:spacing w:after="160" w:line="259" w:lineRule="auto"/>
      <w:ind w:left="0" w:firstLine="0"/>
    </w:pPr>
    <w:rPr>
      <w:rFonts w:cs="Arial"/>
      <w:b/>
      <w:color w:val="FF0000"/>
      <w:szCs w:val="52"/>
    </w:rPr>
  </w:style>
  <w:style w:type="character" w:customStyle="1" w:styleId="GBIAnswerSheetAnswersChar">
    <w:name w:val="GBI Answer Sheet Answers Char"/>
    <w:basedOn w:val="DefaultParagraphFont"/>
    <w:link w:val="GBIAnswerSheetAnswers"/>
    <w:rsid w:val="00974237"/>
    <w:rPr>
      <w:rFonts w:cs="Arial"/>
      <w:b/>
      <w:color w:val="FF0000"/>
      <w:szCs w:val="52"/>
    </w:rPr>
  </w:style>
  <w:style w:type="paragraph" w:styleId="ListParagraph">
    <w:name w:val="List Paragraph"/>
    <w:basedOn w:val="Normal"/>
    <w:uiPriority w:val="34"/>
    <w:qFormat/>
    <w:rsid w:val="00974237"/>
    <w:pPr>
      <w:ind w:left="720"/>
      <w:contextualSpacing/>
    </w:pPr>
  </w:style>
  <w:style w:type="paragraph" w:styleId="Header">
    <w:name w:val="header"/>
    <w:basedOn w:val="Normal"/>
    <w:link w:val="HeaderChar"/>
    <w:uiPriority w:val="99"/>
    <w:unhideWhenUsed/>
    <w:rsid w:val="00974237"/>
    <w:pPr>
      <w:tabs>
        <w:tab w:val="center" w:pos="4680"/>
        <w:tab w:val="right" w:pos="9360"/>
      </w:tabs>
    </w:pPr>
  </w:style>
  <w:style w:type="character" w:customStyle="1" w:styleId="HeaderChar">
    <w:name w:val="Header Char"/>
    <w:basedOn w:val="DefaultParagraphFont"/>
    <w:link w:val="Header"/>
    <w:uiPriority w:val="99"/>
    <w:rsid w:val="00974237"/>
  </w:style>
  <w:style w:type="paragraph" w:styleId="Footer">
    <w:name w:val="footer"/>
    <w:basedOn w:val="Normal"/>
    <w:link w:val="FooterChar"/>
    <w:unhideWhenUsed/>
    <w:rsid w:val="00974237"/>
    <w:pPr>
      <w:tabs>
        <w:tab w:val="center" w:pos="4680"/>
        <w:tab w:val="right" w:pos="9360"/>
      </w:tabs>
    </w:pPr>
  </w:style>
  <w:style w:type="character" w:customStyle="1" w:styleId="FooterChar">
    <w:name w:val="Footer Char"/>
    <w:basedOn w:val="DefaultParagraphFont"/>
    <w:link w:val="Footer"/>
    <w:rsid w:val="00974237"/>
  </w:style>
  <w:style w:type="character" w:styleId="Hyperlink">
    <w:name w:val="Hyperlink"/>
    <w:basedOn w:val="DefaultParagraphFont"/>
    <w:uiPriority w:val="99"/>
    <w:unhideWhenUsed/>
    <w:rsid w:val="00974237"/>
    <w:rPr>
      <w:color w:val="0000FF" w:themeColor="hyperlink"/>
      <w:u w:val="single"/>
    </w:rPr>
  </w:style>
  <w:style w:type="paragraph" w:styleId="TOC1">
    <w:name w:val="toc 1"/>
    <w:aliases w:val="GBI Table of Contents"/>
    <w:basedOn w:val="Normal"/>
    <w:next w:val="Normal"/>
    <w:autoRedefine/>
    <w:uiPriority w:val="39"/>
    <w:unhideWhenUsed/>
    <w:qFormat/>
    <w:rsid w:val="00974237"/>
    <w:pPr>
      <w:tabs>
        <w:tab w:val="right" w:leader="dot" w:pos="9350"/>
      </w:tabs>
      <w:spacing w:line="360" w:lineRule="auto"/>
    </w:pPr>
    <w:rPr>
      <w:rFonts w:eastAsiaTheme="minorEastAsia"/>
      <w:color w:val="244061" w:themeColor="accent1" w:themeShade="80"/>
    </w:rPr>
  </w:style>
  <w:style w:type="paragraph" w:customStyle="1" w:styleId="GBIInstructorWarning">
    <w:name w:val="GBI Instructor Warning"/>
    <w:next w:val="Normal"/>
    <w:qFormat/>
    <w:rsid w:val="00974237"/>
    <w:pPr>
      <w:spacing w:after="160" w:line="259" w:lineRule="auto"/>
      <w:ind w:left="0" w:firstLine="0"/>
      <w:jc w:val="center"/>
    </w:pPr>
    <w:rPr>
      <w:b/>
      <w:caps/>
      <w:color w:val="FF0000"/>
      <w:sz w:val="52"/>
    </w:rPr>
  </w:style>
  <w:style w:type="paragraph" w:styleId="BalloonText">
    <w:name w:val="Balloon Text"/>
    <w:basedOn w:val="Normal"/>
    <w:link w:val="BalloonTextChar"/>
    <w:uiPriority w:val="99"/>
    <w:semiHidden/>
    <w:unhideWhenUsed/>
    <w:rsid w:val="00025362"/>
    <w:rPr>
      <w:rFonts w:ascii="Tahoma" w:hAnsi="Tahoma" w:cs="Tahoma"/>
      <w:sz w:val="16"/>
      <w:szCs w:val="16"/>
    </w:rPr>
  </w:style>
  <w:style w:type="character" w:customStyle="1" w:styleId="BalloonTextChar">
    <w:name w:val="Balloon Text Char"/>
    <w:basedOn w:val="DefaultParagraphFont"/>
    <w:link w:val="BalloonText"/>
    <w:uiPriority w:val="99"/>
    <w:semiHidden/>
    <w:rsid w:val="000253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653320">
      <w:bodyDiv w:val="1"/>
      <w:marLeft w:val="0"/>
      <w:marRight w:val="0"/>
      <w:marTop w:val="0"/>
      <w:marBottom w:val="0"/>
      <w:divBdr>
        <w:top w:val="none" w:sz="0" w:space="0" w:color="auto"/>
        <w:left w:val="none" w:sz="0" w:space="0" w:color="auto"/>
        <w:bottom w:val="none" w:sz="0" w:space="0" w:color="auto"/>
        <w:right w:val="none" w:sz="0" w:space="0" w:color="auto"/>
      </w:divBdr>
    </w:div>
    <w:div w:id="120654398">
      <w:bodyDiv w:val="1"/>
      <w:marLeft w:val="0"/>
      <w:marRight w:val="0"/>
      <w:marTop w:val="0"/>
      <w:marBottom w:val="0"/>
      <w:divBdr>
        <w:top w:val="none" w:sz="0" w:space="0" w:color="auto"/>
        <w:left w:val="none" w:sz="0" w:space="0" w:color="auto"/>
        <w:bottom w:val="none" w:sz="0" w:space="0" w:color="auto"/>
        <w:right w:val="none" w:sz="0" w:space="0" w:color="auto"/>
      </w:divBdr>
    </w:div>
    <w:div w:id="182482008">
      <w:bodyDiv w:val="1"/>
      <w:marLeft w:val="0"/>
      <w:marRight w:val="0"/>
      <w:marTop w:val="0"/>
      <w:marBottom w:val="0"/>
      <w:divBdr>
        <w:top w:val="none" w:sz="0" w:space="0" w:color="auto"/>
        <w:left w:val="none" w:sz="0" w:space="0" w:color="auto"/>
        <w:bottom w:val="none" w:sz="0" w:space="0" w:color="auto"/>
        <w:right w:val="none" w:sz="0" w:space="0" w:color="auto"/>
      </w:divBdr>
    </w:div>
    <w:div w:id="325979641">
      <w:bodyDiv w:val="1"/>
      <w:marLeft w:val="0"/>
      <w:marRight w:val="0"/>
      <w:marTop w:val="0"/>
      <w:marBottom w:val="0"/>
      <w:divBdr>
        <w:top w:val="none" w:sz="0" w:space="0" w:color="auto"/>
        <w:left w:val="none" w:sz="0" w:space="0" w:color="auto"/>
        <w:bottom w:val="none" w:sz="0" w:space="0" w:color="auto"/>
        <w:right w:val="none" w:sz="0" w:space="0" w:color="auto"/>
      </w:divBdr>
    </w:div>
    <w:div w:id="420181914">
      <w:bodyDiv w:val="1"/>
      <w:marLeft w:val="0"/>
      <w:marRight w:val="0"/>
      <w:marTop w:val="0"/>
      <w:marBottom w:val="0"/>
      <w:divBdr>
        <w:top w:val="none" w:sz="0" w:space="0" w:color="auto"/>
        <w:left w:val="none" w:sz="0" w:space="0" w:color="auto"/>
        <w:bottom w:val="none" w:sz="0" w:space="0" w:color="auto"/>
        <w:right w:val="none" w:sz="0" w:space="0" w:color="auto"/>
      </w:divBdr>
    </w:div>
    <w:div w:id="451369122">
      <w:bodyDiv w:val="1"/>
      <w:marLeft w:val="0"/>
      <w:marRight w:val="0"/>
      <w:marTop w:val="0"/>
      <w:marBottom w:val="0"/>
      <w:divBdr>
        <w:top w:val="none" w:sz="0" w:space="0" w:color="auto"/>
        <w:left w:val="none" w:sz="0" w:space="0" w:color="auto"/>
        <w:bottom w:val="none" w:sz="0" w:space="0" w:color="auto"/>
        <w:right w:val="none" w:sz="0" w:space="0" w:color="auto"/>
      </w:divBdr>
    </w:div>
    <w:div w:id="671496564">
      <w:bodyDiv w:val="1"/>
      <w:marLeft w:val="0"/>
      <w:marRight w:val="0"/>
      <w:marTop w:val="0"/>
      <w:marBottom w:val="0"/>
      <w:divBdr>
        <w:top w:val="none" w:sz="0" w:space="0" w:color="auto"/>
        <w:left w:val="none" w:sz="0" w:space="0" w:color="auto"/>
        <w:bottom w:val="none" w:sz="0" w:space="0" w:color="auto"/>
        <w:right w:val="none" w:sz="0" w:space="0" w:color="auto"/>
      </w:divBdr>
    </w:div>
    <w:div w:id="811798176">
      <w:bodyDiv w:val="1"/>
      <w:marLeft w:val="0"/>
      <w:marRight w:val="0"/>
      <w:marTop w:val="0"/>
      <w:marBottom w:val="0"/>
      <w:divBdr>
        <w:top w:val="none" w:sz="0" w:space="0" w:color="auto"/>
        <w:left w:val="none" w:sz="0" w:space="0" w:color="auto"/>
        <w:bottom w:val="none" w:sz="0" w:space="0" w:color="auto"/>
        <w:right w:val="none" w:sz="0" w:space="0" w:color="auto"/>
      </w:divBdr>
    </w:div>
    <w:div w:id="1160658556">
      <w:bodyDiv w:val="1"/>
      <w:marLeft w:val="0"/>
      <w:marRight w:val="0"/>
      <w:marTop w:val="0"/>
      <w:marBottom w:val="0"/>
      <w:divBdr>
        <w:top w:val="none" w:sz="0" w:space="0" w:color="auto"/>
        <w:left w:val="none" w:sz="0" w:space="0" w:color="auto"/>
        <w:bottom w:val="none" w:sz="0" w:space="0" w:color="auto"/>
        <w:right w:val="none" w:sz="0" w:space="0" w:color="auto"/>
      </w:divBdr>
    </w:div>
    <w:div w:id="1193807328">
      <w:bodyDiv w:val="1"/>
      <w:marLeft w:val="0"/>
      <w:marRight w:val="0"/>
      <w:marTop w:val="0"/>
      <w:marBottom w:val="0"/>
      <w:divBdr>
        <w:top w:val="none" w:sz="0" w:space="0" w:color="auto"/>
        <w:left w:val="none" w:sz="0" w:space="0" w:color="auto"/>
        <w:bottom w:val="none" w:sz="0" w:space="0" w:color="auto"/>
        <w:right w:val="none" w:sz="0" w:space="0" w:color="auto"/>
      </w:divBdr>
    </w:div>
    <w:div w:id="1307779298">
      <w:bodyDiv w:val="1"/>
      <w:marLeft w:val="0"/>
      <w:marRight w:val="0"/>
      <w:marTop w:val="0"/>
      <w:marBottom w:val="0"/>
      <w:divBdr>
        <w:top w:val="none" w:sz="0" w:space="0" w:color="auto"/>
        <w:left w:val="none" w:sz="0" w:space="0" w:color="auto"/>
        <w:bottom w:val="none" w:sz="0" w:space="0" w:color="auto"/>
        <w:right w:val="none" w:sz="0" w:space="0" w:color="auto"/>
      </w:divBdr>
    </w:div>
    <w:div w:id="1454522800">
      <w:bodyDiv w:val="1"/>
      <w:marLeft w:val="0"/>
      <w:marRight w:val="0"/>
      <w:marTop w:val="0"/>
      <w:marBottom w:val="0"/>
      <w:divBdr>
        <w:top w:val="none" w:sz="0" w:space="0" w:color="auto"/>
        <w:left w:val="none" w:sz="0" w:space="0" w:color="auto"/>
        <w:bottom w:val="none" w:sz="0" w:space="0" w:color="auto"/>
        <w:right w:val="none" w:sz="0" w:space="0" w:color="auto"/>
      </w:divBdr>
    </w:div>
    <w:div w:id="1665430046">
      <w:bodyDiv w:val="1"/>
      <w:marLeft w:val="0"/>
      <w:marRight w:val="0"/>
      <w:marTop w:val="0"/>
      <w:marBottom w:val="0"/>
      <w:divBdr>
        <w:top w:val="none" w:sz="0" w:space="0" w:color="auto"/>
        <w:left w:val="none" w:sz="0" w:space="0" w:color="auto"/>
        <w:bottom w:val="none" w:sz="0" w:space="0" w:color="auto"/>
        <w:right w:val="none" w:sz="0" w:space="0" w:color="auto"/>
      </w:divBdr>
    </w:div>
    <w:div w:id="1699504262">
      <w:bodyDiv w:val="1"/>
      <w:marLeft w:val="0"/>
      <w:marRight w:val="0"/>
      <w:marTop w:val="0"/>
      <w:marBottom w:val="0"/>
      <w:divBdr>
        <w:top w:val="none" w:sz="0" w:space="0" w:color="auto"/>
        <w:left w:val="none" w:sz="0" w:space="0" w:color="auto"/>
        <w:bottom w:val="none" w:sz="0" w:space="0" w:color="auto"/>
        <w:right w:val="none" w:sz="0" w:space="0" w:color="auto"/>
      </w:divBdr>
    </w:div>
    <w:div w:id="1727682101">
      <w:bodyDiv w:val="1"/>
      <w:marLeft w:val="0"/>
      <w:marRight w:val="0"/>
      <w:marTop w:val="0"/>
      <w:marBottom w:val="0"/>
      <w:divBdr>
        <w:top w:val="none" w:sz="0" w:space="0" w:color="auto"/>
        <w:left w:val="none" w:sz="0" w:space="0" w:color="auto"/>
        <w:bottom w:val="none" w:sz="0" w:space="0" w:color="auto"/>
        <w:right w:val="none" w:sz="0" w:space="0" w:color="auto"/>
      </w:divBdr>
    </w:div>
    <w:div w:id="1740319803">
      <w:bodyDiv w:val="1"/>
      <w:marLeft w:val="0"/>
      <w:marRight w:val="0"/>
      <w:marTop w:val="0"/>
      <w:marBottom w:val="0"/>
      <w:divBdr>
        <w:top w:val="none" w:sz="0" w:space="0" w:color="auto"/>
        <w:left w:val="none" w:sz="0" w:space="0" w:color="auto"/>
        <w:bottom w:val="none" w:sz="0" w:space="0" w:color="auto"/>
        <w:right w:val="none" w:sz="0" w:space="0" w:color="auto"/>
      </w:divBdr>
      <w:divsChild>
        <w:div w:id="2017077841">
          <w:marLeft w:val="547"/>
          <w:marRight w:val="0"/>
          <w:marTop w:val="0"/>
          <w:marBottom w:val="0"/>
          <w:divBdr>
            <w:top w:val="none" w:sz="0" w:space="0" w:color="auto"/>
            <w:left w:val="none" w:sz="0" w:space="0" w:color="auto"/>
            <w:bottom w:val="none" w:sz="0" w:space="0" w:color="auto"/>
            <w:right w:val="none" w:sz="0" w:space="0" w:color="auto"/>
          </w:divBdr>
        </w:div>
      </w:divsChild>
    </w:div>
    <w:div w:id="19917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gif"/><Relationship Id="rId18" Type="http://schemas.microsoft.com/office/2007/relationships/diagramDrawing" Target="diagrams/drawing1.xml"/><Relationship Id="rId26" Type="http://schemas.openxmlformats.org/officeDocument/2006/relationships/diagramQuickStyle" Target="diagrams/quickStyle3.xml"/><Relationship Id="rId39" Type="http://schemas.openxmlformats.org/officeDocument/2006/relationships/diagramColors" Target="diagrams/colors5.xml"/><Relationship Id="rId21" Type="http://schemas.openxmlformats.org/officeDocument/2006/relationships/diagramQuickStyle" Target="diagrams/quickStyle2.xml"/><Relationship Id="rId34" Type="http://schemas.openxmlformats.org/officeDocument/2006/relationships/diagramColors" Target="diagrams/colors4.xml"/><Relationship Id="rId42" Type="http://schemas.openxmlformats.org/officeDocument/2006/relationships/diagramLayout" Target="diagrams/layout6.xml"/><Relationship Id="rId47" Type="http://schemas.openxmlformats.org/officeDocument/2006/relationships/diagramLayout" Target="diagrams/layout7.xml"/><Relationship Id="rId50" Type="http://schemas.microsoft.com/office/2007/relationships/diagramDrawing" Target="diagrams/drawing7.xml"/><Relationship Id="rId55" Type="http://schemas.openxmlformats.org/officeDocument/2006/relationships/image" Target="media/image9.png"/><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image" Target="media/image3.png"/><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Layout" Target="diagrams/layout4.xml"/><Relationship Id="rId37" Type="http://schemas.openxmlformats.org/officeDocument/2006/relationships/diagramLayout" Target="diagrams/layout5.xml"/><Relationship Id="rId40" Type="http://schemas.microsoft.com/office/2007/relationships/diagramDrawing" Target="diagrams/drawing5.xml"/><Relationship Id="rId45" Type="http://schemas.microsoft.com/office/2007/relationships/diagramDrawing" Target="diagrams/drawing6.xml"/><Relationship Id="rId53" Type="http://schemas.openxmlformats.org/officeDocument/2006/relationships/image" Target="media/image7.png"/><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diagramData" Target="diagrams/data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image" Target="media/image4.png"/><Relationship Id="rId35" Type="http://schemas.microsoft.com/office/2007/relationships/diagramDrawing" Target="diagrams/drawing4.xml"/><Relationship Id="rId43" Type="http://schemas.openxmlformats.org/officeDocument/2006/relationships/diagramQuickStyle" Target="diagrams/quickStyle6.xml"/><Relationship Id="rId48" Type="http://schemas.openxmlformats.org/officeDocument/2006/relationships/diagramQuickStyle" Target="diagrams/quickStyle7.xml"/><Relationship Id="rId56" Type="http://schemas.openxmlformats.org/officeDocument/2006/relationships/image" Target="media/image10.png"/><Relationship Id="rId8" Type="http://schemas.openxmlformats.org/officeDocument/2006/relationships/settings" Target="settings.xml"/><Relationship Id="rId51" Type="http://schemas.openxmlformats.org/officeDocument/2006/relationships/image" Target="media/image5.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diagramColors" Target="diagrams/colors1.xml"/><Relationship Id="rId25" Type="http://schemas.openxmlformats.org/officeDocument/2006/relationships/diagramLayout" Target="diagrams/layout3.xml"/><Relationship Id="rId33" Type="http://schemas.openxmlformats.org/officeDocument/2006/relationships/diagramQuickStyle" Target="diagrams/quickStyle4.xml"/><Relationship Id="rId38" Type="http://schemas.openxmlformats.org/officeDocument/2006/relationships/diagramQuickStyle" Target="diagrams/quickStyle5.xml"/><Relationship Id="rId46" Type="http://schemas.openxmlformats.org/officeDocument/2006/relationships/diagramData" Target="diagrams/data7.xml"/><Relationship Id="rId59" Type="http://schemas.openxmlformats.org/officeDocument/2006/relationships/fontTable" Target="fontTable.xml"/><Relationship Id="rId20" Type="http://schemas.openxmlformats.org/officeDocument/2006/relationships/diagramLayout" Target="diagrams/layout2.xml"/><Relationship Id="rId41" Type="http://schemas.openxmlformats.org/officeDocument/2006/relationships/diagramData" Target="diagrams/data6.xml"/><Relationship Id="rId54"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diagramData" Target="diagrams/data5.xml"/><Relationship Id="rId49" Type="http://schemas.openxmlformats.org/officeDocument/2006/relationships/diagramColors" Target="diagrams/colors7.xml"/><Relationship Id="rId57"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diagramData" Target="diagrams/data4.xml"/><Relationship Id="rId44" Type="http://schemas.openxmlformats.org/officeDocument/2006/relationships/diagramColors" Target="diagrams/colors6.xml"/><Relationship Id="rId52" Type="http://schemas.openxmlformats.org/officeDocument/2006/relationships/image" Target="media/image6.pn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n\Dropbox\ERP%20Inititive\Folder%2001\Training%20Files\Exercise%20Creation\GBI%20Exercise%20Templat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63870796-E67D-4777-BAE2-9ABCC42AD784}">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Create Appropriate Master Data</a:t>
          </a:r>
        </a:p>
        <a:p>
          <a:pPr>
            <a:lnSpc>
              <a:spcPct val="100000"/>
            </a:lnSpc>
            <a:spcAft>
              <a:spcPts val="0"/>
            </a:spcAft>
          </a:pPr>
          <a:r>
            <a:rPr lang="en-US" sz="700">
              <a:latin typeface="Times New Roman" panose="02020603050405020304" pitchFamily="18" charset="0"/>
              <a:cs typeface="Times New Roman" panose="02020603050405020304" pitchFamily="18" charset="0"/>
            </a:rPr>
            <a:t>(I)</a:t>
          </a:r>
        </a:p>
      </dgm:t>
    </dgm:pt>
    <dgm:pt modelId="{0D2BA441-226E-454B-9E4C-533F6679552B}" type="parTrans" cxnId="{6A4BCAD1-4291-49A1-9DBF-28E48F471843}">
      <dgm:prSet/>
      <dgm:spPr/>
      <dgm:t>
        <a:bodyPr/>
        <a:lstStyle/>
        <a:p>
          <a:endParaRPr lang="en-US"/>
        </a:p>
      </dgm:t>
    </dgm:pt>
    <dgm:pt modelId="{EB7BCE72-29B8-4443-8887-41D516C50D3E}" type="sibTrans" cxnId="{6A4BCAD1-4291-49A1-9DBF-28E48F471843}">
      <dgm:prSet/>
      <dgm:spPr/>
      <dgm:t>
        <a:bodyPr/>
        <a:lstStyle/>
        <a:p>
          <a:endParaRPr lang="en-US"/>
        </a:p>
      </dgm:t>
    </dgm:pt>
    <dgm:pt modelId="{E0E32129-18F2-4BF9-BD9B-41D7FF459F6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(III)</a:t>
          </a:r>
          <a:endParaRPr lang="en-US" sz="800"/>
        </a:p>
      </dgm:t>
    </dgm:pt>
    <dgm:pt modelId="{443301C4-92F6-4616-8512-A1E1A339CD6F}" type="parTrans" cxnId="{1AB27C1F-E6CF-4778-8B21-95F4C5B81158}">
      <dgm:prSet/>
      <dgm:spPr/>
      <dgm:t>
        <a:bodyPr/>
        <a:lstStyle/>
        <a:p>
          <a:endParaRPr lang="en-US"/>
        </a:p>
      </dgm:t>
    </dgm:pt>
    <dgm:pt modelId="{0E3B2956-8453-4B28-A521-5DD1563F73A1}" type="sibTrans" cxnId="{1AB27C1F-E6CF-4778-8B21-95F4C5B81158}">
      <dgm:prSet/>
      <dgm:spPr/>
      <dgm:t>
        <a:bodyPr/>
        <a:lstStyle/>
        <a:p>
          <a:endParaRPr lang="en-US"/>
        </a:p>
      </dgm:t>
    </dgm:pt>
    <dgm:pt modelId="{A069954D-31F4-47C2-A028-5AFF4C1036F5}">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a:t>
          </a:r>
          <a:endParaRPr lang="en-US" sz="900"/>
        </a:p>
      </dgm:t>
    </dgm:pt>
    <dgm:pt modelId="{99D4FC3A-AA30-41B8-9DD3-04DE114078C0}" type="parTrans" cxnId="{7E4C3629-DFD1-48D3-A8E9-E5110A08DF92}">
      <dgm:prSet/>
      <dgm:spPr/>
      <dgm:t>
        <a:bodyPr/>
        <a:lstStyle/>
        <a:p>
          <a:endParaRPr lang="en-US"/>
        </a:p>
      </dgm:t>
    </dgm:pt>
    <dgm:pt modelId="{384A2A28-323A-4021-886E-CBDE101BA176}" type="sibTrans" cxnId="{7E4C3629-DFD1-48D3-A8E9-E5110A08DF92}">
      <dgm:prSet/>
      <dgm:spPr/>
      <dgm:t>
        <a:bodyPr/>
        <a:lstStyle/>
        <a:p>
          <a:endParaRPr lang="en-US"/>
        </a:p>
      </dgm:t>
    </dgm:pt>
    <dgm:pt modelId="{30E266A8-BAA7-4041-93F3-197CBA498CF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a:t>
          </a:r>
          <a:r>
            <a:rPr lang="en-US" sz="700" baseline="0"/>
            <a:t>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(VI)</a:t>
          </a:r>
          <a:endParaRPr lang="en-US" sz="700"/>
        </a:p>
      </dgm:t>
    </dgm:pt>
    <dgm:pt modelId="{3C1BABC7-EAF9-47CD-9DCF-EB50BC2C5570}" type="parTrans" cxnId="{893589BA-6A98-4464-98E7-619BCC365504}">
      <dgm:prSet/>
      <dgm:spPr/>
      <dgm:t>
        <a:bodyPr/>
        <a:lstStyle/>
        <a:p>
          <a:endParaRPr lang="en-US"/>
        </a:p>
      </dgm:t>
    </dgm:pt>
    <dgm:pt modelId="{0CD374FB-8264-4147-AD61-AB7D40D3862B}" type="sibTrans" cxnId="{893589BA-6A98-4464-98E7-619BCC365504}">
      <dgm:prSet/>
      <dgm:spPr/>
      <dgm:t>
        <a:bodyPr/>
        <a:lstStyle/>
        <a:p>
          <a:endParaRPr lang="en-US"/>
        </a:p>
      </dgm:t>
    </dgm:pt>
    <dgm:pt modelId="{7D95B831-3293-4992-8AC5-D03D8CA04E93}">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a:t>
          </a:r>
          <a:endParaRPr lang="en-US" sz="800"/>
        </a:p>
      </dgm:t>
    </dgm:pt>
    <dgm:pt modelId="{E1B9730D-7A40-4A35-AD78-55545074B065}" type="parTrans" cxnId="{8935F672-2D89-414C-84CA-16F278E31CD0}">
      <dgm:prSet/>
      <dgm:spPr/>
      <dgm:t>
        <a:bodyPr/>
        <a:lstStyle/>
        <a:p>
          <a:endParaRPr lang="en-US"/>
        </a:p>
      </dgm:t>
    </dgm:pt>
    <dgm:pt modelId="{89D0F10C-162D-41E2-9133-0559384BAA6A}" type="sibTrans" cxnId="{8935F672-2D89-414C-84CA-16F278E31CD0}">
      <dgm:prSet/>
      <dgm:spPr/>
      <dgm:t>
        <a:bodyPr/>
        <a:lstStyle/>
        <a:p>
          <a:endParaRPr lang="en-US"/>
        </a:p>
      </dgm:t>
    </dgm:pt>
    <dgm:pt modelId="{88FAF2FD-5F60-4E20-A031-AC5AAE2B0F78}">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900"/>
            <a:t>Production</a:t>
          </a:r>
          <a:r>
            <a:rPr lang="en-US" sz="900" baseline="0"/>
            <a:t> Process</a:t>
          </a:r>
        </a:p>
        <a:p>
          <a:pPr>
            <a:lnSpc>
              <a:spcPct val="100000"/>
            </a:lnSpc>
            <a:spcAft>
              <a:spcPts val="0"/>
            </a:spcAft>
          </a:pPr>
          <a:r>
            <a:rPr lang="en-US" sz="900">
              <a:latin typeface="Times New Roman" panose="02020603050405020304" pitchFamily="18" charset="0"/>
              <a:cs typeface="Times New Roman" panose="02020603050405020304" pitchFamily="18" charset="0"/>
            </a:rPr>
            <a:t>(IV)</a:t>
          </a:r>
          <a:endParaRPr lang="en-US" sz="900"/>
        </a:p>
      </dgm:t>
    </dgm:pt>
    <dgm:pt modelId="{F4007EAF-A671-4565-8F0B-3953342E4D42}" type="parTrans" cxnId="{8518201B-9872-4639-812B-B9620309C69F}">
      <dgm:prSet/>
      <dgm:spPr/>
      <dgm:t>
        <a:bodyPr/>
        <a:lstStyle/>
        <a:p>
          <a:endParaRPr lang="en-US"/>
        </a:p>
      </dgm:t>
    </dgm:pt>
    <dgm:pt modelId="{30B88DC4-06C0-4C5C-93E7-2480ED8B1289}" type="sibTrans" cxnId="{8518201B-9872-4639-812B-B9620309C69F}">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t>
        <a:bodyPr/>
        <a:lstStyle/>
        <a:p>
          <a:endParaRPr lang="en-US"/>
        </a:p>
      </dgm:t>
    </dgm:pt>
    <dgm:pt modelId="{147A43BF-4FB9-43FA-8878-BD5F3A289383}" type="pres">
      <dgm:prSet presAssocID="{63870796-E67D-4777-BAE2-9ABCC42AD784}" presName="parTxOnly" presStyleLbl="node1" presStyleIdx="0" presStyleCnt="6">
        <dgm:presLayoutVars>
          <dgm:chMax val="0"/>
          <dgm:chPref val="0"/>
          <dgm:bulletEnabled val="1"/>
        </dgm:presLayoutVars>
      </dgm:prSet>
      <dgm:spPr/>
      <dgm:t>
        <a:bodyPr/>
        <a:lstStyle/>
        <a:p>
          <a:endParaRPr lang="en-US"/>
        </a:p>
      </dgm:t>
    </dgm:pt>
    <dgm:pt modelId="{1A1C6376-51EB-4EFC-9959-E9D58B859B05}" type="pres">
      <dgm:prSet presAssocID="{EB7BCE72-29B8-4443-8887-41D516C50D3E}" presName="parTxOnlySpace" presStyleCnt="0"/>
      <dgm:spPr/>
    </dgm:pt>
    <dgm:pt modelId="{2A765EA1-65FE-45D5-AB2D-92A43C1532AA}" type="pres">
      <dgm:prSet presAssocID="{A069954D-31F4-47C2-A028-5AFF4C1036F5}" presName="parTxOnly" presStyleLbl="node1" presStyleIdx="1" presStyleCnt="6">
        <dgm:presLayoutVars>
          <dgm:chMax val="0"/>
          <dgm:chPref val="0"/>
          <dgm:bulletEnabled val="1"/>
        </dgm:presLayoutVars>
      </dgm:prSet>
      <dgm:spPr/>
      <dgm:t>
        <a:bodyPr/>
        <a:lstStyle/>
        <a:p>
          <a:endParaRPr lang="en-US"/>
        </a:p>
      </dgm:t>
    </dgm:pt>
    <dgm:pt modelId="{4C3991BA-EDC9-4854-AB99-CB0B6296829B}" type="pres">
      <dgm:prSet presAssocID="{384A2A28-323A-4021-886E-CBDE101BA176}" presName="parTxOnlySpace" presStyleCnt="0"/>
      <dgm:spPr/>
    </dgm:pt>
    <dgm:pt modelId="{E86C8508-0C81-4270-A809-053B79C4C158}" type="pres">
      <dgm:prSet presAssocID="{E0E32129-18F2-4BF9-BD9B-41D7FF459F6E}" presName="parTxOnly" presStyleLbl="node1" presStyleIdx="2" presStyleCnt="6">
        <dgm:presLayoutVars>
          <dgm:chMax val="0"/>
          <dgm:chPref val="0"/>
          <dgm:bulletEnabled val="1"/>
        </dgm:presLayoutVars>
      </dgm:prSet>
      <dgm:spPr/>
      <dgm:t>
        <a:bodyPr/>
        <a:lstStyle/>
        <a:p>
          <a:endParaRPr lang="en-US"/>
        </a:p>
      </dgm:t>
    </dgm:pt>
    <dgm:pt modelId="{7AEFD025-18AD-45B8-B8D2-9E20F26DB81D}" type="pres">
      <dgm:prSet presAssocID="{0E3B2956-8453-4B28-A521-5DD1563F73A1}" presName="parTxOnlySpace" presStyleCnt="0"/>
      <dgm:spPr/>
    </dgm:pt>
    <dgm:pt modelId="{5C8307B2-B376-4410-9403-F99C005F5240}" type="pres">
      <dgm:prSet presAssocID="{88FAF2FD-5F60-4E20-A031-AC5AAE2B0F78}" presName="parTxOnly" presStyleLbl="node1" presStyleIdx="3" presStyleCnt="6">
        <dgm:presLayoutVars>
          <dgm:chMax val="0"/>
          <dgm:chPref val="0"/>
          <dgm:bulletEnabled val="1"/>
        </dgm:presLayoutVars>
      </dgm:prSet>
      <dgm:spPr/>
      <dgm:t>
        <a:bodyPr/>
        <a:lstStyle/>
        <a:p>
          <a:endParaRPr lang="en-US"/>
        </a:p>
      </dgm:t>
    </dgm:pt>
    <dgm:pt modelId="{22B29415-48C7-488A-9511-D6C4A119A41A}" type="pres">
      <dgm:prSet presAssocID="{30B88DC4-06C0-4C5C-93E7-2480ED8B1289}" presName="parTxOnlySpace" presStyleCnt="0"/>
      <dgm:spPr/>
    </dgm:pt>
    <dgm:pt modelId="{A836EF4A-E3F3-4746-8AA3-36CC97E8EC26}" type="pres">
      <dgm:prSet presAssocID="{7D95B831-3293-4992-8AC5-D03D8CA04E93}" presName="parTxOnly" presStyleLbl="node1" presStyleIdx="4" presStyleCnt="6">
        <dgm:presLayoutVars>
          <dgm:chMax val="0"/>
          <dgm:chPref val="0"/>
          <dgm:bulletEnabled val="1"/>
        </dgm:presLayoutVars>
      </dgm:prSet>
      <dgm:spPr/>
      <dgm:t>
        <a:bodyPr/>
        <a:lstStyle/>
        <a:p>
          <a:endParaRPr lang="en-US"/>
        </a:p>
      </dgm:t>
    </dgm:pt>
    <dgm:pt modelId="{332D1240-74C5-4553-A879-5ACAA3EF63E5}" type="pres">
      <dgm:prSet presAssocID="{89D0F10C-162D-41E2-9133-0559384BAA6A}" presName="parTxOnlySpace" presStyleCnt="0"/>
      <dgm:spPr/>
    </dgm:pt>
    <dgm:pt modelId="{B2B390D3-7F8C-4E4D-B9CD-05916E6CAAF7}" type="pres">
      <dgm:prSet presAssocID="{30E266A8-BAA7-4041-93F3-197CBA498CFE}" presName="parTxOnly" presStyleLbl="node1" presStyleIdx="5" presStyleCnt="6">
        <dgm:presLayoutVars>
          <dgm:chMax val="0"/>
          <dgm:chPref val="0"/>
          <dgm:bulletEnabled val="1"/>
        </dgm:presLayoutVars>
      </dgm:prSet>
      <dgm:spPr/>
      <dgm:t>
        <a:bodyPr/>
        <a:lstStyle/>
        <a:p>
          <a:endParaRPr lang="en-US"/>
        </a:p>
      </dgm:t>
    </dgm:pt>
  </dgm:ptLst>
  <dgm:cxnLst>
    <dgm:cxn modelId="{D27BF934-728A-4074-9CF2-5284F56AF8CA}" type="presOf" srcId="{7D95B831-3293-4992-8AC5-D03D8CA04E93}" destId="{A836EF4A-E3F3-4746-8AA3-36CC97E8EC26}" srcOrd="0" destOrd="0" presId="urn:microsoft.com/office/officeart/2005/8/layout/chevron1"/>
    <dgm:cxn modelId="{715EE3E7-4B6A-4895-A386-E7ADE6827425}" type="presOf" srcId="{63870796-E67D-4777-BAE2-9ABCC42AD784}" destId="{147A43BF-4FB9-43FA-8878-BD5F3A289383}" srcOrd="0" destOrd="0" presId="urn:microsoft.com/office/officeart/2005/8/layout/chevron1"/>
    <dgm:cxn modelId="{6A4BCAD1-4291-49A1-9DBF-28E48F471843}" srcId="{274A39B8-3A5F-415E-9C6B-57B4617BAE58}" destId="{63870796-E67D-4777-BAE2-9ABCC42AD784}" srcOrd="0" destOrd="0" parTransId="{0D2BA441-226E-454B-9E4C-533F6679552B}" sibTransId="{EB7BCE72-29B8-4443-8887-41D516C50D3E}"/>
    <dgm:cxn modelId="{9FCD54E1-65B8-4105-9349-3FFC00227141}" type="presOf" srcId="{30E266A8-BAA7-4041-93F3-197CBA498CFE}" destId="{B2B390D3-7F8C-4E4D-B9CD-05916E6CAAF7}" srcOrd="0" destOrd="0" presId="urn:microsoft.com/office/officeart/2005/8/layout/chevron1"/>
    <dgm:cxn modelId="{83512E3E-DEDC-4A95-9746-2FFBD3726ADE}" type="presOf" srcId="{274A39B8-3A5F-415E-9C6B-57B4617BAE58}" destId="{4988C1CD-54B2-4DB3-9B97-EF513A7E5A08}" srcOrd="0" destOrd="0" presId="urn:microsoft.com/office/officeart/2005/8/layout/chevron1"/>
    <dgm:cxn modelId="{8518201B-9872-4639-812B-B9620309C69F}" srcId="{274A39B8-3A5F-415E-9C6B-57B4617BAE58}" destId="{88FAF2FD-5F60-4E20-A031-AC5AAE2B0F78}" srcOrd="3" destOrd="0" parTransId="{F4007EAF-A671-4565-8F0B-3953342E4D42}" sibTransId="{30B88DC4-06C0-4C5C-93E7-2480ED8B1289}"/>
    <dgm:cxn modelId="{7A24E653-32F8-4BA5-9D5E-D1D98386D83F}" type="presOf" srcId="{88FAF2FD-5F60-4E20-A031-AC5AAE2B0F78}" destId="{5C8307B2-B376-4410-9403-F99C005F5240}" srcOrd="0" destOrd="0" presId="urn:microsoft.com/office/officeart/2005/8/layout/chevron1"/>
    <dgm:cxn modelId="{4B913798-A01B-40A0-A37A-5B8DA5C53FA7}" type="presOf" srcId="{A069954D-31F4-47C2-A028-5AFF4C1036F5}" destId="{2A765EA1-65FE-45D5-AB2D-92A43C1532AA}" srcOrd="0" destOrd="0" presId="urn:microsoft.com/office/officeart/2005/8/layout/chevron1"/>
    <dgm:cxn modelId="{953639DD-3223-4EF8-9AA3-0758F213F676}" type="presOf" srcId="{E0E32129-18F2-4BF9-BD9B-41D7FF459F6E}" destId="{E86C8508-0C81-4270-A809-053B79C4C158}" srcOrd="0" destOrd="0" presId="urn:microsoft.com/office/officeart/2005/8/layout/chevron1"/>
    <dgm:cxn modelId="{7E4C3629-DFD1-48D3-A8E9-E5110A08DF92}" srcId="{274A39B8-3A5F-415E-9C6B-57B4617BAE58}" destId="{A069954D-31F4-47C2-A028-5AFF4C1036F5}" srcOrd="1" destOrd="0" parTransId="{99D4FC3A-AA30-41B8-9DD3-04DE114078C0}" sibTransId="{384A2A28-323A-4021-886E-CBDE101BA176}"/>
    <dgm:cxn modelId="{893589BA-6A98-4464-98E7-619BCC365504}" srcId="{274A39B8-3A5F-415E-9C6B-57B4617BAE58}" destId="{30E266A8-BAA7-4041-93F3-197CBA498CFE}" srcOrd="5" destOrd="0" parTransId="{3C1BABC7-EAF9-47CD-9DCF-EB50BC2C5570}" sibTransId="{0CD374FB-8264-4147-AD61-AB7D40D3862B}"/>
    <dgm:cxn modelId="{1AB27C1F-E6CF-4778-8B21-95F4C5B81158}" srcId="{274A39B8-3A5F-415E-9C6B-57B4617BAE58}" destId="{E0E32129-18F2-4BF9-BD9B-41D7FF459F6E}" srcOrd="2" destOrd="0" parTransId="{443301C4-92F6-4616-8512-A1E1A339CD6F}" sibTransId="{0E3B2956-8453-4B28-A521-5DD1563F73A1}"/>
    <dgm:cxn modelId="{8935F672-2D89-414C-84CA-16F278E31CD0}" srcId="{274A39B8-3A5F-415E-9C6B-57B4617BAE58}" destId="{7D95B831-3293-4992-8AC5-D03D8CA04E93}" srcOrd="4" destOrd="0" parTransId="{E1B9730D-7A40-4A35-AD78-55545074B065}" sibTransId="{89D0F10C-162D-41E2-9133-0559384BAA6A}"/>
    <dgm:cxn modelId="{4810DD15-E2EF-48BB-8869-4AE4F5DDEF7B}" type="presParOf" srcId="{4988C1CD-54B2-4DB3-9B97-EF513A7E5A08}" destId="{147A43BF-4FB9-43FA-8878-BD5F3A289383}" srcOrd="0" destOrd="0" presId="urn:microsoft.com/office/officeart/2005/8/layout/chevron1"/>
    <dgm:cxn modelId="{756AC43B-6772-4C7F-A7BA-EF16420E7F7B}" type="presParOf" srcId="{4988C1CD-54B2-4DB3-9B97-EF513A7E5A08}" destId="{1A1C6376-51EB-4EFC-9959-E9D58B859B05}" srcOrd="1" destOrd="0" presId="urn:microsoft.com/office/officeart/2005/8/layout/chevron1"/>
    <dgm:cxn modelId="{36CFA238-3A0E-4999-8DFA-EE3A524A6E87}" type="presParOf" srcId="{4988C1CD-54B2-4DB3-9B97-EF513A7E5A08}" destId="{2A765EA1-65FE-45D5-AB2D-92A43C1532AA}" srcOrd="2" destOrd="0" presId="urn:microsoft.com/office/officeart/2005/8/layout/chevron1"/>
    <dgm:cxn modelId="{5EA04E16-E425-4B00-A13A-9254B6030ADB}" type="presParOf" srcId="{4988C1CD-54B2-4DB3-9B97-EF513A7E5A08}" destId="{4C3991BA-EDC9-4854-AB99-CB0B6296829B}" srcOrd="3" destOrd="0" presId="urn:microsoft.com/office/officeart/2005/8/layout/chevron1"/>
    <dgm:cxn modelId="{29BE4D5D-CE73-4278-A2DD-9C9CFCA55366}" type="presParOf" srcId="{4988C1CD-54B2-4DB3-9B97-EF513A7E5A08}" destId="{E86C8508-0C81-4270-A809-053B79C4C158}" srcOrd="4" destOrd="0" presId="urn:microsoft.com/office/officeart/2005/8/layout/chevron1"/>
    <dgm:cxn modelId="{032B7085-ECF8-4DB8-BBAD-DBACAE22D570}" type="presParOf" srcId="{4988C1CD-54B2-4DB3-9B97-EF513A7E5A08}" destId="{7AEFD025-18AD-45B8-B8D2-9E20F26DB81D}" srcOrd="5" destOrd="0" presId="urn:microsoft.com/office/officeart/2005/8/layout/chevron1"/>
    <dgm:cxn modelId="{538FCE76-2950-430E-9AF4-98FF2A55CD73}" type="presParOf" srcId="{4988C1CD-54B2-4DB3-9B97-EF513A7E5A08}" destId="{5C8307B2-B376-4410-9403-F99C005F5240}" srcOrd="6" destOrd="0" presId="urn:microsoft.com/office/officeart/2005/8/layout/chevron1"/>
    <dgm:cxn modelId="{7B8CF18C-023F-4686-B544-F57C6911383B}" type="presParOf" srcId="{4988C1CD-54B2-4DB3-9B97-EF513A7E5A08}" destId="{22B29415-48C7-488A-9511-D6C4A119A41A}" srcOrd="7" destOrd="0" presId="urn:microsoft.com/office/officeart/2005/8/layout/chevron1"/>
    <dgm:cxn modelId="{D13B7892-7B67-482E-9F5F-EB7EA636973A}" type="presParOf" srcId="{4988C1CD-54B2-4DB3-9B97-EF513A7E5A08}" destId="{A836EF4A-E3F3-4746-8AA3-36CC97E8EC26}" srcOrd="8" destOrd="0" presId="urn:microsoft.com/office/officeart/2005/8/layout/chevron1"/>
    <dgm:cxn modelId="{FFD823CC-399B-43CB-8461-32140CE7F560}" type="presParOf" srcId="{4988C1CD-54B2-4DB3-9B97-EF513A7E5A08}" destId="{332D1240-74C5-4553-A879-5ACAA3EF63E5}" srcOrd="9" destOrd="0" presId="urn:microsoft.com/office/officeart/2005/8/layout/chevron1"/>
    <dgm:cxn modelId="{EA70145C-066D-47AE-8B60-31EFF2E0FCC9}" type="presParOf" srcId="{4988C1CD-54B2-4DB3-9B97-EF513A7E5A08}" destId="{B2B390D3-7F8C-4E4D-B9CD-05916E6CAAF7}" srcOrd="10" destOrd="0" presId="urn:microsoft.com/office/officeart/2005/8/layout/chevron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63870796-E67D-4777-BAE2-9ABCC42AD784}">
      <dgm:prSet custT="1">
        <dgm:style>
          <a:lnRef idx="2">
            <a:schemeClr val="accent1"/>
          </a:lnRef>
          <a:fillRef idx="1">
            <a:schemeClr val="lt1"/>
          </a:fillRef>
          <a:effectRef idx="0">
            <a:schemeClr val="accent1"/>
          </a:effectRef>
          <a:fontRef idx="minor">
            <a:schemeClr val="dk1"/>
          </a:fontRef>
        </dgm:style>
      </dgm:prSet>
      <dgm:spPr/>
      <dgm:t>
        <a:bodyPr/>
        <a:lstStyle/>
        <a:p>
          <a:pPr>
            <a:lnSpc>
              <a:spcPct val="100000"/>
            </a:lnSpc>
            <a:spcAft>
              <a:spcPts val="0"/>
            </a:spcAft>
          </a:pPr>
          <a:r>
            <a:rPr lang="en-US" sz="700"/>
            <a:t>Create Appropriate Master Data</a:t>
          </a:r>
        </a:p>
        <a:p>
          <a:pPr>
            <a:lnSpc>
              <a:spcPct val="100000"/>
            </a:lnSpc>
            <a:spcAft>
              <a:spcPts val="0"/>
            </a:spcAft>
          </a:pPr>
          <a:r>
            <a:rPr lang="en-US" sz="700">
              <a:latin typeface="Times New Roman" panose="02020603050405020304" pitchFamily="18" charset="0"/>
              <a:cs typeface="Times New Roman" panose="02020603050405020304" pitchFamily="18" charset="0"/>
            </a:rPr>
            <a:t>(I)</a:t>
          </a:r>
        </a:p>
      </dgm:t>
    </dgm:pt>
    <dgm:pt modelId="{0D2BA441-226E-454B-9E4C-533F6679552B}" type="parTrans" cxnId="{6A4BCAD1-4291-49A1-9DBF-28E48F471843}">
      <dgm:prSet/>
      <dgm:spPr/>
      <dgm:t>
        <a:bodyPr/>
        <a:lstStyle/>
        <a:p>
          <a:endParaRPr lang="en-US"/>
        </a:p>
      </dgm:t>
    </dgm:pt>
    <dgm:pt modelId="{EB7BCE72-29B8-4443-8887-41D516C50D3E}" type="sibTrans" cxnId="{6A4BCAD1-4291-49A1-9DBF-28E48F471843}">
      <dgm:prSet/>
      <dgm:spPr/>
      <dgm:t>
        <a:bodyPr/>
        <a:lstStyle/>
        <a:p>
          <a:endParaRPr lang="en-US"/>
        </a:p>
      </dgm:t>
    </dgm:pt>
    <dgm:pt modelId="{E0E32129-18F2-4BF9-BD9B-41D7FF459F6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(III)</a:t>
          </a:r>
          <a:endParaRPr lang="en-US" sz="800"/>
        </a:p>
      </dgm:t>
    </dgm:pt>
    <dgm:pt modelId="{443301C4-92F6-4616-8512-A1E1A339CD6F}" type="parTrans" cxnId="{1AB27C1F-E6CF-4778-8B21-95F4C5B81158}">
      <dgm:prSet/>
      <dgm:spPr/>
      <dgm:t>
        <a:bodyPr/>
        <a:lstStyle/>
        <a:p>
          <a:endParaRPr lang="en-US"/>
        </a:p>
      </dgm:t>
    </dgm:pt>
    <dgm:pt modelId="{0E3B2956-8453-4B28-A521-5DD1563F73A1}" type="sibTrans" cxnId="{1AB27C1F-E6CF-4778-8B21-95F4C5B81158}">
      <dgm:prSet/>
      <dgm:spPr/>
      <dgm:t>
        <a:bodyPr/>
        <a:lstStyle/>
        <a:p>
          <a:endParaRPr lang="en-US"/>
        </a:p>
      </dgm:t>
    </dgm:pt>
    <dgm:pt modelId="{A069954D-31F4-47C2-A028-5AFF4C1036F5}">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a:t>
          </a:r>
          <a:endParaRPr lang="en-US" sz="900"/>
        </a:p>
      </dgm:t>
    </dgm:pt>
    <dgm:pt modelId="{99D4FC3A-AA30-41B8-9DD3-04DE114078C0}" type="parTrans" cxnId="{7E4C3629-DFD1-48D3-A8E9-E5110A08DF92}">
      <dgm:prSet/>
      <dgm:spPr/>
      <dgm:t>
        <a:bodyPr/>
        <a:lstStyle/>
        <a:p>
          <a:endParaRPr lang="en-US"/>
        </a:p>
      </dgm:t>
    </dgm:pt>
    <dgm:pt modelId="{384A2A28-323A-4021-886E-CBDE101BA176}" type="sibTrans" cxnId="{7E4C3629-DFD1-48D3-A8E9-E5110A08DF92}">
      <dgm:prSet/>
      <dgm:spPr/>
      <dgm:t>
        <a:bodyPr/>
        <a:lstStyle/>
        <a:p>
          <a:endParaRPr lang="en-US"/>
        </a:p>
      </dgm:t>
    </dgm:pt>
    <dgm:pt modelId="{30E266A8-BAA7-4041-93F3-197CBA498CF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a:t>
          </a:r>
          <a:r>
            <a:rPr lang="en-US" sz="700" baseline="0"/>
            <a:t>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(VI)</a:t>
          </a:r>
          <a:endParaRPr lang="en-US" sz="700"/>
        </a:p>
      </dgm:t>
    </dgm:pt>
    <dgm:pt modelId="{3C1BABC7-EAF9-47CD-9DCF-EB50BC2C5570}" type="parTrans" cxnId="{893589BA-6A98-4464-98E7-619BCC365504}">
      <dgm:prSet/>
      <dgm:spPr/>
      <dgm:t>
        <a:bodyPr/>
        <a:lstStyle/>
        <a:p>
          <a:endParaRPr lang="en-US"/>
        </a:p>
      </dgm:t>
    </dgm:pt>
    <dgm:pt modelId="{0CD374FB-8264-4147-AD61-AB7D40D3862B}" type="sibTrans" cxnId="{893589BA-6A98-4464-98E7-619BCC365504}">
      <dgm:prSet/>
      <dgm:spPr/>
      <dgm:t>
        <a:bodyPr/>
        <a:lstStyle/>
        <a:p>
          <a:endParaRPr lang="en-US"/>
        </a:p>
      </dgm:t>
    </dgm:pt>
    <dgm:pt modelId="{7D95B831-3293-4992-8AC5-D03D8CA04E93}">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a:t>
          </a:r>
          <a:endParaRPr lang="en-US" sz="800"/>
        </a:p>
      </dgm:t>
    </dgm:pt>
    <dgm:pt modelId="{E1B9730D-7A40-4A35-AD78-55545074B065}" type="parTrans" cxnId="{8935F672-2D89-414C-84CA-16F278E31CD0}">
      <dgm:prSet/>
      <dgm:spPr/>
      <dgm:t>
        <a:bodyPr/>
        <a:lstStyle/>
        <a:p>
          <a:endParaRPr lang="en-US"/>
        </a:p>
      </dgm:t>
    </dgm:pt>
    <dgm:pt modelId="{89D0F10C-162D-41E2-9133-0559384BAA6A}" type="sibTrans" cxnId="{8935F672-2D89-414C-84CA-16F278E31CD0}">
      <dgm:prSet/>
      <dgm:spPr/>
      <dgm:t>
        <a:bodyPr/>
        <a:lstStyle/>
        <a:p>
          <a:endParaRPr lang="en-US"/>
        </a:p>
      </dgm:t>
    </dgm:pt>
    <dgm:pt modelId="{88FAF2FD-5F60-4E20-A031-AC5AAE2B0F78}">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900"/>
            <a:t>Production</a:t>
          </a:r>
          <a:r>
            <a:rPr lang="en-US" sz="900" baseline="0"/>
            <a:t> Process</a:t>
          </a:r>
        </a:p>
        <a:p>
          <a:pPr>
            <a:lnSpc>
              <a:spcPct val="100000"/>
            </a:lnSpc>
            <a:spcAft>
              <a:spcPts val="0"/>
            </a:spcAft>
          </a:pPr>
          <a:r>
            <a:rPr lang="en-US" sz="900">
              <a:latin typeface="Times New Roman" panose="02020603050405020304" pitchFamily="18" charset="0"/>
              <a:cs typeface="Times New Roman" panose="02020603050405020304" pitchFamily="18" charset="0"/>
            </a:rPr>
            <a:t>(IV)</a:t>
          </a:r>
          <a:endParaRPr lang="en-US" sz="900"/>
        </a:p>
      </dgm:t>
    </dgm:pt>
    <dgm:pt modelId="{F4007EAF-A671-4565-8F0B-3953342E4D42}" type="parTrans" cxnId="{8518201B-9872-4639-812B-B9620309C69F}">
      <dgm:prSet/>
      <dgm:spPr/>
      <dgm:t>
        <a:bodyPr/>
        <a:lstStyle/>
        <a:p>
          <a:endParaRPr lang="en-US"/>
        </a:p>
      </dgm:t>
    </dgm:pt>
    <dgm:pt modelId="{30B88DC4-06C0-4C5C-93E7-2480ED8B1289}" type="sibTrans" cxnId="{8518201B-9872-4639-812B-B9620309C69F}">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t>
        <a:bodyPr/>
        <a:lstStyle/>
        <a:p>
          <a:endParaRPr lang="en-US"/>
        </a:p>
      </dgm:t>
    </dgm:pt>
    <dgm:pt modelId="{147A43BF-4FB9-43FA-8878-BD5F3A289383}" type="pres">
      <dgm:prSet presAssocID="{63870796-E67D-4777-BAE2-9ABCC42AD784}" presName="parTxOnly" presStyleLbl="node1" presStyleIdx="0" presStyleCnt="6">
        <dgm:presLayoutVars>
          <dgm:chMax val="0"/>
          <dgm:chPref val="0"/>
          <dgm:bulletEnabled val="1"/>
        </dgm:presLayoutVars>
      </dgm:prSet>
      <dgm:spPr/>
      <dgm:t>
        <a:bodyPr/>
        <a:lstStyle/>
        <a:p>
          <a:endParaRPr lang="en-US"/>
        </a:p>
      </dgm:t>
    </dgm:pt>
    <dgm:pt modelId="{1A1C6376-51EB-4EFC-9959-E9D58B859B05}" type="pres">
      <dgm:prSet presAssocID="{EB7BCE72-29B8-4443-8887-41D516C50D3E}" presName="parTxOnlySpace" presStyleCnt="0"/>
      <dgm:spPr/>
    </dgm:pt>
    <dgm:pt modelId="{2A765EA1-65FE-45D5-AB2D-92A43C1532AA}" type="pres">
      <dgm:prSet presAssocID="{A069954D-31F4-47C2-A028-5AFF4C1036F5}" presName="parTxOnly" presStyleLbl="node1" presStyleIdx="1" presStyleCnt="6">
        <dgm:presLayoutVars>
          <dgm:chMax val="0"/>
          <dgm:chPref val="0"/>
          <dgm:bulletEnabled val="1"/>
        </dgm:presLayoutVars>
      </dgm:prSet>
      <dgm:spPr/>
      <dgm:t>
        <a:bodyPr/>
        <a:lstStyle/>
        <a:p>
          <a:endParaRPr lang="en-US"/>
        </a:p>
      </dgm:t>
    </dgm:pt>
    <dgm:pt modelId="{4C3991BA-EDC9-4854-AB99-CB0B6296829B}" type="pres">
      <dgm:prSet presAssocID="{384A2A28-323A-4021-886E-CBDE101BA176}" presName="parTxOnlySpace" presStyleCnt="0"/>
      <dgm:spPr/>
    </dgm:pt>
    <dgm:pt modelId="{E86C8508-0C81-4270-A809-053B79C4C158}" type="pres">
      <dgm:prSet presAssocID="{E0E32129-18F2-4BF9-BD9B-41D7FF459F6E}" presName="parTxOnly" presStyleLbl="node1" presStyleIdx="2" presStyleCnt="6">
        <dgm:presLayoutVars>
          <dgm:chMax val="0"/>
          <dgm:chPref val="0"/>
          <dgm:bulletEnabled val="1"/>
        </dgm:presLayoutVars>
      </dgm:prSet>
      <dgm:spPr/>
      <dgm:t>
        <a:bodyPr/>
        <a:lstStyle/>
        <a:p>
          <a:endParaRPr lang="en-US"/>
        </a:p>
      </dgm:t>
    </dgm:pt>
    <dgm:pt modelId="{7AEFD025-18AD-45B8-B8D2-9E20F26DB81D}" type="pres">
      <dgm:prSet presAssocID="{0E3B2956-8453-4B28-A521-5DD1563F73A1}" presName="parTxOnlySpace" presStyleCnt="0"/>
      <dgm:spPr/>
    </dgm:pt>
    <dgm:pt modelId="{5C8307B2-B376-4410-9403-F99C005F5240}" type="pres">
      <dgm:prSet presAssocID="{88FAF2FD-5F60-4E20-A031-AC5AAE2B0F78}" presName="parTxOnly" presStyleLbl="node1" presStyleIdx="3" presStyleCnt="6">
        <dgm:presLayoutVars>
          <dgm:chMax val="0"/>
          <dgm:chPref val="0"/>
          <dgm:bulletEnabled val="1"/>
        </dgm:presLayoutVars>
      </dgm:prSet>
      <dgm:spPr/>
      <dgm:t>
        <a:bodyPr/>
        <a:lstStyle/>
        <a:p>
          <a:endParaRPr lang="en-US"/>
        </a:p>
      </dgm:t>
    </dgm:pt>
    <dgm:pt modelId="{22B29415-48C7-488A-9511-D6C4A119A41A}" type="pres">
      <dgm:prSet presAssocID="{30B88DC4-06C0-4C5C-93E7-2480ED8B1289}" presName="parTxOnlySpace" presStyleCnt="0"/>
      <dgm:spPr/>
    </dgm:pt>
    <dgm:pt modelId="{A836EF4A-E3F3-4746-8AA3-36CC97E8EC26}" type="pres">
      <dgm:prSet presAssocID="{7D95B831-3293-4992-8AC5-D03D8CA04E93}" presName="parTxOnly" presStyleLbl="node1" presStyleIdx="4" presStyleCnt="6">
        <dgm:presLayoutVars>
          <dgm:chMax val="0"/>
          <dgm:chPref val="0"/>
          <dgm:bulletEnabled val="1"/>
        </dgm:presLayoutVars>
      </dgm:prSet>
      <dgm:spPr/>
      <dgm:t>
        <a:bodyPr/>
        <a:lstStyle/>
        <a:p>
          <a:endParaRPr lang="en-US"/>
        </a:p>
      </dgm:t>
    </dgm:pt>
    <dgm:pt modelId="{332D1240-74C5-4553-A879-5ACAA3EF63E5}" type="pres">
      <dgm:prSet presAssocID="{89D0F10C-162D-41E2-9133-0559384BAA6A}" presName="parTxOnlySpace" presStyleCnt="0"/>
      <dgm:spPr/>
    </dgm:pt>
    <dgm:pt modelId="{B2B390D3-7F8C-4E4D-B9CD-05916E6CAAF7}" type="pres">
      <dgm:prSet presAssocID="{30E266A8-BAA7-4041-93F3-197CBA498CFE}" presName="parTxOnly" presStyleLbl="node1" presStyleIdx="5" presStyleCnt="6">
        <dgm:presLayoutVars>
          <dgm:chMax val="0"/>
          <dgm:chPref val="0"/>
          <dgm:bulletEnabled val="1"/>
        </dgm:presLayoutVars>
      </dgm:prSet>
      <dgm:spPr/>
      <dgm:t>
        <a:bodyPr/>
        <a:lstStyle/>
        <a:p>
          <a:endParaRPr lang="en-US"/>
        </a:p>
      </dgm:t>
    </dgm:pt>
  </dgm:ptLst>
  <dgm:cxnLst>
    <dgm:cxn modelId="{7E4C3629-DFD1-48D3-A8E9-E5110A08DF92}" srcId="{274A39B8-3A5F-415E-9C6B-57B4617BAE58}" destId="{A069954D-31F4-47C2-A028-5AFF4C1036F5}" srcOrd="1" destOrd="0" parTransId="{99D4FC3A-AA30-41B8-9DD3-04DE114078C0}" sibTransId="{384A2A28-323A-4021-886E-CBDE101BA176}"/>
    <dgm:cxn modelId="{D85E26E8-1099-47F4-8A2C-9D263EAF03E3}" type="presOf" srcId="{88FAF2FD-5F60-4E20-A031-AC5AAE2B0F78}" destId="{5C8307B2-B376-4410-9403-F99C005F5240}" srcOrd="0" destOrd="0" presId="urn:microsoft.com/office/officeart/2005/8/layout/chevron1"/>
    <dgm:cxn modelId="{A771F1DD-30AA-4EA8-B2E2-A7F0A7EAC379}" type="presOf" srcId="{E0E32129-18F2-4BF9-BD9B-41D7FF459F6E}" destId="{E86C8508-0C81-4270-A809-053B79C4C158}" srcOrd="0" destOrd="0" presId="urn:microsoft.com/office/officeart/2005/8/layout/chevron1"/>
    <dgm:cxn modelId="{893589BA-6A98-4464-98E7-619BCC365504}" srcId="{274A39B8-3A5F-415E-9C6B-57B4617BAE58}" destId="{30E266A8-BAA7-4041-93F3-197CBA498CFE}" srcOrd="5" destOrd="0" parTransId="{3C1BABC7-EAF9-47CD-9DCF-EB50BC2C5570}" sibTransId="{0CD374FB-8264-4147-AD61-AB7D40D3862B}"/>
    <dgm:cxn modelId="{4C21530F-13F5-4E80-B8BE-07B04287CBD6}" type="presOf" srcId="{274A39B8-3A5F-415E-9C6B-57B4617BAE58}" destId="{4988C1CD-54B2-4DB3-9B97-EF513A7E5A08}" srcOrd="0" destOrd="0" presId="urn:microsoft.com/office/officeart/2005/8/layout/chevron1"/>
    <dgm:cxn modelId="{0F8C227A-F804-4C63-A659-9F2C97790A72}" type="presOf" srcId="{63870796-E67D-4777-BAE2-9ABCC42AD784}" destId="{147A43BF-4FB9-43FA-8878-BD5F3A289383}" srcOrd="0" destOrd="0" presId="urn:microsoft.com/office/officeart/2005/8/layout/chevron1"/>
    <dgm:cxn modelId="{8518201B-9872-4639-812B-B9620309C69F}" srcId="{274A39B8-3A5F-415E-9C6B-57B4617BAE58}" destId="{88FAF2FD-5F60-4E20-A031-AC5AAE2B0F78}" srcOrd="3" destOrd="0" parTransId="{F4007EAF-A671-4565-8F0B-3953342E4D42}" sibTransId="{30B88DC4-06C0-4C5C-93E7-2480ED8B1289}"/>
    <dgm:cxn modelId="{8935F672-2D89-414C-84CA-16F278E31CD0}" srcId="{274A39B8-3A5F-415E-9C6B-57B4617BAE58}" destId="{7D95B831-3293-4992-8AC5-D03D8CA04E93}" srcOrd="4" destOrd="0" parTransId="{E1B9730D-7A40-4A35-AD78-55545074B065}" sibTransId="{89D0F10C-162D-41E2-9133-0559384BAA6A}"/>
    <dgm:cxn modelId="{1AB27C1F-E6CF-4778-8B21-95F4C5B81158}" srcId="{274A39B8-3A5F-415E-9C6B-57B4617BAE58}" destId="{E0E32129-18F2-4BF9-BD9B-41D7FF459F6E}" srcOrd="2" destOrd="0" parTransId="{443301C4-92F6-4616-8512-A1E1A339CD6F}" sibTransId="{0E3B2956-8453-4B28-A521-5DD1563F73A1}"/>
    <dgm:cxn modelId="{E5B038ED-90FF-4DC1-982A-72925BE68A17}" type="presOf" srcId="{30E266A8-BAA7-4041-93F3-197CBA498CFE}" destId="{B2B390D3-7F8C-4E4D-B9CD-05916E6CAAF7}" srcOrd="0" destOrd="0" presId="urn:microsoft.com/office/officeart/2005/8/layout/chevron1"/>
    <dgm:cxn modelId="{6A4BCAD1-4291-49A1-9DBF-28E48F471843}" srcId="{274A39B8-3A5F-415E-9C6B-57B4617BAE58}" destId="{63870796-E67D-4777-BAE2-9ABCC42AD784}" srcOrd="0" destOrd="0" parTransId="{0D2BA441-226E-454B-9E4C-533F6679552B}" sibTransId="{EB7BCE72-29B8-4443-8887-41D516C50D3E}"/>
    <dgm:cxn modelId="{0A6C37E4-75BA-4D17-9248-74CE4C210363}" type="presOf" srcId="{A069954D-31F4-47C2-A028-5AFF4C1036F5}" destId="{2A765EA1-65FE-45D5-AB2D-92A43C1532AA}" srcOrd="0" destOrd="0" presId="urn:microsoft.com/office/officeart/2005/8/layout/chevron1"/>
    <dgm:cxn modelId="{3101A6CA-7114-41D1-97A9-2866AA968C0A}" type="presOf" srcId="{7D95B831-3293-4992-8AC5-D03D8CA04E93}" destId="{A836EF4A-E3F3-4746-8AA3-36CC97E8EC26}" srcOrd="0" destOrd="0" presId="urn:microsoft.com/office/officeart/2005/8/layout/chevron1"/>
    <dgm:cxn modelId="{21F4440E-C3BB-4E94-978A-C1C6236C8FEF}" type="presParOf" srcId="{4988C1CD-54B2-4DB3-9B97-EF513A7E5A08}" destId="{147A43BF-4FB9-43FA-8878-BD5F3A289383}" srcOrd="0" destOrd="0" presId="urn:microsoft.com/office/officeart/2005/8/layout/chevron1"/>
    <dgm:cxn modelId="{23C12583-207E-49F4-938D-E433EDEEEF68}" type="presParOf" srcId="{4988C1CD-54B2-4DB3-9B97-EF513A7E5A08}" destId="{1A1C6376-51EB-4EFC-9959-E9D58B859B05}" srcOrd="1" destOrd="0" presId="urn:microsoft.com/office/officeart/2005/8/layout/chevron1"/>
    <dgm:cxn modelId="{697EB4B1-D164-4950-8009-4872AE752C42}" type="presParOf" srcId="{4988C1CD-54B2-4DB3-9B97-EF513A7E5A08}" destId="{2A765EA1-65FE-45D5-AB2D-92A43C1532AA}" srcOrd="2" destOrd="0" presId="urn:microsoft.com/office/officeart/2005/8/layout/chevron1"/>
    <dgm:cxn modelId="{DA166EF9-1B73-49DA-B784-34F358F91EDB}" type="presParOf" srcId="{4988C1CD-54B2-4DB3-9B97-EF513A7E5A08}" destId="{4C3991BA-EDC9-4854-AB99-CB0B6296829B}" srcOrd="3" destOrd="0" presId="urn:microsoft.com/office/officeart/2005/8/layout/chevron1"/>
    <dgm:cxn modelId="{1A439B2C-F54F-410E-AB48-DA5EBD649EC3}" type="presParOf" srcId="{4988C1CD-54B2-4DB3-9B97-EF513A7E5A08}" destId="{E86C8508-0C81-4270-A809-053B79C4C158}" srcOrd="4" destOrd="0" presId="urn:microsoft.com/office/officeart/2005/8/layout/chevron1"/>
    <dgm:cxn modelId="{ADB60C4A-E903-4CC0-A23C-7B1067AE0694}" type="presParOf" srcId="{4988C1CD-54B2-4DB3-9B97-EF513A7E5A08}" destId="{7AEFD025-18AD-45B8-B8D2-9E20F26DB81D}" srcOrd="5" destOrd="0" presId="urn:microsoft.com/office/officeart/2005/8/layout/chevron1"/>
    <dgm:cxn modelId="{6748158B-AE83-46B6-9EEB-5C3833CA70EA}" type="presParOf" srcId="{4988C1CD-54B2-4DB3-9B97-EF513A7E5A08}" destId="{5C8307B2-B376-4410-9403-F99C005F5240}" srcOrd="6" destOrd="0" presId="urn:microsoft.com/office/officeart/2005/8/layout/chevron1"/>
    <dgm:cxn modelId="{80ED14F9-630D-4A6E-A6C0-E28F774DAC8D}" type="presParOf" srcId="{4988C1CD-54B2-4DB3-9B97-EF513A7E5A08}" destId="{22B29415-48C7-488A-9511-D6C4A119A41A}" srcOrd="7" destOrd="0" presId="urn:microsoft.com/office/officeart/2005/8/layout/chevron1"/>
    <dgm:cxn modelId="{AF6EF7F7-FECF-4EBF-8105-5CDCC591F137}" type="presParOf" srcId="{4988C1CD-54B2-4DB3-9B97-EF513A7E5A08}" destId="{A836EF4A-E3F3-4746-8AA3-36CC97E8EC26}" srcOrd="8" destOrd="0" presId="urn:microsoft.com/office/officeart/2005/8/layout/chevron1"/>
    <dgm:cxn modelId="{7C6C6045-56AD-405D-B0BB-41256E3A1ED7}" type="presParOf" srcId="{4988C1CD-54B2-4DB3-9B97-EF513A7E5A08}" destId="{332D1240-74C5-4553-A879-5ACAA3EF63E5}" srcOrd="9" destOrd="0" presId="urn:microsoft.com/office/officeart/2005/8/layout/chevron1"/>
    <dgm:cxn modelId="{01CA917E-260B-4BFE-B4DF-6B6942540FF2}" type="presParOf" srcId="{4988C1CD-54B2-4DB3-9B97-EF513A7E5A08}" destId="{B2B390D3-7F8C-4E4D-B9CD-05916E6CAAF7}" srcOrd="10" destOrd="0" presId="urn:microsoft.com/office/officeart/2005/8/layout/chevron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63870796-E67D-4777-BAE2-9ABCC42AD784}">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Create Appropriate Master Data</a:t>
          </a:r>
        </a:p>
        <a:p>
          <a:pPr>
            <a:lnSpc>
              <a:spcPct val="100000"/>
            </a:lnSpc>
            <a:spcAft>
              <a:spcPts val="0"/>
            </a:spcAft>
          </a:pPr>
          <a:r>
            <a:rPr lang="en-US" sz="700">
              <a:latin typeface="Times New Roman" panose="02020603050405020304" pitchFamily="18" charset="0"/>
              <a:cs typeface="Times New Roman" panose="02020603050405020304" pitchFamily="18" charset="0"/>
            </a:rPr>
            <a:t>(I)</a:t>
          </a:r>
        </a:p>
      </dgm:t>
    </dgm:pt>
    <dgm:pt modelId="{0D2BA441-226E-454B-9E4C-533F6679552B}" type="parTrans" cxnId="{6A4BCAD1-4291-49A1-9DBF-28E48F471843}">
      <dgm:prSet/>
      <dgm:spPr/>
      <dgm:t>
        <a:bodyPr/>
        <a:lstStyle/>
        <a:p>
          <a:endParaRPr lang="en-US"/>
        </a:p>
      </dgm:t>
    </dgm:pt>
    <dgm:pt modelId="{EB7BCE72-29B8-4443-8887-41D516C50D3E}" type="sibTrans" cxnId="{6A4BCAD1-4291-49A1-9DBF-28E48F471843}">
      <dgm:prSet/>
      <dgm:spPr/>
      <dgm:t>
        <a:bodyPr/>
        <a:lstStyle/>
        <a:p>
          <a:endParaRPr lang="en-US"/>
        </a:p>
      </dgm:t>
    </dgm:pt>
    <dgm:pt modelId="{E0E32129-18F2-4BF9-BD9B-41D7FF459F6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(III)</a:t>
          </a:r>
          <a:endParaRPr lang="en-US" sz="800"/>
        </a:p>
      </dgm:t>
    </dgm:pt>
    <dgm:pt modelId="{443301C4-92F6-4616-8512-A1E1A339CD6F}" type="parTrans" cxnId="{1AB27C1F-E6CF-4778-8B21-95F4C5B81158}">
      <dgm:prSet/>
      <dgm:spPr/>
      <dgm:t>
        <a:bodyPr/>
        <a:lstStyle/>
        <a:p>
          <a:endParaRPr lang="en-US"/>
        </a:p>
      </dgm:t>
    </dgm:pt>
    <dgm:pt modelId="{0E3B2956-8453-4B28-A521-5DD1563F73A1}" type="sibTrans" cxnId="{1AB27C1F-E6CF-4778-8B21-95F4C5B81158}">
      <dgm:prSet/>
      <dgm:spPr/>
      <dgm:t>
        <a:bodyPr/>
        <a:lstStyle/>
        <a:p>
          <a:endParaRPr lang="en-US"/>
        </a:p>
      </dgm:t>
    </dgm:pt>
    <dgm:pt modelId="{A069954D-31F4-47C2-A028-5AFF4C1036F5}">
      <dgm:prSet custT="1">
        <dgm:style>
          <a:lnRef idx="2">
            <a:schemeClr val="accent1"/>
          </a:lnRef>
          <a:fillRef idx="1">
            <a:schemeClr val="lt1"/>
          </a:fillRef>
          <a:effectRef idx="0">
            <a:schemeClr val="accent1"/>
          </a:effectRef>
          <a:fontRef idx="minor">
            <a:schemeClr val="dk1"/>
          </a:fontRef>
        </dgm:style>
      </dgm:prSet>
      <dgm:spPr/>
      <dgm:t>
        <a:bodyPr/>
        <a:lstStyle/>
        <a:p>
          <a:pPr>
            <a:lnSpc>
              <a:spcPct val="100000"/>
            </a:lnSpc>
            <a:spcAft>
              <a:spcPts val="0"/>
            </a:spcAft>
          </a:pPr>
          <a:r>
            <a:rPr lang="en-US" sz="700"/>
            <a:t>Begin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a:t>
          </a:r>
          <a:endParaRPr lang="en-US" sz="900"/>
        </a:p>
      </dgm:t>
    </dgm:pt>
    <dgm:pt modelId="{99D4FC3A-AA30-41B8-9DD3-04DE114078C0}" type="parTrans" cxnId="{7E4C3629-DFD1-48D3-A8E9-E5110A08DF92}">
      <dgm:prSet/>
      <dgm:spPr/>
      <dgm:t>
        <a:bodyPr/>
        <a:lstStyle/>
        <a:p>
          <a:endParaRPr lang="en-US"/>
        </a:p>
      </dgm:t>
    </dgm:pt>
    <dgm:pt modelId="{384A2A28-323A-4021-886E-CBDE101BA176}" type="sibTrans" cxnId="{7E4C3629-DFD1-48D3-A8E9-E5110A08DF92}">
      <dgm:prSet/>
      <dgm:spPr/>
      <dgm:t>
        <a:bodyPr/>
        <a:lstStyle/>
        <a:p>
          <a:endParaRPr lang="en-US"/>
        </a:p>
      </dgm:t>
    </dgm:pt>
    <dgm:pt modelId="{30E266A8-BAA7-4041-93F3-197CBA498CF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a:t>
          </a:r>
          <a:r>
            <a:rPr lang="en-US" sz="700" baseline="0"/>
            <a:t>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(VI)</a:t>
          </a:r>
          <a:endParaRPr lang="en-US" sz="700"/>
        </a:p>
      </dgm:t>
    </dgm:pt>
    <dgm:pt modelId="{3C1BABC7-EAF9-47CD-9DCF-EB50BC2C5570}" type="parTrans" cxnId="{893589BA-6A98-4464-98E7-619BCC365504}">
      <dgm:prSet/>
      <dgm:spPr/>
      <dgm:t>
        <a:bodyPr/>
        <a:lstStyle/>
        <a:p>
          <a:endParaRPr lang="en-US"/>
        </a:p>
      </dgm:t>
    </dgm:pt>
    <dgm:pt modelId="{0CD374FB-8264-4147-AD61-AB7D40D3862B}" type="sibTrans" cxnId="{893589BA-6A98-4464-98E7-619BCC365504}">
      <dgm:prSet/>
      <dgm:spPr/>
      <dgm:t>
        <a:bodyPr/>
        <a:lstStyle/>
        <a:p>
          <a:endParaRPr lang="en-US"/>
        </a:p>
      </dgm:t>
    </dgm:pt>
    <dgm:pt modelId="{7D95B831-3293-4992-8AC5-D03D8CA04E93}">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a:t>
          </a:r>
          <a:endParaRPr lang="en-US" sz="800"/>
        </a:p>
      </dgm:t>
    </dgm:pt>
    <dgm:pt modelId="{E1B9730D-7A40-4A35-AD78-55545074B065}" type="parTrans" cxnId="{8935F672-2D89-414C-84CA-16F278E31CD0}">
      <dgm:prSet/>
      <dgm:spPr/>
      <dgm:t>
        <a:bodyPr/>
        <a:lstStyle/>
        <a:p>
          <a:endParaRPr lang="en-US"/>
        </a:p>
      </dgm:t>
    </dgm:pt>
    <dgm:pt modelId="{89D0F10C-162D-41E2-9133-0559384BAA6A}" type="sibTrans" cxnId="{8935F672-2D89-414C-84CA-16F278E31CD0}">
      <dgm:prSet/>
      <dgm:spPr/>
      <dgm:t>
        <a:bodyPr/>
        <a:lstStyle/>
        <a:p>
          <a:endParaRPr lang="en-US"/>
        </a:p>
      </dgm:t>
    </dgm:pt>
    <dgm:pt modelId="{88FAF2FD-5F60-4E20-A031-AC5AAE2B0F78}">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900"/>
            <a:t>Production</a:t>
          </a:r>
          <a:r>
            <a:rPr lang="en-US" sz="900" baseline="0"/>
            <a:t> Process</a:t>
          </a:r>
        </a:p>
        <a:p>
          <a:pPr>
            <a:lnSpc>
              <a:spcPct val="100000"/>
            </a:lnSpc>
            <a:spcAft>
              <a:spcPts val="0"/>
            </a:spcAft>
          </a:pPr>
          <a:r>
            <a:rPr lang="en-US" sz="900">
              <a:latin typeface="Times New Roman" panose="02020603050405020304" pitchFamily="18" charset="0"/>
              <a:cs typeface="Times New Roman" panose="02020603050405020304" pitchFamily="18" charset="0"/>
            </a:rPr>
            <a:t>(IV)</a:t>
          </a:r>
          <a:endParaRPr lang="en-US" sz="900"/>
        </a:p>
      </dgm:t>
    </dgm:pt>
    <dgm:pt modelId="{F4007EAF-A671-4565-8F0B-3953342E4D42}" type="parTrans" cxnId="{8518201B-9872-4639-812B-B9620309C69F}">
      <dgm:prSet/>
      <dgm:spPr/>
      <dgm:t>
        <a:bodyPr/>
        <a:lstStyle/>
        <a:p>
          <a:endParaRPr lang="en-US"/>
        </a:p>
      </dgm:t>
    </dgm:pt>
    <dgm:pt modelId="{30B88DC4-06C0-4C5C-93E7-2480ED8B1289}" type="sibTrans" cxnId="{8518201B-9872-4639-812B-B9620309C69F}">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t>
        <a:bodyPr/>
        <a:lstStyle/>
        <a:p>
          <a:endParaRPr lang="en-US"/>
        </a:p>
      </dgm:t>
    </dgm:pt>
    <dgm:pt modelId="{147A43BF-4FB9-43FA-8878-BD5F3A289383}" type="pres">
      <dgm:prSet presAssocID="{63870796-E67D-4777-BAE2-9ABCC42AD784}" presName="parTxOnly" presStyleLbl="node1" presStyleIdx="0" presStyleCnt="6">
        <dgm:presLayoutVars>
          <dgm:chMax val="0"/>
          <dgm:chPref val="0"/>
          <dgm:bulletEnabled val="1"/>
        </dgm:presLayoutVars>
      </dgm:prSet>
      <dgm:spPr/>
      <dgm:t>
        <a:bodyPr/>
        <a:lstStyle/>
        <a:p>
          <a:endParaRPr lang="en-US"/>
        </a:p>
      </dgm:t>
    </dgm:pt>
    <dgm:pt modelId="{1A1C6376-51EB-4EFC-9959-E9D58B859B05}" type="pres">
      <dgm:prSet presAssocID="{EB7BCE72-29B8-4443-8887-41D516C50D3E}" presName="parTxOnlySpace" presStyleCnt="0"/>
      <dgm:spPr/>
    </dgm:pt>
    <dgm:pt modelId="{2A765EA1-65FE-45D5-AB2D-92A43C1532AA}" type="pres">
      <dgm:prSet presAssocID="{A069954D-31F4-47C2-A028-5AFF4C1036F5}" presName="parTxOnly" presStyleLbl="node1" presStyleIdx="1" presStyleCnt="6">
        <dgm:presLayoutVars>
          <dgm:chMax val="0"/>
          <dgm:chPref val="0"/>
          <dgm:bulletEnabled val="1"/>
        </dgm:presLayoutVars>
      </dgm:prSet>
      <dgm:spPr/>
      <dgm:t>
        <a:bodyPr/>
        <a:lstStyle/>
        <a:p>
          <a:endParaRPr lang="en-US"/>
        </a:p>
      </dgm:t>
    </dgm:pt>
    <dgm:pt modelId="{4C3991BA-EDC9-4854-AB99-CB0B6296829B}" type="pres">
      <dgm:prSet presAssocID="{384A2A28-323A-4021-886E-CBDE101BA176}" presName="parTxOnlySpace" presStyleCnt="0"/>
      <dgm:spPr/>
    </dgm:pt>
    <dgm:pt modelId="{E86C8508-0C81-4270-A809-053B79C4C158}" type="pres">
      <dgm:prSet presAssocID="{E0E32129-18F2-4BF9-BD9B-41D7FF459F6E}" presName="parTxOnly" presStyleLbl="node1" presStyleIdx="2" presStyleCnt="6">
        <dgm:presLayoutVars>
          <dgm:chMax val="0"/>
          <dgm:chPref val="0"/>
          <dgm:bulletEnabled val="1"/>
        </dgm:presLayoutVars>
      </dgm:prSet>
      <dgm:spPr/>
      <dgm:t>
        <a:bodyPr/>
        <a:lstStyle/>
        <a:p>
          <a:endParaRPr lang="en-US"/>
        </a:p>
      </dgm:t>
    </dgm:pt>
    <dgm:pt modelId="{7AEFD025-18AD-45B8-B8D2-9E20F26DB81D}" type="pres">
      <dgm:prSet presAssocID="{0E3B2956-8453-4B28-A521-5DD1563F73A1}" presName="parTxOnlySpace" presStyleCnt="0"/>
      <dgm:spPr/>
    </dgm:pt>
    <dgm:pt modelId="{5C8307B2-B376-4410-9403-F99C005F5240}" type="pres">
      <dgm:prSet presAssocID="{88FAF2FD-5F60-4E20-A031-AC5AAE2B0F78}" presName="parTxOnly" presStyleLbl="node1" presStyleIdx="3" presStyleCnt="6">
        <dgm:presLayoutVars>
          <dgm:chMax val="0"/>
          <dgm:chPref val="0"/>
          <dgm:bulletEnabled val="1"/>
        </dgm:presLayoutVars>
      </dgm:prSet>
      <dgm:spPr/>
      <dgm:t>
        <a:bodyPr/>
        <a:lstStyle/>
        <a:p>
          <a:endParaRPr lang="en-US"/>
        </a:p>
      </dgm:t>
    </dgm:pt>
    <dgm:pt modelId="{22B29415-48C7-488A-9511-D6C4A119A41A}" type="pres">
      <dgm:prSet presAssocID="{30B88DC4-06C0-4C5C-93E7-2480ED8B1289}" presName="parTxOnlySpace" presStyleCnt="0"/>
      <dgm:spPr/>
    </dgm:pt>
    <dgm:pt modelId="{A836EF4A-E3F3-4746-8AA3-36CC97E8EC26}" type="pres">
      <dgm:prSet presAssocID="{7D95B831-3293-4992-8AC5-D03D8CA04E93}" presName="parTxOnly" presStyleLbl="node1" presStyleIdx="4" presStyleCnt="6">
        <dgm:presLayoutVars>
          <dgm:chMax val="0"/>
          <dgm:chPref val="0"/>
          <dgm:bulletEnabled val="1"/>
        </dgm:presLayoutVars>
      </dgm:prSet>
      <dgm:spPr/>
      <dgm:t>
        <a:bodyPr/>
        <a:lstStyle/>
        <a:p>
          <a:endParaRPr lang="en-US"/>
        </a:p>
      </dgm:t>
    </dgm:pt>
    <dgm:pt modelId="{332D1240-74C5-4553-A879-5ACAA3EF63E5}" type="pres">
      <dgm:prSet presAssocID="{89D0F10C-162D-41E2-9133-0559384BAA6A}" presName="parTxOnlySpace" presStyleCnt="0"/>
      <dgm:spPr/>
    </dgm:pt>
    <dgm:pt modelId="{B2B390D3-7F8C-4E4D-B9CD-05916E6CAAF7}" type="pres">
      <dgm:prSet presAssocID="{30E266A8-BAA7-4041-93F3-197CBA498CFE}" presName="parTxOnly" presStyleLbl="node1" presStyleIdx="5" presStyleCnt="6">
        <dgm:presLayoutVars>
          <dgm:chMax val="0"/>
          <dgm:chPref val="0"/>
          <dgm:bulletEnabled val="1"/>
        </dgm:presLayoutVars>
      </dgm:prSet>
      <dgm:spPr/>
      <dgm:t>
        <a:bodyPr/>
        <a:lstStyle/>
        <a:p>
          <a:endParaRPr lang="en-US"/>
        </a:p>
      </dgm:t>
    </dgm:pt>
  </dgm:ptLst>
  <dgm:cxnLst>
    <dgm:cxn modelId="{7E4C3629-DFD1-48D3-A8E9-E5110A08DF92}" srcId="{274A39B8-3A5F-415E-9C6B-57B4617BAE58}" destId="{A069954D-31F4-47C2-A028-5AFF4C1036F5}" srcOrd="1" destOrd="0" parTransId="{99D4FC3A-AA30-41B8-9DD3-04DE114078C0}" sibTransId="{384A2A28-323A-4021-886E-CBDE101BA176}"/>
    <dgm:cxn modelId="{44CFAE7C-A9D5-4D52-883E-0335E40164CC}" type="presOf" srcId="{A069954D-31F4-47C2-A028-5AFF4C1036F5}" destId="{2A765EA1-65FE-45D5-AB2D-92A43C1532AA}" srcOrd="0" destOrd="0" presId="urn:microsoft.com/office/officeart/2005/8/layout/chevron1"/>
    <dgm:cxn modelId="{BD927A9D-AE8A-4CAE-92EB-A5CB25485388}" type="presOf" srcId="{274A39B8-3A5F-415E-9C6B-57B4617BAE58}" destId="{4988C1CD-54B2-4DB3-9B97-EF513A7E5A08}" srcOrd="0" destOrd="0" presId="urn:microsoft.com/office/officeart/2005/8/layout/chevron1"/>
    <dgm:cxn modelId="{893589BA-6A98-4464-98E7-619BCC365504}" srcId="{274A39B8-3A5F-415E-9C6B-57B4617BAE58}" destId="{30E266A8-BAA7-4041-93F3-197CBA498CFE}" srcOrd="5" destOrd="0" parTransId="{3C1BABC7-EAF9-47CD-9DCF-EB50BC2C5570}" sibTransId="{0CD374FB-8264-4147-AD61-AB7D40D3862B}"/>
    <dgm:cxn modelId="{AFD7F088-B9B4-44E5-B04B-85ABD613E737}" type="presOf" srcId="{7D95B831-3293-4992-8AC5-D03D8CA04E93}" destId="{A836EF4A-E3F3-4746-8AA3-36CC97E8EC26}" srcOrd="0" destOrd="0" presId="urn:microsoft.com/office/officeart/2005/8/layout/chevron1"/>
    <dgm:cxn modelId="{6D09C88D-9F27-492D-8AC4-FCF89F94DAB6}" type="presOf" srcId="{88FAF2FD-5F60-4E20-A031-AC5AAE2B0F78}" destId="{5C8307B2-B376-4410-9403-F99C005F5240}" srcOrd="0" destOrd="0" presId="urn:microsoft.com/office/officeart/2005/8/layout/chevron1"/>
    <dgm:cxn modelId="{C8021B50-2E19-4E72-8EA3-DCD0CA84762C}" type="presOf" srcId="{30E266A8-BAA7-4041-93F3-197CBA498CFE}" destId="{B2B390D3-7F8C-4E4D-B9CD-05916E6CAAF7}" srcOrd="0" destOrd="0" presId="urn:microsoft.com/office/officeart/2005/8/layout/chevron1"/>
    <dgm:cxn modelId="{8518201B-9872-4639-812B-B9620309C69F}" srcId="{274A39B8-3A5F-415E-9C6B-57B4617BAE58}" destId="{88FAF2FD-5F60-4E20-A031-AC5AAE2B0F78}" srcOrd="3" destOrd="0" parTransId="{F4007EAF-A671-4565-8F0B-3953342E4D42}" sibTransId="{30B88DC4-06C0-4C5C-93E7-2480ED8B1289}"/>
    <dgm:cxn modelId="{8935F672-2D89-414C-84CA-16F278E31CD0}" srcId="{274A39B8-3A5F-415E-9C6B-57B4617BAE58}" destId="{7D95B831-3293-4992-8AC5-D03D8CA04E93}" srcOrd="4" destOrd="0" parTransId="{E1B9730D-7A40-4A35-AD78-55545074B065}" sibTransId="{89D0F10C-162D-41E2-9133-0559384BAA6A}"/>
    <dgm:cxn modelId="{1AB27C1F-E6CF-4778-8B21-95F4C5B81158}" srcId="{274A39B8-3A5F-415E-9C6B-57B4617BAE58}" destId="{E0E32129-18F2-4BF9-BD9B-41D7FF459F6E}" srcOrd="2" destOrd="0" parTransId="{443301C4-92F6-4616-8512-A1E1A339CD6F}" sibTransId="{0E3B2956-8453-4B28-A521-5DD1563F73A1}"/>
    <dgm:cxn modelId="{6A4BCAD1-4291-49A1-9DBF-28E48F471843}" srcId="{274A39B8-3A5F-415E-9C6B-57B4617BAE58}" destId="{63870796-E67D-4777-BAE2-9ABCC42AD784}" srcOrd="0" destOrd="0" parTransId="{0D2BA441-226E-454B-9E4C-533F6679552B}" sibTransId="{EB7BCE72-29B8-4443-8887-41D516C50D3E}"/>
    <dgm:cxn modelId="{F361BB46-B2E9-494E-8E9D-B7BB1FBD8D3A}" type="presOf" srcId="{E0E32129-18F2-4BF9-BD9B-41D7FF459F6E}" destId="{E86C8508-0C81-4270-A809-053B79C4C158}" srcOrd="0" destOrd="0" presId="urn:microsoft.com/office/officeart/2005/8/layout/chevron1"/>
    <dgm:cxn modelId="{8BDB6078-D77B-4AC0-9A62-277848939D03}" type="presOf" srcId="{63870796-E67D-4777-BAE2-9ABCC42AD784}" destId="{147A43BF-4FB9-43FA-8878-BD5F3A289383}" srcOrd="0" destOrd="0" presId="urn:microsoft.com/office/officeart/2005/8/layout/chevron1"/>
    <dgm:cxn modelId="{F75BC531-DCBB-4F31-9F29-799511D8C9BF}" type="presParOf" srcId="{4988C1CD-54B2-4DB3-9B97-EF513A7E5A08}" destId="{147A43BF-4FB9-43FA-8878-BD5F3A289383}" srcOrd="0" destOrd="0" presId="urn:microsoft.com/office/officeart/2005/8/layout/chevron1"/>
    <dgm:cxn modelId="{C2A84059-DD0D-456B-A9A9-5EEB60DBD63B}" type="presParOf" srcId="{4988C1CD-54B2-4DB3-9B97-EF513A7E5A08}" destId="{1A1C6376-51EB-4EFC-9959-E9D58B859B05}" srcOrd="1" destOrd="0" presId="urn:microsoft.com/office/officeart/2005/8/layout/chevron1"/>
    <dgm:cxn modelId="{3933BC25-4300-4ABC-A83B-5E27CF96CCCE}" type="presParOf" srcId="{4988C1CD-54B2-4DB3-9B97-EF513A7E5A08}" destId="{2A765EA1-65FE-45D5-AB2D-92A43C1532AA}" srcOrd="2" destOrd="0" presId="urn:microsoft.com/office/officeart/2005/8/layout/chevron1"/>
    <dgm:cxn modelId="{7E72450E-F446-4B3D-A3DA-14D97EA6F543}" type="presParOf" srcId="{4988C1CD-54B2-4DB3-9B97-EF513A7E5A08}" destId="{4C3991BA-EDC9-4854-AB99-CB0B6296829B}" srcOrd="3" destOrd="0" presId="urn:microsoft.com/office/officeart/2005/8/layout/chevron1"/>
    <dgm:cxn modelId="{972E29D6-530B-44B2-A8D9-03B7B86EDED3}" type="presParOf" srcId="{4988C1CD-54B2-4DB3-9B97-EF513A7E5A08}" destId="{E86C8508-0C81-4270-A809-053B79C4C158}" srcOrd="4" destOrd="0" presId="urn:microsoft.com/office/officeart/2005/8/layout/chevron1"/>
    <dgm:cxn modelId="{7DA4E792-F13E-47D7-A480-18ED47BA6332}" type="presParOf" srcId="{4988C1CD-54B2-4DB3-9B97-EF513A7E5A08}" destId="{7AEFD025-18AD-45B8-B8D2-9E20F26DB81D}" srcOrd="5" destOrd="0" presId="urn:microsoft.com/office/officeart/2005/8/layout/chevron1"/>
    <dgm:cxn modelId="{9195A22F-3C8F-45B1-86DB-707C88FD94F8}" type="presParOf" srcId="{4988C1CD-54B2-4DB3-9B97-EF513A7E5A08}" destId="{5C8307B2-B376-4410-9403-F99C005F5240}" srcOrd="6" destOrd="0" presId="urn:microsoft.com/office/officeart/2005/8/layout/chevron1"/>
    <dgm:cxn modelId="{AF3EC856-A66F-415F-B135-707C9152A7B2}" type="presParOf" srcId="{4988C1CD-54B2-4DB3-9B97-EF513A7E5A08}" destId="{22B29415-48C7-488A-9511-D6C4A119A41A}" srcOrd="7" destOrd="0" presId="urn:microsoft.com/office/officeart/2005/8/layout/chevron1"/>
    <dgm:cxn modelId="{CA32E44B-AF35-4927-A5F7-5C69FC91E4F2}" type="presParOf" srcId="{4988C1CD-54B2-4DB3-9B97-EF513A7E5A08}" destId="{A836EF4A-E3F3-4746-8AA3-36CC97E8EC26}" srcOrd="8" destOrd="0" presId="urn:microsoft.com/office/officeart/2005/8/layout/chevron1"/>
    <dgm:cxn modelId="{71B0F5F1-68FC-4E06-A304-9CA9D7D0AF35}" type="presParOf" srcId="{4988C1CD-54B2-4DB3-9B97-EF513A7E5A08}" destId="{332D1240-74C5-4553-A879-5ACAA3EF63E5}" srcOrd="9" destOrd="0" presId="urn:microsoft.com/office/officeart/2005/8/layout/chevron1"/>
    <dgm:cxn modelId="{5DBA8737-9907-45CD-89DC-FD022B9B9E67}" type="presParOf" srcId="{4988C1CD-54B2-4DB3-9B97-EF513A7E5A08}" destId="{B2B390D3-7F8C-4E4D-B9CD-05916E6CAAF7}" srcOrd="10" destOrd="0" presId="urn:microsoft.com/office/officeart/2005/8/layout/chevron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63870796-E67D-4777-BAE2-9ABCC42AD784}">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Create Appropriate Master Data</a:t>
          </a:r>
        </a:p>
        <a:p>
          <a:pPr>
            <a:lnSpc>
              <a:spcPct val="100000"/>
            </a:lnSpc>
            <a:spcAft>
              <a:spcPts val="0"/>
            </a:spcAft>
          </a:pPr>
          <a:r>
            <a:rPr lang="en-US" sz="700">
              <a:latin typeface="Times New Roman" panose="02020603050405020304" pitchFamily="18" charset="0"/>
              <a:cs typeface="Times New Roman" panose="02020603050405020304" pitchFamily="18" charset="0"/>
            </a:rPr>
            <a:t>(I)</a:t>
          </a:r>
        </a:p>
      </dgm:t>
    </dgm:pt>
    <dgm:pt modelId="{0D2BA441-226E-454B-9E4C-533F6679552B}" type="parTrans" cxnId="{6A4BCAD1-4291-49A1-9DBF-28E48F471843}">
      <dgm:prSet/>
      <dgm:spPr/>
      <dgm:t>
        <a:bodyPr/>
        <a:lstStyle/>
        <a:p>
          <a:endParaRPr lang="en-US"/>
        </a:p>
      </dgm:t>
    </dgm:pt>
    <dgm:pt modelId="{EB7BCE72-29B8-4443-8887-41D516C50D3E}" type="sibTrans" cxnId="{6A4BCAD1-4291-49A1-9DBF-28E48F471843}">
      <dgm:prSet/>
      <dgm:spPr/>
      <dgm:t>
        <a:bodyPr/>
        <a:lstStyle/>
        <a:p>
          <a:endParaRPr lang="en-US"/>
        </a:p>
      </dgm:t>
    </dgm:pt>
    <dgm:pt modelId="{E0E32129-18F2-4BF9-BD9B-41D7FF459F6E}">
      <dgm:prSet custT="1">
        <dgm:style>
          <a:lnRef idx="2">
            <a:schemeClr val="accent1"/>
          </a:lnRef>
          <a:fillRef idx="1">
            <a:schemeClr val="lt1"/>
          </a:fillRef>
          <a:effectRef idx="0">
            <a:schemeClr val="accent1"/>
          </a:effectRef>
          <a:fontRef idx="minor">
            <a:schemeClr val="dk1"/>
          </a:fontRef>
        </dgm:style>
      </dgm:prSet>
      <dgm:spPr/>
      <dgm:t>
        <a:bodyPr/>
        <a:lstStyle/>
        <a:p>
          <a:pPr>
            <a:lnSpc>
              <a:spcPct val="100000"/>
            </a:lnSpc>
            <a:spcAft>
              <a:spcPts val="0"/>
            </a:spcAft>
          </a:pPr>
          <a:r>
            <a:rPr lang="en-US" sz="700"/>
            <a:t>Begin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(III)</a:t>
          </a:r>
          <a:endParaRPr lang="en-US" sz="800"/>
        </a:p>
      </dgm:t>
    </dgm:pt>
    <dgm:pt modelId="{443301C4-92F6-4616-8512-A1E1A339CD6F}" type="parTrans" cxnId="{1AB27C1F-E6CF-4778-8B21-95F4C5B81158}">
      <dgm:prSet/>
      <dgm:spPr/>
      <dgm:t>
        <a:bodyPr/>
        <a:lstStyle/>
        <a:p>
          <a:endParaRPr lang="en-US"/>
        </a:p>
      </dgm:t>
    </dgm:pt>
    <dgm:pt modelId="{0E3B2956-8453-4B28-A521-5DD1563F73A1}" type="sibTrans" cxnId="{1AB27C1F-E6CF-4778-8B21-95F4C5B81158}">
      <dgm:prSet/>
      <dgm:spPr/>
      <dgm:t>
        <a:bodyPr/>
        <a:lstStyle/>
        <a:p>
          <a:endParaRPr lang="en-US"/>
        </a:p>
      </dgm:t>
    </dgm:pt>
    <dgm:pt modelId="{A069954D-31F4-47C2-A028-5AFF4C1036F5}">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a:t>
          </a:r>
          <a:endParaRPr lang="en-US" sz="900"/>
        </a:p>
      </dgm:t>
    </dgm:pt>
    <dgm:pt modelId="{99D4FC3A-AA30-41B8-9DD3-04DE114078C0}" type="parTrans" cxnId="{7E4C3629-DFD1-48D3-A8E9-E5110A08DF92}">
      <dgm:prSet/>
      <dgm:spPr/>
      <dgm:t>
        <a:bodyPr/>
        <a:lstStyle/>
        <a:p>
          <a:endParaRPr lang="en-US"/>
        </a:p>
      </dgm:t>
    </dgm:pt>
    <dgm:pt modelId="{384A2A28-323A-4021-886E-CBDE101BA176}" type="sibTrans" cxnId="{7E4C3629-DFD1-48D3-A8E9-E5110A08DF92}">
      <dgm:prSet/>
      <dgm:spPr/>
      <dgm:t>
        <a:bodyPr/>
        <a:lstStyle/>
        <a:p>
          <a:endParaRPr lang="en-US"/>
        </a:p>
      </dgm:t>
    </dgm:pt>
    <dgm:pt modelId="{30E266A8-BAA7-4041-93F3-197CBA498CF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a:t>
          </a:r>
          <a:r>
            <a:rPr lang="en-US" sz="700" baseline="0"/>
            <a:t>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(VI)</a:t>
          </a:r>
          <a:endParaRPr lang="en-US" sz="700"/>
        </a:p>
      </dgm:t>
    </dgm:pt>
    <dgm:pt modelId="{3C1BABC7-EAF9-47CD-9DCF-EB50BC2C5570}" type="parTrans" cxnId="{893589BA-6A98-4464-98E7-619BCC365504}">
      <dgm:prSet/>
      <dgm:spPr/>
      <dgm:t>
        <a:bodyPr/>
        <a:lstStyle/>
        <a:p>
          <a:endParaRPr lang="en-US"/>
        </a:p>
      </dgm:t>
    </dgm:pt>
    <dgm:pt modelId="{0CD374FB-8264-4147-AD61-AB7D40D3862B}" type="sibTrans" cxnId="{893589BA-6A98-4464-98E7-619BCC365504}">
      <dgm:prSet/>
      <dgm:spPr/>
      <dgm:t>
        <a:bodyPr/>
        <a:lstStyle/>
        <a:p>
          <a:endParaRPr lang="en-US"/>
        </a:p>
      </dgm:t>
    </dgm:pt>
    <dgm:pt modelId="{7D95B831-3293-4992-8AC5-D03D8CA04E93}">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a:t>
          </a:r>
          <a:endParaRPr lang="en-US" sz="800"/>
        </a:p>
      </dgm:t>
    </dgm:pt>
    <dgm:pt modelId="{E1B9730D-7A40-4A35-AD78-55545074B065}" type="parTrans" cxnId="{8935F672-2D89-414C-84CA-16F278E31CD0}">
      <dgm:prSet/>
      <dgm:spPr/>
      <dgm:t>
        <a:bodyPr/>
        <a:lstStyle/>
        <a:p>
          <a:endParaRPr lang="en-US"/>
        </a:p>
      </dgm:t>
    </dgm:pt>
    <dgm:pt modelId="{89D0F10C-162D-41E2-9133-0559384BAA6A}" type="sibTrans" cxnId="{8935F672-2D89-414C-84CA-16F278E31CD0}">
      <dgm:prSet/>
      <dgm:spPr/>
      <dgm:t>
        <a:bodyPr/>
        <a:lstStyle/>
        <a:p>
          <a:endParaRPr lang="en-US"/>
        </a:p>
      </dgm:t>
    </dgm:pt>
    <dgm:pt modelId="{88FAF2FD-5F60-4E20-A031-AC5AAE2B0F78}">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900"/>
            <a:t>Production</a:t>
          </a:r>
          <a:r>
            <a:rPr lang="en-US" sz="900" baseline="0"/>
            <a:t> Process</a:t>
          </a:r>
        </a:p>
        <a:p>
          <a:pPr>
            <a:lnSpc>
              <a:spcPct val="100000"/>
            </a:lnSpc>
            <a:spcAft>
              <a:spcPts val="0"/>
            </a:spcAft>
          </a:pPr>
          <a:r>
            <a:rPr lang="en-US" sz="900">
              <a:latin typeface="Times New Roman" panose="02020603050405020304" pitchFamily="18" charset="0"/>
              <a:cs typeface="Times New Roman" panose="02020603050405020304" pitchFamily="18" charset="0"/>
            </a:rPr>
            <a:t>(IV)</a:t>
          </a:r>
          <a:endParaRPr lang="en-US" sz="900"/>
        </a:p>
      </dgm:t>
    </dgm:pt>
    <dgm:pt modelId="{F4007EAF-A671-4565-8F0B-3953342E4D42}" type="parTrans" cxnId="{8518201B-9872-4639-812B-B9620309C69F}">
      <dgm:prSet/>
      <dgm:spPr/>
      <dgm:t>
        <a:bodyPr/>
        <a:lstStyle/>
        <a:p>
          <a:endParaRPr lang="en-US"/>
        </a:p>
      </dgm:t>
    </dgm:pt>
    <dgm:pt modelId="{30B88DC4-06C0-4C5C-93E7-2480ED8B1289}" type="sibTrans" cxnId="{8518201B-9872-4639-812B-B9620309C69F}">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t>
        <a:bodyPr/>
        <a:lstStyle/>
        <a:p>
          <a:endParaRPr lang="en-US"/>
        </a:p>
      </dgm:t>
    </dgm:pt>
    <dgm:pt modelId="{147A43BF-4FB9-43FA-8878-BD5F3A289383}" type="pres">
      <dgm:prSet presAssocID="{63870796-E67D-4777-BAE2-9ABCC42AD784}" presName="parTxOnly" presStyleLbl="node1" presStyleIdx="0" presStyleCnt="6">
        <dgm:presLayoutVars>
          <dgm:chMax val="0"/>
          <dgm:chPref val="0"/>
          <dgm:bulletEnabled val="1"/>
        </dgm:presLayoutVars>
      </dgm:prSet>
      <dgm:spPr/>
      <dgm:t>
        <a:bodyPr/>
        <a:lstStyle/>
        <a:p>
          <a:endParaRPr lang="en-US"/>
        </a:p>
      </dgm:t>
    </dgm:pt>
    <dgm:pt modelId="{1A1C6376-51EB-4EFC-9959-E9D58B859B05}" type="pres">
      <dgm:prSet presAssocID="{EB7BCE72-29B8-4443-8887-41D516C50D3E}" presName="parTxOnlySpace" presStyleCnt="0"/>
      <dgm:spPr/>
    </dgm:pt>
    <dgm:pt modelId="{2A765EA1-65FE-45D5-AB2D-92A43C1532AA}" type="pres">
      <dgm:prSet presAssocID="{A069954D-31F4-47C2-A028-5AFF4C1036F5}" presName="parTxOnly" presStyleLbl="node1" presStyleIdx="1" presStyleCnt="6">
        <dgm:presLayoutVars>
          <dgm:chMax val="0"/>
          <dgm:chPref val="0"/>
          <dgm:bulletEnabled val="1"/>
        </dgm:presLayoutVars>
      </dgm:prSet>
      <dgm:spPr/>
      <dgm:t>
        <a:bodyPr/>
        <a:lstStyle/>
        <a:p>
          <a:endParaRPr lang="en-US"/>
        </a:p>
      </dgm:t>
    </dgm:pt>
    <dgm:pt modelId="{4C3991BA-EDC9-4854-AB99-CB0B6296829B}" type="pres">
      <dgm:prSet presAssocID="{384A2A28-323A-4021-886E-CBDE101BA176}" presName="parTxOnlySpace" presStyleCnt="0"/>
      <dgm:spPr/>
    </dgm:pt>
    <dgm:pt modelId="{E86C8508-0C81-4270-A809-053B79C4C158}" type="pres">
      <dgm:prSet presAssocID="{E0E32129-18F2-4BF9-BD9B-41D7FF459F6E}" presName="parTxOnly" presStyleLbl="node1" presStyleIdx="2" presStyleCnt="6">
        <dgm:presLayoutVars>
          <dgm:chMax val="0"/>
          <dgm:chPref val="0"/>
          <dgm:bulletEnabled val="1"/>
        </dgm:presLayoutVars>
      </dgm:prSet>
      <dgm:spPr/>
      <dgm:t>
        <a:bodyPr/>
        <a:lstStyle/>
        <a:p>
          <a:endParaRPr lang="en-US"/>
        </a:p>
      </dgm:t>
    </dgm:pt>
    <dgm:pt modelId="{7AEFD025-18AD-45B8-B8D2-9E20F26DB81D}" type="pres">
      <dgm:prSet presAssocID="{0E3B2956-8453-4B28-A521-5DD1563F73A1}" presName="parTxOnlySpace" presStyleCnt="0"/>
      <dgm:spPr/>
    </dgm:pt>
    <dgm:pt modelId="{5C8307B2-B376-4410-9403-F99C005F5240}" type="pres">
      <dgm:prSet presAssocID="{88FAF2FD-5F60-4E20-A031-AC5AAE2B0F78}" presName="parTxOnly" presStyleLbl="node1" presStyleIdx="3" presStyleCnt="6">
        <dgm:presLayoutVars>
          <dgm:chMax val="0"/>
          <dgm:chPref val="0"/>
          <dgm:bulletEnabled val="1"/>
        </dgm:presLayoutVars>
      </dgm:prSet>
      <dgm:spPr/>
      <dgm:t>
        <a:bodyPr/>
        <a:lstStyle/>
        <a:p>
          <a:endParaRPr lang="en-US"/>
        </a:p>
      </dgm:t>
    </dgm:pt>
    <dgm:pt modelId="{22B29415-48C7-488A-9511-D6C4A119A41A}" type="pres">
      <dgm:prSet presAssocID="{30B88DC4-06C0-4C5C-93E7-2480ED8B1289}" presName="parTxOnlySpace" presStyleCnt="0"/>
      <dgm:spPr/>
    </dgm:pt>
    <dgm:pt modelId="{A836EF4A-E3F3-4746-8AA3-36CC97E8EC26}" type="pres">
      <dgm:prSet presAssocID="{7D95B831-3293-4992-8AC5-D03D8CA04E93}" presName="parTxOnly" presStyleLbl="node1" presStyleIdx="4" presStyleCnt="6">
        <dgm:presLayoutVars>
          <dgm:chMax val="0"/>
          <dgm:chPref val="0"/>
          <dgm:bulletEnabled val="1"/>
        </dgm:presLayoutVars>
      </dgm:prSet>
      <dgm:spPr/>
      <dgm:t>
        <a:bodyPr/>
        <a:lstStyle/>
        <a:p>
          <a:endParaRPr lang="en-US"/>
        </a:p>
      </dgm:t>
    </dgm:pt>
    <dgm:pt modelId="{332D1240-74C5-4553-A879-5ACAA3EF63E5}" type="pres">
      <dgm:prSet presAssocID="{89D0F10C-162D-41E2-9133-0559384BAA6A}" presName="parTxOnlySpace" presStyleCnt="0"/>
      <dgm:spPr/>
    </dgm:pt>
    <dgm:pt modelId="{B2B390D3-7F8C-4E4D-B9CD-05916E6CAAF7}" type="pres">
      <dgm:prSet presAssocID="{30E266A8-BAA7-4041-93F3-197CBA498CFE}" presName="parTxOnly" presStyleLbl="node1" presStyleIdx="5" presStyleCnt="6">
        <dgm:presLayoutVars>
          <dgm:chMax val="0"/>
          <dgm:chPref val="0"/>
          <dgm:bulletEnabled val="1"/>
        </dgm:presLayoutVars>
      </dgm:prSet>
      <dgm:spPr/>
      <dgm:t>
        <a:bodyPr/>
        <a:lstStyle/>
        <a:p>
          <a:endParaRPr lang="en-US"/>
        </a:p>
      </dgm:t>
    </dgm:pt>
  </dgm:ptLst>
  <dgm:cxnLst>
    <dgm:cxn modelId="{7E4C3629-DFD1-48D3-A8E9-E5110A08DF92}" srcId="{274A39B8-3A5F-415E-9C6B-57B4617BAE58}" destId="{A069954D-31F4-47C2-A028-5AFF4C1036F5}" srcOrd="1" destOrd="0" parTransId="{99D4FC3A-AA30-41B8-9DD3-04DE114078C0}" sibTransId="{384A2A28-323A-4021-886E-CBDE101BA176}"/>
    <dgm:cxn modelId="{1C7FDDA2-D496-4954-88A1-AF26551E6D53}" type="presOf" srcId="{30E266A8-BAA7-4041-93F3-197CBA498CFE}" destId="{B2B390D3-7F8C-4E4D-B9CD-05916E6CAAF7}" srcOrd="0" destOrd="0" presId="urn:microsoft.com/office/officeart/2005/8/layout/chevron1"/>
    <dgm:cxn modelId="{893589BA-6A98-4464-98E7-619BCC365504}" srcId="{274A39B8-3A5F-415E-9C6B-57B4617BAE58}" destId="{30E266A8-BAA7-4041-93F3-197CBA498CFE}" srcOrd="5" destOrd="0" parTransId="{3C1BABC7-EAF9-47CD-9DCF-EB50BC2C5570}" sibTransId="{0CD374FB-8264-4147-AD61-AB7D40D3862B}"/>
    <dgm:cxn modelId="{19784284-E297-469A-8F55-99F7580D8BC7}" type="presOf" srcId="{63870796-E67D-4777-BAE2-9ABCC42AD784}" destId="{147A43BF-4FB9-43FA-8878-BD5F3A289383}" srcOrd="0" destOrd="0" presId="urn:microsoft.com/office/officeart/2005/8/layout/chevron1"/>
    <dgm:cxn modelId="{924D031F-4BF9-4C57-90A1-FE428B3184E3}" type="presOf" srcId="{E0E32129-18F2-4BF9-BD9B-41D7FF459F6E}" destId="{E86C8508-0C81-4270-A809-053B79C4C158}" srcOrd="0" destOrd="0" presId="urn:microsoft.com/office/officeart/2005/8/layout/chevron1"/>
    <dgm:cxn modelId="{8518201B-9872-4639-812B-B9620309C69F}" srcId="{274A39B8-3A5F-415E-9C6B-57B4617BAE58}" destId="{88FAF2FD-5F60-4E20-A031-AC5AAE2B0F78}" srcOrd="3" destOrd="0" parTransId="{F4007EAF-A671-4565-8F0B-3953342E4D42}" sibTransId="{30B88DC4-06C0-4C5C-93E7-2480ED8B1289}"/>
    <dgm:cxn modelId="{8935F672-2D89-414C-84CA-16F278E31CD0}" srcId="{274A39B8-3A5F-415E-9C6B-57B4617BAE58}" destId="{7D95B831-3293-4992-8AC5-D03D8CA04E93}" srcOrd="4" destOrd="0" parTransId="{E1B9730D-7A40-4A35-AD78-55545074B065}" sibTransId="{89D0F10C-162D-41E2-9133-0559384BAA6A}"/>
    <dgm:cxn modelId="{1AB27C1F-E6CF-4778-8B21-95F4C5B81158}" srcId="{274A39B8-3A5F-415E-9C6B-57B4617BAE58}" destId="{E0E32129-18F2-4BF9-BD9B-41D7FF459F6E}" srcOrd="2" destOrd="0" parTransId="{443301C4-92F6-4616-8512-A1E1A339CD6F}" sibTransId="{0E3B2956-8453-4B28-A521-5DD1563F73A1}"/>
    <dgm:cxn modelId="{6A4BCAD1-4291-49A1-9DBF-28E48F471843}" srcId="{274A39B8-3A5F-415E-9C6B-57B4617BAE58}" destId="{63870796-E67D-4777-BAE2-9ABCC42AD784}" srcOrd="0" destOrd="0" parTransId="{0D2BA441-226E-454B-9E4C-533F6679552B}" sibTransId="{EB7BCE72-29B8-4443-8887-41D516C50D3E}"/>
    <dgm:cxn modelId="{F7488CC1-7DF1-4D3B-ABE7-803A44977407}" type="presOf" srcId="{A069954D-31F4-47C2-A028-5AFF4C1036F5}" destId="{2A765EA1-65FE-45D5-AB2D-92A43C1532AA}" srcOrd="0" destOrd="0" presId="urn:microsoft.com/office/officeart/2005/8/layout/chevron1"/>
    <dgm:cxn modelId="{A6ED829B-135D-4EA8-BF1F-E046E179C889}" type="presOf" srcId="{88FAF2FD-5F60-4E20-A031-AC5AAE2B0F78}" destId="{5C8307B2-B376-4410-9403-F99C005F5240}" srcOrd="0" destOrd="0" presId="urn:microsoft.com/office/officeart/2005/8/layout/chevron1"/>
    <dgm:cxn modelId="{054F357B-0D03-455A-A052-02AEB582310A}" type="presOf" srcId="{7D95B831-3293-4992-8AC5-D03D8CA04E93}" destId="{A836EF4A-E3F3-4746-8AA3-36CC97E8EC26}" srcOrd="0" destOrd="0" presId="urn:microsoft.com/office/officeart/2005/8/layout/chevron1"/>
    <dgm:cxn modelId="{1541D9FE-8DAF-4B93-95CD-9C19560D148E}" type="presOf" srcId="{274A39B8-3A5F-415E-9C6B-57B4617BAE58}" destId="{4988C1CD-54B2-4DB3-9B97-EF513A7E5A08}" srcOrd="0" destOrd="0" presId="urn:microsoft.com/office/officeart/2005/8/layout/chevron1"/>
    <dgm:cxn modelId="{4AAF8504-AFCC-483B-B423-7B95D8D8FA3F}" type="presParOf" srcId="{4988C1CD-54B2-4DB3-9B97-EF513A7E5A08}" destId="{147A43BF-4FB9-43FA-8878-BD5F3A289383}" srcOrd="0" destOrd="0" presId="urn:microsoft.com/office/officeart/2005/8/layout/chevron1"/>
    <dgm:cxn modelId="{35348982-DFDC-42AD-B1CE-78F0821408C6}" type="presParOf" srcId="{4988C1CD-54B2-4DB3-9B97-EF513A7E5A08}" destId="{1A1C6376-51EB-4EFC-9959-E9D58B859B05}" srcOrd="1" destOrd="0" presId="urn:microsoft.com/office/officeart/2005/8/layout/chevron1"/>
    <dgm:cxn modelId="{60A2566E-A778-4934-8220-60C8F1807159}" type="presParOf" srcId="{4988C1CD-54B2-4DB3-9B97-EF513A7E5A08}" destId="{2A765EA1-65FE-45D5-AB2D-92A43C1532AA}" srcOrd="2" destOrd="0" presId="urn:microsoft.com/office/officeart/2005/8/layout/chevron1"/>
    <dgm:cxn modelId="{08CC8B93-ED41-447E-A256-A562CF9B5954}" type="presParOf" srcId="{4988C1CD-54B2-4DB3-9B97-EF513A7E5A08}" destId="{4C3991BA-EDC9-4854-AB99-CB0B6296829B}" srcOrd="3" destOrd="0" presId="urn:microsoft.com/office/officeart/2005/8/layout/chevron1"/>
    <dgm:cxn modelId="{5F3B5DF6-B3B2-4303-A2E6-B32115E8DCB0}" type="presParOf" srcId="{4988C1CD-54B2-4DB3-9B97-EF513A7E5A08}" destId="{E86C8508-0C81-4270-A809-053B79C4C158}" srcOrd="4" destOrd="0" presId="urn:microsoft.com/office/officeart/2005/8/layout/chevron1"/>
    <dgm:cxn modelId="{0F4F3D74-6B21-4FF1-9F4F-E391B9CA0B11}" type="presParOf" srcId="{4988C1CD-54B2-4DB3-9B97-EF513A7E5A08}" destId="{7AEFD025-18AD-45B8-B8D2-9E20F26DB81D}" srcOrd="5" destOrd="0" presId="urn:microsoft.com/office/officeart/2005/8/layout/chevron1"/>
    <dgm:cxn modelId="{A8D1483B-932B-4064-B64C-F95ADAA36BAC}" type="presParOf" srcId="{4988C1CD-54B2-4DB3-9B97-EF513A7E5A08}" destId="{5C8307B2-B376-4410-9403-F99C005F5240}" srcOrd="6" destOrd="0" presId="urn:microsoft.com/office/officeart/2005/8/layout/chevron1"/>
    <dgm:cxn modelId="{2472D46A-FF15-4AC0-8130-5EC01AA591FD}" type="presParOf" srcId="{4988C1CD-54B2-4DB3-9B97-EF513A7E5A08}" destId="{22B29415-48C7-488A-9511-D6C4A119A41A}" srcOrd="7" destOrd="0" presId="urn:microsoft.com/office/officeart/2005/8/layout/chevron1"/>
    <dgm:cxn modelId="{DA6B55BF-735C-42D4-8D03-C43359B54F0E}" type="presParOf" srcId="{4988C1CD-54B2-4DB3-9B97-EF513A7E5A08}" destId="{A836EF4A-E3F3-4746-8AA3-36CC97E8EC26}" srcOrd="8" destOrd="0" presId="urn:microsoft.com/office/officeart/2005/8/layout/chevron1"/>
    <dgm:cxn modelId="{D149BEEF-AB2B-4877-B685-633C43CE678F}" type="presParOf" srcId="{4988C1CD-54B2-4DB3-9B97-EF513A7E5A08}" destId="{332D1240-74C5-4553-A879-5ACAA3EF63E5}" srcOrd="9" destOrd="0" presId="urn:microsoft.com/office/officeart/2005/8/layout/chevron1"/>
    <dgm:cxn modelId="{0BA65BEC-AD1C-4608-B0C4-060F626D1299}" type="presParOf" srcId="{4988C1CD-54B2-4DB3-9B97-EF513A7E5A08}" destId="{B2B390D3-7F8C-4E4D-B9CD-05916E6CAAF7}" srcOrd="10" destOrd="0" presId="urn:microsoft.com/office/officeart/2005/8/layout/chevron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63870796-E67D-4777-BAE2-9ABCC42AD784}">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Create Appropriate Master Data</a:t>
          </a:r>
        </a:p>
        <a:p>
          <a:pPr>
            <a:lnSpc>
              <a:spcPct val="100000"/>
            </a:lnSpc>
            <a:spcAft>
              <a:spcPts val="0"/>
            </a:spcAft>
          </a:pPr>
          <a:r>
            <a:rPr lang="en-US" sz="700">
              <a:latin typeface="Times New Roman" panose="02020603050405020304" pitchFamily="18" charset="0"/>
              <a:cs typeface="Times New Roman" panose="02020603050405020304" pitchFamily="18" charset="0"/>
            </a:rPr>
            <a:t>(I)</a:t>
          </a:r>
        </a:p>
      </dgm:t>
    </dgm:pt>
    <dgm:pt modelId="{0D2BA441-226E-454B-9E4C-533F6679552B}" type="parTrans" cxnId="{6A4BCAD1-4291-49A1-9DBF-28E48F471843}">
      <dgm:prSet/>
      <dgm:spPr/>
      <dgm:t>
        <a:bodyPr/>
        <a:lstStyle/>
        <a:p>
          <a:endParaRPr lang="en-US"/>
        </a:p>
      </dgm:t>
    </dgm:pt>
    <dgm:pt modelId="{EB7BCE72-29B8-4443-8887-41D516C50D3E}" type="sibTrans" cxnId="{6A4BCAD1-4291-49A1-9DBF-28E48F471843}">
      <dgm:prSet/>
      <dgm:spPr/>
      <dgm:t>
        <a:bodyPr/>
        <a:lstStyle/>
        <a:p>
          <a:endParaRPr lang="en-US"/>
        </a:p>
      </dgm:t>
    </dgm:pt>
    <dgm:pt modelId="{E0E32129-18F2-4BF9-BD9B-41D7FF459F6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(III)</a:t>
          </a:r>
          <a:endParaRPr lang="en-US" sz="800"/>
        </a:p>
      </dgm:t>
    </dgm:pt>
    <dgm:pt modelId="{443301C4-92F6-4616-8512-A1E1A339CD6F}" type="parTrans" cxnId="{1AB27C1F-E6CF-4778-8B21-95F4C5B81158}">
      <dgm:prSet/>
      <dgm:spPr/>
      <dgm:t>
        <a:bodyPr/>
        <a:lstStyle/>
        <a:p>
          <a:endParaRPr lang="en-US"/>
        </a:p>
      </dgm:t>
    </dgm:pt>
    <dgm:pt modelId="{0E3B2956-8453-4B28-A521-5DD1563F73A1}" type="sibTrans" cxnId="{1AB27C1F-E6CF-4778-8B21-95F4C5B81158}">
      <dgm:prSet/>
      <dgm:spPr/>
      <dgm:t>
        <a:bodyPr/>
        <a:lstStyle/>
        <a:p>
          <a:endParaRPr lang="en-US"/>
        </a:p>
      </dgm:t>
    </dgm:pt>
    <dgm:pt modelId="{A069954D-31F4-47C2-A028-5AFF4C1036F5}">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a:t>
          </a:r>
          <a:endParaRPr lang="en-US" sz="900"/>
        </a:p>
      </dgm:t>
    </dgm:pt>
    <dgm:pt modelId="{99D4FC3A-AA30-41B8-9DD3-04DE114078C0}" type="parTrans" cxnId="{7E4C3629-DFD1-48D3-A8E9-E5110A08DF92}">
      <dgm:prSet/>
      <dgm:spPr/>
      <dgm:t>
        <a:bodyPr/>
        <a:lstStyle/>
        <a:p>
          <a:endParaRPr lang="en-US"/>
        </a:p>
      </dgm:t>
    </dgm:pt>
    <dgm:pt modelId="{384A2A28-323A-4021-886E-CBDE101BA176}" type="sibTrans" cxnId="{7E4C3629-DFD1-48D3-A8E9-E5110A08DF92}">
      <dgm:prSet/>
      <dgm:spPr/>
      <dgm:t>
        <a:bodyPr/>
        <a:lstStyle/>
        <a:p>
          <a:endParaRPr lang="en-US"/>
        </a:p>
      </dgm:t>
    </dgm:pt>
    <dgm:pt modelId="{30E266A8-BAA7-4041-93F3-197CBA498CF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a:t>
          </a:r>
          <a:r>
            <a:rPr lang="en-US" sz="700" baseline="0"/>
            <a:t>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(VI)</a:t>
          </a:r>
          <a:endParaRPr lang="en-US" sz="700"/>
        </a:p>
      </dgm:t>
    </dgm:pt>
    <dgm:pt modelId="{3C1BABC7-EAF9-47CD-9DCF-EB50BC2C5570}" type="parTrans" cxnId="{893589BA-6A98-4464-98E7-619BCC365504}">
      <dgm:prSet/>
      <dgm:spPr/>
      <dgm:t>
        <a:bodyPr/>
        <a:lstStyle/>
        <a:p>
          <a:endParaRPr lang="en-US"/>
        </a:p>
      </dgm:t>
    </dgm:pt>
    <dgm:pt modelId="{0CD374FB-8264-4147-AD61-AB7D40D3862B}" type="sibTrans" cxnId="{893589BA-6A98-4464-98E7-619BCC365504}">
      <dgm:prSet/>
      <dgm:spPr/>
      <dgm:t>
        <a:bodyPr/>
        <a:lstStyle/>
        <a:p>
          <a:endParaRPr lang="en-US"/>
        </a:p>
      </dgm:t>
    </dgm:pt>
    <dgm:pt modelId="{7D95B831-3293-4992-8AC5-D03D8CA04E93}">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a:t>
          </a:r>
          <a:endParaRPr lang="en-US" sz="800"/>
        </a:p>
      </dgm:t>
    </dgm:pt>
    <dgm:pt modelId="{E1B9730D-7A40-4A35-AD78-55545074B065}" type="parTrans" cxnId="{8935F672-2D89-414C-84CA-16F278E31CD0}">
      <dgm:prSet/>
      <dgm:spPr/>
      <dgm:t>
        <a:bodyPr/>
        <a:lstStyle/>
        <a:p>
          <a:endParaRPr lang="en-US"/>
        </a:p>
      </dgm:t>
    </dgm:pt>
    <dgm:pt modelId="{89D0F10C-162D-41E2-9133-0559384BAA6A}" type="sibTrans" cxnId="{8935F672-2D89-414C-84CA-16F278E31CD0}">
      <dgm:prSet/>
      <dgm:spPr/>
      <dgm:t>
        <a:bodyPr/>
        <a:lstStyle/>
        <a:p>
          <a:endParaRPr lang="en-US"/>
        </a:p>
      </dgm:t>
    </dgm:pt>
    <dgm:pt modelId="{88FAF2FD-5F60-4E20-A031-AC5AAE2B0F78}">
      <dgm:prSet custT="1">
        <dgm:style>
          <a:lnRef idx="2">
            <a:schemeClr val="accent1"/>
          </a:lnRef>
          <a:fillRef idx="1">
            <a:schemeClr val="lt1"/>
          </a:fillRef>
          <a:effectRef idx="0">
            <a:schemeClr val="accent1"/>
          </a:effectRef>
          <a:fontRef idx="minor">
            <a:schemeClr val="dk1"/>
          </a:fontRef>
        </dgm:style>
      </dgm:prSet>
      <dgm:spPr/>
      <dgm:t>
        <a:bodyPr/>
        <a:lstStyle/>
        <a:p>
          <a:pPr>
            <a:lnSpc>
              <a:spcPct val="100000"/>
            </a:lnSpc>
            <a:spcAft>
              <a:spcPts val="0"/>
            </a:spcAft>
          </a:pPr>
          <a:r>
            <a:rPr lang="en-US" sz="900"/>
            <a:t>Production</a:t>
          </a:r>
          <a:r>
            <a:rPr lang="en-US" sz="900" baseline="0"/>
            <a:t> Process</a:t>
          </a:r>
        </a:p>
        <a:p>
          <a:pPr>
            <a:lnSpc>
              <a:spcPct val="100000"/>
            </a:lnSpc>
            <a:spcAft>
              <a:spcPts val="0"/>
            </a:spcAft>
          </a:pPr>
          <a:r>
            <a:rPr lang="en-US" sz="900">
              <a:latin typeface="Times New Roman" panose="02020603050405020304" pitchFamily="18" charset="0"/>
              <a:cs typeface="Times New Roman" panose="02020603050405020304" pitchFamily="18" charset="0"/>
            </a:rPr>
            <a:t>(IV)</a:t>
          </a:r>
          <a:endParaRPr lang="en-US" sz="900"/>
        </a:p>
      </dgm:t>
    </dgm:pt>
    <dgm:pt modelId="{F4007EAF-A671-4565-8F0B-3953342E4D42}" type="parTrans" cxnId="{8518201B-9872-4639-812B-B9620309C69F}">
      <dgm:prSet/>
      <dgm:spPr/>
      <dgm:t>
        <a:bodyPr/>
        <a:lstStyle/>
        <a:p>
          <a:endParaRPr lang="en-US"/>
        </a:p>
      </dgm:t>
    </dgm:pt>
    <dgm:pt modelId="{30B88DC4-06C0-4C5C-93E7-2480ED8B1289}" type="sibTrans" cxnId="{8518201B-9872-4639-812B-B9620309C69F}">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t>
        <a:bodyPr/>
        <a:lstStyle/>
        <a:p>
          <a:endParaRPr lang="en-US"/>
        </a:p>
      </dgm:t>
    </dgm:pt>
    <dgm:pt modelId="{147A43BF-4FB9-43FA-8878-BD5F3A289383}" type="pres">
      <dgm:prSet presAssocID="{63870796-E67D-4777-BAE2-9ABCC42AD784}" presName="parTxOnly" presStyleLbl="node1" presStyleIdx="0" presStyleCnt="6">
        <dgm:presLayoutVars>
          <dgm:chMax val="0"/>
          <dgm:chPref val="0"/>
          <dgm:bulletEnabled val="1"/>
        </dgm:presLayoutVars>
      </dgm:prSet>
      <dgm:spPr/>
      <dgm:t>
        <a:bodyPr/>
        <a:lstStyle/>
        <a:p>
          <a:endParaRPr lang="en-US"/>
        </a:p>
      </dgm:t>
    </dgm:pt>
    <dgm:pt modelId="{1A1C6376-51EB-4EFC-9959-E9D58B859B05}" type="pres">
      <dgm:prSet presAssocID="{EB7BCE72-29B8-4443-8887-41D516C50D3E}" presName="parTxOnlySpace" presStyleCnt="0"/>
      <dgm:spPr/>
    </dgm:pt>
    <dgm:pt modelId="{2A765EA1-65FE-45D5-AB2D-92A43C1532AA}" type="pres">
      <dgm:prSet presAssocID="{A069954D-31F4-47C2-A028-5AFF4C1036F5}" presName="parTxOnly" presStyleLbl="node1" presStyleIdx="1" presStyleCnt="6">
        <dgm:presLayoutVars>
          <dgm:chMax val="0"/>
          <dgm:chPref val="0"/>
          <dgm:bulletEnabled val="1"/>
        </dgm:presLayoutVars>
      </dgm:prSet>
      <dgm:spPr/>
      <dgm:t>
        <a:bodyPr/>
        <a:lstStyle/>
        <a:p>
          <a:endParaRPr lang="en-US"/>
        </a:p>
      </dgm:t>
    </dgm:pt>
    <dgm:pt modelId="{4C3991BA-EDC9-4854-AB99-CB0B6296829B}" type="pres">
      <dgm:prSet presAssocID="{384A2A28-323A-4021-886E-CBDE101BA176}" presName="parTxOnlySpace" presStyleCnt="0"/>
      <dgm:spPr/>
    </dgm:pt>
    <dgm:pt modelId="{E86C8508-0C81-4270-A809-053B79C4C158}" type="pres">
      <dgm:prSet presAssocID="{E0E32129-18F2-4BF9-BD9B-41D7FF459F6E}" presName="parTxOnly" presStyleLbl="node1" presStyleIdx="2" presStyleCnt="6">
        <dgm:presLayoutVars>
          <dgm:chMax val="0"/>
          <dgm:chPref val="0"/>
          <dgm:bulletEnabled val="1"/>
        </dgm:presLayoutVars>
      </dgm:prSet>
      <dgm:spPr/>
      <dgm:t>
        <a:bodyPr/>
        <a:lstStyle/>
        <a:p>
          <a:endParaRPr lang="en-US"/>
        </a:p>
      </dgm:t>
    </dgm:pt>
    <dgm:pt modelId="{7AEFD025-18AD-45B8-B8D2-9E20F26DB81D}" type="pres">
      <dgm:prSet presAssocID="{0E3B2956-8453-4B28-A521-5DD1563F73A1}" presName="parTxOnlySpace" presStyleCnt="0"/>
      <dgm:spPr/>
    </dgm:pt>
    <dgm:pt modelId="{5C8307B2-B376-4410-9403-F99C005F5240}" type="pres">
      <dgm:prSet presAssocID="{88FAF2FD-5F60-4E20-A031-AC5AAE2B0F78}" presName="parTxOnly" presStyleLbl="node1" presStyleIdx="3" presStyleCnt="6">
        <dgm:presLayoutVars>
          <dgm:chMax val="0"/>
          <dgm:chPref val="0"/>
          <dgm:bulletEnabled val="1"/>
        </dgm:presLayoutVars>
      </dgm:prSet>
      <dgm:spPr/>
      <dgm:t>
        <a:bodyPr/>
        <a:lstStyle/>
        <a:p>
          <a:endParaRPr lang="en-US"/>
        </a:p>
      </dgm:t>
    </dgm:pt>
    <dgm:pt modelId="{22B29415-48C7-488A-9511-D6C4A119A41A}" type="pres">
      <dgm:prSet presAssocID="{30B88DC4-06C0-4C5C-93E7-2480ED8B1289}" presName="parTxOnlySpace" presStyleCnt="0"/>
      <dgm:spPr/>
    </dgm:pt>
    <dgm:pt modelId="{A836EF4A-E3F3-4746-8AA3-36CC97E8EC26}" type="pres">
      <dgm:prSet presAssocID="{7D95B831-3293-4992-8AC5-D03D8CA04E93}" presName="parTxOnly" presStyleLbl="node1" presStyleIdx="4" presStyleCnt="6">
        <dgm:presLayoutVars>
          <dgm:chMax val="0"/>
          <dgm:chPref val="0"/>
          <dgm:bulletEnabled val="1"/>
        </dgm:presLayoutVars>
      </dgm:prSet>
      <dgm:spPr/>
      <dgm:t>
        <a:bodyPr/>
        <a:lstStyle/>
        <a:p>
          <a:endParaRPr lang="en-US"/>
        </a:p>
      </dgm:t>
    </dgm:pt>
    <dgm:pt modelId="{332D1240-74C5-4553-A879-5ACAA3EF63E5}" type="pres">
      <dgm:prSet presAssocID="{89D0F10C-162D-41E2-9133-0559384BAA6A}" presName="parTxOnlySpace" presStyleCnt="0"/>
      <dgm:spPr/>
    </dgm:pt>
    <dgm:pt modelId="{B2B390D3-7F8C-4E4D-B9CD-05916E6CAAF7}" type="pres">
      <dgm:prSet presAssocID="{30E266A8-BAA7-4041-93F3-197CBA498CFE}" presName="parTxOnly" presStyleLbl="node1" presStyleIdx="5" presStyleCnt="6">
        <dgm:presLayoutVars>
          <dgm:chMax val="0"/>
          <dgm:chPref val="0"/>
          <dgm:bulletEnabled val="1"/>
        </dgm:presLayoutVars>
      </dgm:prSet>
      <dgm:spPr/>
      <dgm:t>
        <a:bodyPr/>
        <a:lstStyle/>
        <a:p>
          <a:endParaRPr lang="en-US"/>
        </a:p>
      </dgm:t>
    </dgm:pt>
  </dgm:ptLst>
  <dgm:cxnLst>
    <dgm:cxn modelId="{7E4C3629-DFD1-48D3-A8E9-E5110A08DF92}" srcId="{274A39B8-3A5F-415E-9C6B-57B4617BAE58}" destId="{A069954D-31F4-47C2-A028-5AFF4C1036F5}" srcOrd="1" destOrd="0" parTransId="{99D4FC3A-AA30-41B8-9DD3-04DE114078C0}" sibTransId="{384A2A28-323A-4021-886E-CBDE101BA176}"/>
    <dgm:cxn modelId="{A519E1D6-0597-4910-81EB-4D1F4C10C834}" type="presOf" srcId="{7D95B831-3293-4992-8AC5-D03D8CA04E93}" destId="{A836EF4A-E3F3-4746-8AA3-36CC97E8EC26}" srcOrd="0" destOrd="0" presId="urn:microsoft.com/office/officeart/2005/8/layout/chevron1"/>
    <dgm:cxn modelId="{893589BA-6A98-4464-98E7-619BCC365504}" srcId="{274A39B8-3A5F-415E-9C6B-57B4617BAE58}" destId="{30E266A8-BAA7-4041-93F3-197CBA498CFE}" srcOrd="5" destOrd="0" parTransId="{3C1BABC7-EAF9-47CD-9DCF-EB50BC2C5570}" sibTransId="{0CD374FB-8264-4147-AD61-AB7D40D3862B}"/>
    <dgm:cxn modelId="{26756792-93FC-424D-8F40-4B3C17B6E6D4}" type="presOf" srcId="{30E266A8-BAA7-4041-93F3-197CBA498CFE}" destId="{B2B390D3-7F8C-4E4D-B9CD-05916E6CAAF7}" srcOrd="0" destOrd="0" presId="urn:microsoft.com/office/officeart/2005/8/layout/chevron1"/>
    <dgm:cxn modelId="{A9174AE6-B774-4A8D-BDB1-684F7C8AFC0A}" type="presOf" srcId="{A069954D-31F4-47C2-A028-5AFF4C1036F5}" destId="{2A765EA1-65FE-45D5-AB2D-92A43C1532AA}" srcOrd="0" destOrd="0" presId="urn:microsoft.com/office/officeart/2005/8/layout/chevron1"/>
    <dgm:cxn modelId="{8392DC72-7C50-4710-AD3F-5DBD222E44DD}" type="presOf" srcId="{63870796-E67D-4777-BAE2-9ABCC42AD784}" destId="{147A43BF-4FB9-43FA-8878-BD5F3A289383}" srcOrd="0" destOrd="0" presId="urn:microsoft.com/office/officeart/2005/8/layout/chevron1"/>
    <dgm:cxn modelId="{8518201B-9872-4639-812B-B9620309C69F}" srcId="{274A39B8-3A5F-415E-9C6B-57B4617BAE58}" destId="{88FAF2FD-5F60-4E20-A031-AC5AAE2B0F78}" srcOrd="3" destOrd="0" parTransId="{F4007EAF-A671-4565-8F0B-3953342E4D42}" sibTransId="{30B88DC4-06C0-4C5C-93E7-2480ED8B1289}"/>
    <dgm:cxn modelId="{8935F672-2D89-414C-84CA-16F278E31CD0}" srcId="{274A39B8-3A5F-415E-9C6B-57B4617BAE58}" destId="{7D95B831-3293-4992-8AC5-D03D8CA04E93}" srcOrd="4" destOrd="0" parTransId="{E1B9730D-7A40-4A35-AD78-55545074B065}" sibTransId="{89D0F10C-162D-41E2-9133-0559384BAA6A}"/>
    <dgm:cxn modelId="{1AB27C1F-E6CF-4778-8B21-95F4C5B81158}" srcId="{274A39B8-3A5F-415E-9C6B-57B4617BAE58}" destId="{E0E32129-18F2-4BF9-BD9B-41D7FF459F6E}" srcOrd="2" destOrd="0" parTransId="{443301C4-92F6-4616-8512-A1E1A339CD6F}" sibTransId="{0E3B2956-8453-4B28-A521-5DD1563F73A1}"/>
    <dgm:cxn modelId="{2AE8F792-A5E6-4731-A744-566DDBB5BC57}" type="presOf" srcId="{274A39B8-3A5F-415E-9C6B-57B4617BAE58}" destId="{4988C1CD-54B2-4DB3-9B97-EF513A7E5A08}" srcOrd="0" destOrd="0" presId="urn:microsoft.com/office/officeart/2005/8/layout/chevron1"/>
    <dgm:cxn modelId="{6A4BCAD1-4291-49A1-9DBF-28E48F471843}" srcId="{274A39B8-3A5F-415E-9C6B-57B4617BAE58}" destId="{63870796-E67D-4777-BAE2-9ABCC42AD784}" srcOrd="0" destOrd="0" parTransId="{0D2BA441-226E-454B-9E4C-533F6679552B}" sibTransId="{EB7BCE72-29B8-4443-8887-41D516C50D3E}"/>
    <dgm:cxn modelId="{AE512692-99F4-4C80-84D2-EAB9D2F9794F}" type="presOf" srcId="{E0E32129-18F2-4BF9-BD9B-41D7FF459F6E}" destId="{E86C8508-0C81-4270-A809-053B79C4C158}" srcOrd="0" destOrd="0" presId="urn:microsoft.com/office/officeart/2005/8/layout/chevron1"/>
    <dgm:cxn modelId="{C30DC483-2FEE-4206-AC81-522A00D26AB3}" type="presOf" srcId="{88FAF2FD-5F60-4E20-A031-AC5AAE2B0F78}" destId="{5C8307B2-B376-4410-9403-F99C005F5240}" srcOrd="0" destOrd="0" presId="urn:microsoft.com/office/officeart/2005/8/layout/chevron1"/>
    <dgm:cxn modelId="{CB968F90-277E-4753-A7DB-31F2778EBBC3}" type="presParOf" srcId="{4988C1CD-54B2-4DB3-9B97-EF513A7E5A08}" destId="{147A43BF-4FB9-43FA-8878-BD5F3A289383}" srcOrd="0" destOrd="0" presId="urn:microsoft.com/office/officeart/2005/8/layout/chevron1"/>
    <dgm:cxn modelId="{70F1586F-E4A5-4341-A47E-34847E62BE4B}" type="presParOf" srcId="{4988C1CD-54B2-4DB3-9B97-EF513A7E5A08}" destId="{1A1C6376-51EB-4EFC-9959-E9D58B859B05}" srcOrd="1" destOrd="0" presId="urn:microsoft.com/office/officeart/2005/8/layout/chevron1"/>
    <dgm:cxn modelId="{E05276B4-7F77-40AE-B1B1-8ED91872B2A2}" type="presParOf" srcId="{4988C1CD-54B2-4DB3-9B97-EF513A7E5A08}" destId="{2A765EA1-65FE-45D5-AB2D-92A43C1532AA}" srcOrd="2" destOrd="0" presId="urn:microsoft.com/office/officeart/2005/8/layout/chevron1"/>
    <dgm:cxn modelId="{DCFFE023-EE41-4080-B648-D904AF660078}" type="presParOf" srcId="{4988C1CD-54B2-4DB3-9B97-EF513A7E5A08}" destId="{4C3991BA-EDC9-4854-AB99-CB0B6296829B}" srcOrd="3" destOrd="0" presId="urn:microsoft.com/office/officeart/2005/8/layout/chevron1"/>
    <dgm:cxn modelId="{97467733-7866-43DC-886B-E204B53FC9CA}" type="presParOf" srcId="{4988C1CD-54B2-4DB3-9B97-EF513A7E5A08}" destId="{E86C8508-0C81-4270-A809-053B79C4C158}" srcOrd="4" destOrd="0" presId="urn:microsoft.com/office/officeart/2005/8/layout/chevron1"/>
    <dgm:cxn modelId="{9A8BFA3B-0927-4B10-A06A-7ACDA00D581A}" type="presParOf" srcId="{4988C1CD-54B2-4DB3-9B97-EF513A7E5A08}" destId="{7AEFD025-18AD-45B8-B8D2-9E20F26DB81D}" srcOrd="5" destOrd="0" presId="urn:microsoft.com/office/officeart/2005/8/layout/chevron1"/>
    <dgm:cxn modelId="{62BFE2D4-E4A6-4280-8BF9-D7CFA6231802}" type="presParOf" srcId="{4988C1CD-54B2-4DB3-9B97-EF513A7E5A08}" destId="{5C8307B2-B376-4410-9403-F99C005F5240}" srcOrd="6" destOrd="0" presId="urn:microsoft.com/office/officeart/2005/8/layout/chevron1"/>
    <dgm:cxn modelId="{56221BEB-76A1-48F2-8D10-CC0843CF0655}" type="presParOf" srcId="{4988C1CD-54B2-4DB3-9B97-EF513A7E5A08}" destId="{22B29415-48C7-488A-9511-D6C4A119A41A}" srcOrd="7" destOrd="0" presId="urn:microsoft.com/office/officeart/2005/8/layout/chevron1"/>
    <dgm:cxn modelId="{BA049DFB-DFFB-493A-8172-7A513DB2B80E}" type="presParOf" srcId="{4988C1CD-54B2-4DB3-9B97-EF513A7E5A08}" destId="{A836EF4A-E3F3-4746-8AA3-36CC97E8EC26}" srcOrd="8" destOrd="0" presId="urn:microsoft.com/office/officeart/2005/8/layout/chevron1"/>
    <dgm:cxn modelId="{F9D649F9-C7B5-4EBB-9A4E-A27BCEB64109}" type="presParOf" srcId="{4988C1CD-54B2-4DB3-9B97-EF513A7E5A08}" destId="{332D1240-74C5-4553-A879-5ACAA3EF63E5}" srcOrd="9" destOrd="0" presId="urn:microsoft.com/office/officeart/2005/8/layout/chevron1"/>
    <dgm:cxn modelId="{736321B5-11BE-400E-AFFD-33AB796F1D6A}" type="presParOf" srcId="{4988C1CD-54B2-4DB3-9B97-EF513A7E5A08}" destId="{B2B390D3-7F8C-4E4D-B9CD-05916E6CAAF7}" srcOrd="10" destOrd="0" presId="urn:microsoft.com/office/officeart/2005/8/layout/chevron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63870796-E67D-4777-BAE2-9ABCC42AD784}">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Create Appropriate Master Data</a:t>
          </a:r>
        </a:p>
        <a:p>
          <a:pPr>
            <a:lnSpc>
              <a:spcPct val="100000"/>
            </a:lnSpc>
            <a:spcAft>
              <a:spcPts val="0"/>
            </a:spcAft>
          </a:pPr>
          <a:r>
            <a:rPr lang="en-US" sz="700">
              <a:latin typeface="Times New Roman" panose="02020603050405020304" pitchFamily="18" charset="0"/>
              <a:cs typeface="Times New Roman" panose="02020603050405020304" pitchFamily="18" charset="0"/>
            </a:rPr>
            <a:t>(I)</a:t>
          </a:r>
        </a:p>
      </dgm:t>
    </dgm:pt>
    <dgm:pt modelId="{0D2BA441-226E-454B-9E4C-533F6679552B}" type="parTrans" cxnId="{6A4BCAD1-4291-49A1-9DBF-28E48F471843}">
      <dgm:prSet/>
      <dgm:spPr/>
      <dgm:t>
        <a:bodyPr/>
        <a:lstStyle/>
        <a:p>
          <a:endParaRPr lang="en-US"/>
        </a:p>
      </dgm:t>
    </dgm:pt>
    <dgm:pt modelId="{EB7BCE72-29B8-4443-8887-41D516C50D3E}" type="sibTrans" cxnId="{6A4BCAD1-4291-49A1-9DBF-28E48F471843}">
      <dgm:prSet/>
      <dgm:spPr/>
      <dgm:t>
        <a:bodyPr/>
        <a:lstStyle/>
        <a:p>
          <a:endParaRPr lang="en-US"/>
        </a:p>
      </dgm:t>
    </dgm:pt>
    <dgm:pt modelId="{E0E32129-18F2-4BF9-BD9B-41D7FF459F6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(III)</a:t>
          </a:r>
          <a:endParaRPr lang="en-US" sz="800"/>
        </a:p>
      </dgm:t>
    </dgm:pt>
    <dgm:pt modelId="{443301C4-92F6-4616-8512-A1E1A339CD6F}" type="parTrans" cxnId="{1AB27C1F-E6CF-4778-8B21-95F4C5B81158}">
      <dgm:prSet/>
      <dgm:spPr/>
      <dgm:t>
        <a:bodyPr/>
        <a:lstStyle/>
        <a:p>
          <a:endParaRPr lang="en-US"/>
        </a:p>
      </dgm:t>
    </dgm:pt>
    <dgm:pt modelId="{0E3B2956-8453-4B28-A521-5DD1563F73A1}" type="sibTrans" cxnId="{1AB27C1F-E6CF-4778-8B21-95F4C5B81158}">
      <dgm:prSet/>
      <dgm:spPr/>
      <dgm:t>
        <a:bodyPr/>
        <a:lstStyle/>
        <a:p>
          <a:endParaRPr lang="en-US"/>
        </a:p>
      </dgm:t>
    </dgm:pt>
    <dgm:pt modelId="{A069954D-31F4-47C2-A028-5AFF4C1036F5}">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a:t>
          </a:r>
          <a:endParaRPr lang="en-US" sz="900"/>
        </a:p>
      </dgm:t>
    </dgm:pt>
    <dgm:pt modelId="{99D4FC3A-AA30-41B8-9DD3-04DE114078C0}" type="parTrans" cxnId="{7E4C3629-DFD1-48D3-A8E9-E5110A08DF92}">
      <dgm:prSet/>
      <dgm:spPr/>
      <dgm:t>
        <a:bodyPr/>
        <a:lstStyle/>
        <a:p>
          <a:endParaRPr lang="en-US"/>
        </a:p>
      </dgm:t>
    </dgm:pt>
    <dgm:pt modelId="{384A2A28-323A-4021-886E-CBDE101BA176}" type="sibTrans" cxnId="{7E4C3629-DFD1-48D3-A8E9-E5110A08DF92}">
      <dgm:prSet/>
      <dgm:spPr/>
      <dgm:t>
        <a:bodyPr/>
        <a:lstStyle/>
        <a:p>
          <a:endParaRPr lang="en-US"/>
        </a:p>
      </dgm:t>
    </dgm:pt>
    <dgm:pt modelId="{30E266A8-BAA7-4041-93F3-197CBA498CF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a:t>
          </a:r>
          <a:r>
            <a:rPr lang="en-US" sz="700" baseline="0"/>
            <a:t>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(VI)</a:t>
          </a:r>
          <a:endParaRPr lang="en-US" sz="700"/>
        </a:p>
      </dgm:t>
    </dgm:pt>
    <dgm:pt modelId="{3C1BABC7-EAF9-47CD-9DCF-EB50BC2C5570}" type="parTrans" cxnId="{893589BA-6A98-4464-98E7-619BCC365504}">
      <dgm:prSet/>
      <dgm:spPr/>
      <dgm:t>
        <a:bodyPr/>
        <a:lstStyle/>
        <a:p>
          <a:endParaRPr lang="en-US"/>
        </a:p>
      </dgm:t>
    </dgm:pt>
    <dgm:pt modelId="{0CD374FB-8264-4147-AD61-AB7D40D3862B}" type="sibTrans" cxnId="{893589BA-6A98-4464-98E7-619BCC365504}">
      <dgm:prSet/>
      <dgm:spPr/>
      <dgm:t>
        <a:bodyPr/>
        <a:lstStyle/>
        <a:p>
          <a:endParaRPr lang="en-US"/>
        </a:p>
      </dgm:t>
    </dgm:pt>
    <dgm:pt modelId="{7D95B831-3293-4992-8AC5-D03D8CA04E93}">
      <dgm:prSet custT="1">
        <dgm:style>
          <a:lnRef idx="2">
            <a:schemeClr val="accent1"/>
          </a:lnRef>
          <a:fillRef idx="1">
            <a:schemeClr val="lt1"/>
          </a:fillRef>
          <a:effectRef idx="0">
            <a:schemeClr val="accent1"/>
          </a:effectRef>
          <a:fontRef idx="minor">
            <a:schemeClr val="dk1"/>
          </a:fontRef>
        </dgm:style>
      </dgm:prSet>
      <dgm:spPr/>
      <dgm:t>
        <a:bodyPr/>
        <a:lstStyle/>
        <a:p>
          <a:pPr>
            <a:lnSpc>
              <a:spcPct val="100000"/>
            </a:lnSpc>
            <a:spcAft>
              <a:spcPts val="0"/>
            </a:spcAft>
          </a:pPr>
          <a:r>
            <a:rPr lang="en-US" sz="700"/>
            <a:t>End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a:t>
          </a:r>
          <a:endParaRPr lang="en-US" sz="800"/>
        </a:p>
      </dgm:t>
    </dgm:pt>
    <dgm:pt modelId="{E1B9730D-7A40-4A35-AD78-55545074B065}" type="parTrans" cxnId="{8935F672-2D89-414C-84CA-16F278E31CD0}">
      <dgm:prSet/>
      <dgm:spPr/>
      <dgm:t>
        <a:bodyPr/>
        <a:lstStyle/>
        <a:p>
          <a:endParaRPr lang="en-US"/>
        </a:p>
      </dgm:t>
    </dgm:pt>
    <dgm:pt modelId="{89D0F10C-162D-41E2-9133-0559384BAA6A}" type="sibTrans" cxnId="{8935F672-2D89-414C-84CA-16F278E31CD0}">
      <dgm:prSet/>
      <dgm:spPr/>
      <dgm:t>
        <a:bodyPr/>
        <a:lstStyle/>
        <a:p>
          <a:endParaRPr lang="en-US"/>
        </a:p>
      </dgm:t>
    </dgm:pt>
    <dgm:pt modelId="{88FAF2FD-5F60-4E20-A031-AC5AAE2B0F78}">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900"/>
            <a:t>Production</a:t>
          </a:r>
          <a:r>
            <a:rPr lang="en-US" sz="900" baseline="0"/>
            <a:t> Process</a:t>
          </a:r>
        </a:p>
        <a:p>
          <a:pPr>
            <a:lnSpc>
              <a:spcPct val="100000"/>
            </a:lnSpc>
            <a:spcAft>
              <a:spcPts val="0"/>
            </a:spcAft>
          </a:pPr>
          <a:r>
            <a:rPr lang="en-US" sz="900">
              <a:latin typeface="Times New Roman" panose="02020603050405020304" pitchFamily="18" charset="0"/>
              <a:cs typeface="Times New Roman" panose="02020603050405020304" pitchFamily="18" charset="0"/>
            </a:rPr>
            <a:t>(IV)</a:t>
          </a:r>
          <a:endParaRPr lang="en-US" sz="900"/>
        </a:p>
      </dgm:t>
    </dgm:pt>
    <dgm:pt modelId="{F4007EAF-A671-4565-8F0B-3953342E4D42}" type="parTrans" cxnId="{8518201B-9872-4639-812B-B9620309C69F}">
      <dgm:prSet/>
      <dgm:spPr/>
      <dgm:t>
        <a:bodyPr/>
        <a:lstStyle/>
        <a:p>
          <a:endParaRPr lang="en-US"/>
        </a:p>
      </dgm:t>
    </dgm:pt>
    <dgm:pt modelId="{30B88DC4-06C0-4C5C-93E7-2480ED8B1289}" type="sibTrans" cxnId="{8518201B-9872-4639-812B-B9620309C69F}">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t>
        <a:bodyPr/>
        <a:lstStyle/>
        <a:p>
          <a:endParaRPr lang="en-US"/>
        </a:p>
      </dgm:t>
    </dgm:pt>
    <dgm:pt modelId="{147A43BF-4FB9-43FA-8878-BD5F3A289383}" type="pres">
      <dgm:prSet presAssocID="{63870796-E67D-4777-BAE2-9ABCC42AD784}" presName="parTxOnly" presStyleLbl="node1" presStyleIdx="0" presStyleCnt="6">
        <dgm:presLayoutVars>
          <dgm:chMax val="0"/>
          <dgm:chPref val="0"/>
          <dgm:bulletEnabled val="1"/>
        </dgm:presLayoutVars>
      </dgm:prSet>
      <dgm:spPr/>
      <dgm:t>
        <a:bodyPr/>
        <a:lstStyle/>
        <a:p>
          <a:endParaRPr lang="en-US"/>
        </a:p>
      </dgm:t>
    </dgm:pt>
    <dgm:pt modelId="{1A1C6376-51EB-4EFC-9959-E9D58B859B05}" type="pres">
      <dgm:prSet presAssocID="{EB7BCE72-29B8-4443-8887-41D516C50D3E}" presName="parTxOnlySpace" presStyleCnt="0"/>
      <dgm:spPr/>
    </dgm:pt>
    <dgm:pt modelId="{2A765EA1-65FE-45D5-AB2D-92A43C1532AA}" type="pres">
      <dgm:prSet presAssocID="{A069954D-31F4-47C2-A028-5AFF4C1036F5}" presName="parTxOnly" presStyleLbl="node1" presStyleIdx="1" presStyleCnt="6">
        <dgm:presLayoutVars>
          <dgm:chMax val="0"/>
          <dgm:chPref val="0"/>
          <dgm:bulletEnabled val="1"/>
        </dgm:presLayoutVars>
      </dgm:prSet>
      <dgm:spPr/>
      <dgm:t>
        <a:bodyPr/>
        <a:lstStyle/>
        <a:p>
          <a:endParaRPr lang="en-US"/>
        </a:p>
      </dgm:t>
    </dgm:pt>
    <dgm:pt modelId="{4C3991BA-EDC9-4854-AB99-CB0B6296829B}" type="pres">
      <dgm:prSet presAssocID="{384A2A28-323A-4021-886E-CBDE101BA176}" presName="parTxOnlySpace" presStyleCnt="0"/>
      <dgm:spPr/>
    </dgm:pt>
    <dgm:pt modelId="{E86C8508-0C81-4270-A809-053B79C4C158}" type="pres">
      <dgm:prSet presAssocID="{E0E32129-18F2-4BF9-BD9B-41D7FF459F6E}" presName="parTxOnly" presStyleLbl="node1" presStyleIdx="2" presStyleCnt="6">
        <dgm:presLayoutVars>
          <dgm:chMax val="0"/>
          <dgm:chPref val="0"/>
          <dgm:bulletEnabled val="1"/>
        </dgm:presLayoutVars>
      </dgm:prSet>
      <dgm:spPr/>
      <dgm:t>
        <a:bodyPr/>
        <a:lstStyle/>
        <a:p>
          <a:endParaRPr lang="en-US"/>
        </a:p>
      </dgm:t>
    </dgm:pt>
    <dgm:pt modelId="{7AEFD025-18AD-45B8-B8D2-9E20F26DB81D}" type="pres">
      <dgm:prSet presAssocID="{0E3B2956-8453-4B28-A521-5DD1563F73A1}" presName="parTxOnlySpace" presStyleCnt="0"/>
      <dgm:spPr/>
    </dgm:pt>
    <dgm:pt modelId="{5C8307B2-B376-4410-9403-F99C005F5240}" type="pres">
      <dgm:prSet presAssocID="{88FAF2FD-5F60-4E20-A031-AC5AAE2B0F78}" presName="parTxOnly" presStyleLbl="node1" presStyleIdx="3" presStyleCnt="6">
        <dgm:presLayoutVars>
          <dgm:chMax val="0"/>
          <dgm:chPref val="0"/>
          <dgm:bulletEnabled val="1"/>
        </dgm:presLayoutVars>
      </dgm:prSet>
      <dgm:spPr/>
      <dgm:t>
        <a:bodyPr/>
        <a:lstStyle/>
        <a:p>
          <a:endParaRPr lang="en-US"/>
        </a:p>
      </dgm:t>
    </dgm:pt>
    <dgm:pt modelId="{22B29415-48C7-488A-9511-D6C4A119A41A}" type="pres">
      <dgm:prSet presAssocID="{30B88DC4-06C0-4C5C-93E7-2480ED8B1289}" presName="parTxOnlySpace" presStyleCnt="0"/>
      <dgm:spPr/>
    </dgm:pt>
    <dgm:pt modelId="{A836EF4A-E3F3-4746-8AA3-36CC97E8EC26}" type="pres">
      <dgm:prSet presAssocID="{7D95B831-3293-4992-8AC5-D03D8CA04E93}" presName="parTxOnly" presStyleLbl="node1" presStyleIdx="4" presStyleCnt="6">
        <dgm:presLayoutVars>
          <dgm:chMax val="0"/>
          <dgm:chPref val="0"/>
          <dgm:bulletEnabled val="1"/>
        </dgm:presLayoutVars>
      </dgm:prSet>
      <dgm:spPr/>
      <dgm:t>
        <a:bodyPr/>
        <a:lstStyle/>
        <a:p>
          <a:endParaRPr lang="en-US"/>
        </a:p>
      </dgm:t>
    </dgm:pt>
    <dgm:pt modelId="{332D1240-74C5-4553-A879-5ACAA3EF63E5}" type="pres">
      <dgm:prSet presAssocID="{89D0F10C-162D-41E2-9133-0559384BAA6A}" presName="parTxOnlySpace" presStyleCnt="0"/>
      <dgm:spPr/>
    </dgm:pt>
    <dgm:pt modelId="{B2B390D3-7F8C-4E4D-B9CD-05916E6CAAF7}" type="pres">
      <dgm:prSet presAssocID="{30E266A8-BAA7-4041-93F3-197CBA498CFE}" presName="parTxOnly" presStyleLbl="node1" presStyleIdx="5" presStyleCnt="6">
        <dgm:presLayoutVars>
          <dgm:chMax val="0"/>
          <dgm:chPref val="0"/>
          <dgm:bulletEnabled val="1"/>
        </dgm:presLayoutVars>
      </dgm:prSet>
      <dgm:spPr/>
      <dgm:t>
        <a:bodyPr/>
        <a:lstStyle/>
        <a:p>
          <a:endParaRPr lang="en-US"/>
        </a:p>
      </dgm:t>
    </dgm:pt>
  </dgm:ptLst>
  <dgm:cxnLst>
    <dgm:cxn modelId="{B9568112-7115-4DB4-80A7-419BDE4F4F6E}" type="presOf" srcId="{7D95B831-3293-4992-8AC5-D03D8CA04E93}" destId="{A836EF4A-E3F3-4746-8AA3-36CC97E8EC26}" srcOrd="0" destOrd="0" presId="urn:microsoft.com/office/officeart/2005/8/layout/chevron1"/>
    <dgm:cxn modelId="{7E4C3629-DFD1-48D3-A8E9-E5110A08DF92}" srcId="{274A39B8-3A5F-415E-9C6B-57B4617BAE58}" destId="{A069954D-31F4-47C2-A028-5AFF4C1036F5}" srcOrd="1" destOrd="0" parTransId="{99D4FC3A-AA30-41B8-9DD3-04DE114078C0}" sibTransId="{384A2A28-323A-4021-886E-CBDE101BA176}"/>
    <dgm:cxn modelId="{256D7BC9-6A4A-4708-9E1D-7558EE82AB1A}" type="presOf" srcId="{274A39B8-3A5F-415E-9C6B-57B4617BAE58}" destId="{4988C1CD-54B2-4DB3-9B97-EF513A7E5A08}" srcOrd="0" destOrd="0" presId="urn:microsoft.com/office/officeart/2005/8/layout/chevron1"/>
    <dgm:cxn modelId="{ECB93AC7-4F02-49B4-A672-5E39EFBE3F18}" type="presOf" srcId="{88FAF2FD-5F60-4E20-A031-AC5AAE2B0F78}" destId="{5C8307B2-B376-4410-9403-F99C005F5240}" srcOrd="0" destOrd="0" presId="urn:microsoft.com/office/officeart/2005/8/layout/chevron1"/>
    <dgm:cxn modelId="{A75DE693-657E-48B1-A7CA-554338F26F21}" type="presOf" srcId="{30E266A8-BAA7-4041-93F3-197CBA498CFE}" destId="{B2B390D3-7F8C-4E4D-B9CD-05916E6CAAF7}" srcOrd="0" destOrd="0" presId="urn:microsoft.com/office/officeart/2005/8/layout/chevron1"/>
    <dgm:cxn modelId="{893589BA-6A98-4464-98E7-619BCC365504}" srcId="{274A39B8-3A5F-415E-9C6B-57B4617BAE58}" destId="{30E266A8-BAA7-4041-93F3-197CBA498CFE}" srcOrd="5" destOrd="0" parTransId="{3C1BABC7-EAF9-47CD-9DCF-EB50BC2C5570}" sibTransId="{0CD374FB-8264-4147-AD61-AB7D40D3862B}"/>
    <dgm:cxn modelId="{8518201B-9872-4639-812B-B9620309C69F}" srcId="{274A39B8-3A5F-415E-9C6B-57B4617BAE58}" destId="{88FAF2FD-5F60-4E20-A031-AC5AAE2B0F78}" srcOrd="3" destOrd="0" parTransId="{F4007EAF-A671-4565-8F0B-3953342E4D42}" sibTransId="{30B88DC4-06C0-4C5C-93E7-2480ED8B1289}"/>
    <dgm:cxn modelId="{8935F672-2D89-414C-84CA-16F278E31CD0}" srcId="{274A39B8-3A5F-415E-9C6B-57B4617BAE58}" destId="{7D95B831-3293-4992-8AC5-D03D8CA04E93}" srcOrd="4" destOrd="0" parTransId="{E1B9730D-7A40-4A35-AD78-55545074B065}" sibTransId="{89D0F10C-162D-41E2-9133-0559384BAA6A}"/>
    <dgm:cxn modelId="{1AB27C1F-E6CF-4778-8B21-95F4C5B81158}" srcId="{274A39B8-3A5F-415E-9C6B-57B4617BAE58}" destId="{E0E32129-18F2-4BF9-BD9B-41D7FF459F6E}" srcOrd="2" destOrd="0" parTransId="{443301C4-92F6-4616-8512-A1E1A339CD6F}" sibTransId="{0E3B2956-8453-4B28-A521-5DD1563F73A1}"/>
    <dgm:cxn modelId="{CCE773ED-862B-4604-ABA0-69F853514E77}" type="presOf" srcId="{E0E32129-18F2-4BF9-BD9B-41D7FF459F6E}" destId="{E86C8508-0C81-4270-A809-053B79C4C158}" srcOrd="0" destOrd="0" presId="urn:microsoft.com/office/officeart/2005/8/layout/chevron1"/>
    <dgm:cxn modelId="{6A4BCAD1-4291-49A1-9DBF-28E48F471843}" srcId="{274A39B8-3A5F-415E-9C6B-57B4617BAE58}" destId="{63870796-E67D-4777-BAE2-9ABCC42AD784}" srcOrd="0" destOrd="0" parTransId="{0D2BA441-226E-454B-9E4C-533F6679552B}" sibTransId="{EB7BCE72-29B8-4443-8887-41D516C50D3E}"/>
    <dgm:cxn modelId="{C6E85937-61E4-4EC4-89FA-06F661D031DB}" type="presOf" srcId="{A069954D-31F4-47C2-A028-5AFF4C1036F5}" destId="{2A765EA1-65FE-45D5-AB2D-92A43C1532AA}" srcOrd="0" destOrd="0" presId="urn:microsoft.com/office/officeart/2005/8/layout/chevron1"/>
    <dgm:cxn modelId="{A4D19756-95EC-403A-ABFD-4C49FF2BB0AB}" type="presOf" srcId="{63870796-E67D-4777-BAE2-9ABCC42AD784}" destId="{147A43BF-4FB9-43FA-8878-BD5F3A289383}" srcOrd="0" destOrd="0" presId="urn:microsoft.com/office/officeart/2005/8/layout/chevron1"/>
    <dgm:cxn modelId="{AE499296-0119-465A-A7BB-B582CCE93819}" type="presParOf" srcId="{4988C1CD-54B2-4DB3-9B97-EF513A7E5A08}" destId="{147A43BF-4FB9-43FA-8878-BD5F3A289383}" srcOrd="0" destOrd="0" presId="urn:microsoft.com/office/officeart/2005/8/layout/chevron1"/>
    <dgm:cxn modelId="{D0829B09-0BF9-4153-AE46-26050B6861CB}" type="presParOf" srcId="{4988C1CD-54B2-4DB3-9B97-EF513A7E5A08}" destId="{1A1C6376-51EB-4EFC-9959-E9D58B859B05}" srcOrd="1" destOrd="0" presId="urn:microsoft.com/office/officeart/2005/8/layout/chevron1"/>
    <dgm:cxn modelId="{476B7975-C3EE-468B-8408-636AC2B53DF3}" type="presParOf" srcId="{4988C1CD-54B2-4DB3-9B97-EF513A7E5A08}" destId="{2A765EA1-65FE-45D5-AB2D-92A43C1532AA}" srcOrd="2" destOrd="0" presId="urn:microsoft.com/office/officeart/2005/8/layout/chevron1"/>
    <dgm:cxn modelId="{EF4E9C95-3E46-40AE-8BA4-5770B3939C90}" type="presParOf" srcId="{4988C1CD-54B2-4DB3-9B97-EF513A7E5A08}" destId="{4C3991BA-EDC9-4854-AB99-CB0B6296829B}" srcOrd="3" destOrd="0" presId="urn:microsoft.com/office/officeart/2005/8/layout/chevron1"/>
    <dgm:cxn modelId="{0539FEBF-4145-44D0-AD4F-31517FCC3DD1}" type="presParOf" srcId="{4988C1CD-54B2-4DB3-9B97-EF513A7E5A08}" destId="{E86C8508-0C81-4270-A809-053B79C4C158}" srcOrd="4" destOrd="0" presId="urn:microsoft.com/office/officeart/2005/8/layout/chevron1"/>
    <dgm:cxn modelId="{0DC69922-2B41-4F33-B1B9-78A64F43A3B6}" type="presParOf" srcId="{4988C1CD-54B2-4DB3-9B97-EF513A7E5A08}" destId="{7AEFD025-18AD-45B8-B8D2-9E20F26DB81D}" srcOrd="5" destOrd="0" presId="urn:microsoft.com/office/officeart/2005/8/layout/chevron1"/>
    <dgm:cxn modelId="{8D5BCE90-17D5-4A68-8D6B-49B68BEA92C2}" type="presParOf" srcId="{4988C1CD-54B2-4DB3-9B97-EF513A7E5A08}" destId="{5C8307B2-B376-4410-9403-F99C005F5240}" srcOrd="6" destOrd="0" presId="urn:microsoft.com/office/officeart/2005/8/layout/chevron1"/>
    <dgm:cxn modelId="{C476A0E3-1078-476F-A298-CDFCE1146EE8}" type="presParOf" srcId="{4988C1CD-54B2-4DB3-9B97-EF513A7E5A08}" destId="{22B29415-48C7-488A-9511-D6C4A119A41A}" srcOrd="7" destOrd="0" presId="urn:microsoft.com/office/officeart/2005/8/layout/chevron1"/>
    <dgm:cxn modelId="{27510172-774D-4B68-8704-ED25330109B3}" type="presParOf" srcId="{4988C1CD-54B2-4DB3-9B97-EF513A7E5A08}" destId="{A836EF4A-E3F3-4746-8AA3-36CC97E8EC26}" srcOrd="8" destOrd="0" presId="urn:microsoft.com/office/officeart/2005/8/layout/chevron1"/>
    <dgm:cxn modelId="{E6AEBEE0-1368-42E1-B530-8857463E6590}" type="presParOf" srcId="{4988C1CD-54B2-4DB3-9B97-EF513A7E5A08}" destId="{332D1240-74C5-4553-A879-5ACAA3EF63E5}" srcOrd="9" destOrd="0" presId="urn:microsoft.com/office/officeart/2005/8/layout/chevron1"/>
    <dgm:cxn modelId="{E2BB15BF-8105-4572-ADCA-14DA2376C693}" type="presParOf" srcId="{4988C1CD-54B2-4DB3-9B97-EF513A7E5A08}" destId="{B2B390D3-7F8C-4E4D-B9CD-05916E6CAAF7}" srcOrd="10" destOrd="0" presId="urn:microsoft.com/office/officeart/2005/8/layout/chevron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74A39B8-3A5F-415E-9C6B-57B4617BAE58}" type="doc">
      <dgm:prSet loTypeId="urn:microsoft.com/office/officeart/2005/8/layout/chevron1" loCatId="process" qsTypeId="urn:microsoft.com/office/officeart/2005/8/quickstyle/simple4" qsCatId="simple" csTypeId="urn:microsoft.com/office/officeart/2005/8/colors/accent1_2" csCatId="accent1" phldr="1"/>
      <dgm:spPr/>
      <dgm:t>
        <a:bodyPr/>
        <a:lstStyle/>
        <a:p>
          <a:endParaRPr lang="en-US"/>
        </a:p>
      </dgm:t>
    </dgm:pt>
    <dgm:pt modelId="{63870796-E67D-4777-BAE2-9ABCC42AD784}">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Create Appropriate Master Data</a:t>
          </a:r>
        </a:p>
        <a:p>
          <a:pPr>
            <a:lnSpc>
              <a:spcPct val="100000"/>
            </a:lnSpc>
            <a:spcAft>
              <a:spcPts val="0"/>
            </a:spcAft>
          </a:pPr>
          <a:r>
            <a:rPr lang="en-US" sz="700">
              <a:latin typeface="Times New Roman" panose="02020603050405020304" pitchFamily="18" charset="0"/>
              <a:cs typeface="Times New Roman" panose="02020603050405020304" pitchFamily="18" charset="0"/>
            </a:rPr>
            <a:t>(I)</a:t>
          </a:r>
        </a:p>
      </dgm:t>
    </dgm:pt>
    <dgm:pt modelId="{0D2BA441-226E-454B-9E4C-533F6679552B}" type="parTrans" cxnId="{6A4BCAD1-4291-49A1-9DBF-28E48F471843}">
      <dgm:prSet/>
      <dgm:spPr/>
      <dgm:t>
        <a:bodyPr/>
        <a:lstStyle/>
        <a:p>
          <a:endParaRPr lang="en-US"/>
        </a:p>
      </dgm:t>
    </dgm:pt>
    <dgm:pt modelId="{EB7BCE72-29B8-4443-8887-41D516C50D3E}" type="sibTrans" cxnId="{6A4BCAD1-4291-49A1-9DBF-28E48F471843}">
      <dgm:prSet/>
      <dgm:spPr/>
      <dgm:t>
        <a:bodyPr/>
        <a:lstStyle/>
        <a:p>
          <a:endParaRPr lang="en-US"/>
        </a:p>
      </dgm:t>
    </dgm:pt>
    <dgm:pt modelId="{E0E32129-18F2-4BF9-BD9B-41D7FF459F6E}">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(III)</a:t>
          </a:r>
          <a:endParaRPr lang="en-US" sz="800"/>
        </a:p>
      </dgm:t>
    </dgm:pt>
    <dgm:pt modelId="{443301C4-92F6-4616-8512-A1E1A339CD6F}" type="parTrans" cxnId="{1AB27C1F-E6CF-4778-8B21-95F4C5B81158}">
      <dgm:prSet/>
      <dgm:spPr/>
      <dgm:t>
        <a:bodyPr/>
        <a:lstStyle/>
        <a:p>
          <a:endParaRPr lang="en-US"/>
        </a:p>
      </dgm:t>
    </dgm:pt>
    <dgm:pt modelId="{0E3B2956-8453-4B28-A521-5DD1563F73A1}" type="sibTrans" cxnId="{1AB27C1F-E6CF-4778-8B21-95F4C5B81158}">
      <dgm:prSet/>
      <dgm:spPr/>
      <dgm:t>
        <a:bodyPr/>
        <a:lstStyle/>
        <a:p>
          <a:endParaRPr lang="en-US"/>
        </a:p>
      </dgm:t>
    </dgm:pt>
    <dgm:pt modelId="{A069954D-31F4-47C2-A028-5AFF4C1036F5}">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Begin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(II)</a:t>
          </a:r>
          <a:endParaRPr lang="en-US" sz="900"/>
        </a:p>
      </dgm:t>
    </dgm:pt>
    <dgm:pt modelId="{99D4FC3A-AA30-41B8-9DD3-04DE114078C0}" type="parTrans" cxnId="{7E4C3629-DFD1-48D3-A8E9-E5110A08DF92}">
      <dgm:prSet/>
      <dgm:spPr/>
      <dgm:t>
        <a:bodyPr/>
        <a:lstStyle/>
        <a:p>
          <a:endParaRPr lang="en-US"/>
        </a:p>
      </dgm:t>
    </dgm:pt>
    <dgm:pt modelId="{384A2A28-323A-4021-886E-CBDE101BA176}" type="sibTrans" cxnId="{7E4C3629-DFD1-48D3-A8E9-E5110A08DF92}">
      <dgm:prSet/>
      <dgm:spPr/>
      <dgm:t>
        <a:bodyPr/>
        <a:lstStyle/>
        <a:p>
          <a:endParaRPr lang="en-US"/>
        </a:p>
      </dgm:t>
    </dgm:pt>
    <dgm:pt modelId="{30E266A8-BAA7-4041-93F3-197CBA498CFE}">
      <dgm:prSet custT="1">
        <dgm:style>
          <a:lnRef idx="2">
            <a:schemeClr val="accent1"/>
          </a:lnRef>
          <a:fillRef idx="1">
            <a:schemeClr val="lt1"/>
          </a:fillRef>
          <a:effectRef idx="0">
            <a:schemeClr val="accent1"/>
          </a:effectRef>
          <a:fontRef idx="minor">
            <a:schemeClr val="dk1"/>
          </a:fontRef>
        </dgm:style>
      </dgm:prSet>
      <dgm:spPr/>
      <dgm:t>
        <a:bodyPr/>
        <a:lstStyle/>
        <a:p>
          <a:pPr>
            <a:lnSpc>
              <a:spcPct val="100000"/>
            </a:lnSpc>
            <a:spcAft>
              <a:spcPts val="0"/>
            </a:spcAft>
          </a:pPr>
          <a:r>
            <a:rPr lang="en-US" sz="700"/>
            <a:t>End</a:t>
          </a:r>
          <a:r>
            <a:rPr lang="en-US" sz="700" baseline="0"/>
            <a:t> Fulfillment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(VI)</a:t>
          </a:r>
          <a:endParaRPr lang="en-US" sz="700"/>
        </a:p>
      </dgm:t>
    </dgm:pt>
    <dgm:pt modelId="{3C1BABC7-EAF9-47CD-9DCF-EB50BC2C5570}" type="parTrans" cxnId="{893589BA-6A98-4464-98E7-619BCC365504}">
      <dgm:prSet/>
      <dgm:spPr/>
      <dgm:t>
        <a:bodyPr/>
        <a:lstStyle/>
        <a:p>
          <a:endParaRPr lang="en-US"/>
        </a:p>
      </dgm:t>
    </dgm:pt>
    <dgm:pt modelId="{0CD374FB-8264-4147-AD61-AB7D40D3862B}" type="sibTrans" cxnId="{893589BA-6A98-4464-98E7-619BCC365504}">
      <dgm:prSet/>
      <dgm:spPr/>
      <dgm:t>
        <a:bodyPr/>
        <a:lstStyle/>
        <a:p>
          <a:endParaRPr lang="en-US"/>
        </a:p>
      </dgm:t>
    </dgm:pt>
    <dgm:pt modelId="{7D95B831-3293-4992-8AC5-D03D8CA04E93}">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700"/>
            <a:t>End Procurement</a:t>
          </a:r>
          <a:r>
            <a:rPr lang="en-US" sz="700" baseline="0"/>
            <a:t> Process</a:t>
          </a:r>
        </a:p>
        <a:p>
          <a:pPr>
            <a:lnSpc>
              <a:spcPct val="100000"/>
            </a:lnSpc>
            <a:spcAft>
              <a:spcPts val="0"/>
            </a:spcAft>
          </a:pPr>
          <a:r>
            <a:rPr lang="en-US" sz="700">
              <a:latin typeface="Times New Roman" panose="02020603050405020304" pitchFamily="18" charset="0"/>
              <a:cs typeface="Times New Roman" panose="02020603050405020304" pitchFamily="18" charset="0"/>
            </a:rPr>
            <a:t>(V)</a:t>
          </a:r>
          <a:endParaRPr lang="en-US" sz="800"/>
        </a:p>
      </dgm:t>
    </dgm:pt>
    <dgm:pt modelId="{E1B9730D-7A40-4A35-AD78-55545074B065}" type="parTrans" cxnId="{8935F672-2D89-414C-84CA-16F278E31CD0}">
      <dgm:prSet/>
      <dgm:spPr/>
      <dgm:t>
        <a:bodyPr/>
        <a:lstStyle/>
        <a:p>
          <a:endParaRPr lang="en-US"/>
        </a:p>
      </dgm:t>
    </dgm:pt>
    <dgm:pt modelId="{89D0F10C-162D-41E2-9133-0559384BAA6A}" type="sibTrans" cxnId="{8935F672-2D89-414C-84CA-16F278E31CD0}">
      <dgm:prSet/>
      <dgm:spPr/>
      <dgm:t>
        <a:bodyPr/>
        <a:lstStyle/>
        <a:p>
          <a:endParaRPr lang="en-US"/>
        </a:p>
      </dgm:t>
    </dgm:pt>
    <dgm:pt modelId="{88FAF2FD-5F60-4E20-A031-AC5AAE2B0F78}">
      <dgm:prSet custT="1">
        <dgm:style>
          <a:lnRef idx="1">
            <a:schemeClr val="accent1"/>
          </a:lnRef>
          <a:fillRef idx="3">
            <a:schemeClr val="accent1"/>
          </a:fillRef>
          <a:effectRef idx="2">
            <a:schemeClr val="accent1"/>
          </a:effectRef>
          <a:fontRef idx="minor">
            <a:schemeClr val="lt1"/>
          </a:fontRef>
        </dgm:style>
      </dgm:prSet>
      <dgm:spPr/>
      <dgm:t>
        <a:bodyPr/>
        <a:lstStyle/>
        <a:p>
          <a:pPr>
            <a:lnSpc>
              <a:spcPct val="100000"/>
            </a:lnSpc>
            <a:spcAft>
              <a:spcPts val="0"/>
            </a:spcAft>
          </a:pPr>
          <a:r>
            <a:rPr lang="en-US" sz="900"/>
            <a:t>Production</a:t>
          </a:r>
          <a:r>
            <a:rPr lang="en-US" sz="900" baseline="0"/>
            <a:t> Process</a:t>
          </a:r>
        </a:p>
        <a:p>
          <a:pPr>
            <a:lnSpc>
              <a:spcPct val="100000"/>
            </a:lnSpc>
            <a:spcAft>
              <a:spcPts val="0"/>
            </a:spcAft>
          </a:pPr>
          <a:r>
            <a:rPr lang="en-US" sz="900">
              <a:latin typeface="Times New Roman" panose="02020603050405020304" pitchFamily="18" charset="0"/>
              <a:cs typeface="Times New Roman" panose="02020603050405020304" pitchFamily="18" charset="0"/>
            </a:rPr>
            <a:t>(IV)</a:t>
          </a:r>
          <a:endParaRPr lang="en-US" sz="900"/>
        </a:p>
      </dgm:t>
    </dgm:pt>
    <dgm:pt modelId="{F4007EAF-A671-4565-8F0B-3953342E4D42}" type="parTrans" cxnId="{8518201B-9872-4639-812B-B9620309C69F}">
      <dgm:prSet/>
      <dgm:spPr/>
      <dgm:t>
        <a:bodyPr/>
        <a:lstStyle/>
        <a:p>
          <a:endParaRPr lang="en-US"/>
        </a:p>
      </dgm:t>
    </dgm:pt>
    <dgm:pt modelId="{30B88DC4-06C0-4C5C-93E7-2480ED8B1289}" type="sibTrans" cxnId="{8518201B-9872-4639-812B-B9620309C69F}">
      <dgm:prSet/>
      <dgm:spPr/>
      <dgm:t>
        <a:bodyPr/>
        <a:lstStyle/>
        <a:p>
          <a:endParaRPr lang="en-US"/>
        </a:p>
      </dgm:t>
    </dgm:pt>
    <dgm:pt modelId="{4988C1CD-54B2-4DB3-9B97-EF513A7E5A08}" type="pres">
      <dgm:prSet presAssocID="{274A39B8-3A5F-415E-9C6B-57B4617BAE58}" presName="Name0" presStyleCnt="0">
        <dgm:presLayoutVars>
          <dgm:dir/>
          <dgm:animLvl val="lvl"/>
          <dgm:resizeHandles val="exact"/>
        </dgm:presLayoutVars>
      </dgm:prSet>
      <dgm:spPr/>
      <dgm:t>
        <a:bodyPr/>
        <a:lstStyle/>
        <a:p>
          <a:endParaRPr lang="en-US"/>
        </a:p>
      </dgm:t>
    </dgm:pt>
    <dgm:pt modelId="{147A43BF-4FB9-43FA-8878-BD5F3A289383}" type="pres">
      <dgm:prSet presAssocID="{63870796-E67D-4777-BAE2-9ABCC42AD784}" presName="parTxOnly" presStyleLbl="node1" presStyleIdx="0" presStyleCnt="6">
        <dgm:presLayoutVars>
          <dgm:chMax val="0"/>
          <dgm:chPref val="0"/>
          <dgm:bulletEnabled val="1"/>
        </dgm:presLayoutVars>
      </dgm:prSet>
      <dgm:spPr/>
      <dgm:t>
        <a:bodyPr/>
        <a:lstStyle/>
        <a:p>
          <a:endParaRPr lang="en-US"/>
        </a:p>
      </dgm:t>
    </dgm:pt>
    <dgm:pt modelId="{1A1C6376-51EB-4EFC-9959-E9D58B859B05}" type="pres">
      <dgm:prSet presAssocID="{EB7BCE72-29B8-4443-8887-41D516C50D3E}" presName="parTxOnlySpace" presStyleCnt="0"/>
      <dgm:spPr/>
    </dgm:pt>
    <dgm:pt modelId="{2A765EA1-65FE-45D5-AB2D-92A43C1532AA}" type="pres">
      <dgm:prSet presAssocID="{A069954D-31F4-47C2-A028-5AFF4C1036F5}" presName="parTxOnly" presStyleLbl="node1" presStyleIdx="1" presStyleCnt="6">
        <dgm:presLayoutVars>
          <dgm:chMax val="0"/>
          <dgm:chPref val="0"/>
          <dgm:bulletEnabled val="1"/>
        </dgm:presLayoutVars>
      </dgm:prSet>
      <dgm:spPr/>
      <dgm:t>
        <a:bodyPr/>
        <a:lstStyle/>
        <a:p>
          <a:endParaRPr lang="en-US"/>
        </a:p>
      </dgm:t>
    </dgm:pt>
    <dgm:pt modelId="{4C3991BA-EDC9-4854-AB99-CB0B6296829B}" type="pres">
      <dgm:prSet presAssocID="{384A2A28-323A-4021-886E-CBDE101BA176}" presName="parTxOnlySpace" presStyleCnt="0"/>
      <dgm:spPr/>
    </dgm:pt>
    <dgm:pt modelId="{E86C8508-0C81-4270-A809-053B79C4C158}" type="pres">
      <dgm:prSet presAssocID="{E0E32129-18F2-4BF9-BD9B-41D7FF459F6E}" presName="parTxOnly" presStyleLbl="node1" presStyleIdx="2" presStyleCnt="6">
        <dgm:presLayoutVars>
          <dgm:chMax val="0"/>
          <dgm:chPref val="0"/>
          <dgm:bulletEnabled val="1"/>
        </dgm:presLayoutVars>
      </dgm:prSet>
      <dgm:spPr/>
      <dgm:t>
        <a:bodyPr/>
        <a:lstStyle/>
        <a:p>
          <a:endParaRPr lang="en-US"/>
        </a:p>
      </dgm:t>
    </dgm:pt>
    <dgm:pt modelId="{7AEFD025-18AD-45B8-B8D2-9E20F26DB81D}" type="pres">
      <dgm:prSet presAssocID="{0E3B2956-8453-4B28-A521-5DD1563F73A1}" presName="parTxOnlySpace" presStyleCnt="0"/>
      <dgm:spPr/>
    </dgm:pt>
    <dgm:pt modelId="{5C8307B2-B376-4410-9403-F99C005F5240}" type="pres">
      <dgm:prSet presAssocID="{88FAF2FD-5F60-4E20-A031-AC5AAE2B0F78}" presName="parTxOnly" presStyleLbl="node1" presStyleIdx="3" presStyleCnt="6">
        <dgm:presLayoutVars>
          <dgm:chMax val="0"/>
          <dgm:chPref val="0"/>
          <dgm:bulletEnabled val="1"/>
        </dgm:presLayoutVars>
      </dgm:prSet>
      <dgm:spPr/>
      <dgm:t>
        <a:bodyPr/>
        <a:lstStyle/>
        <a:p>
          <a:endParaRPr lang="en-US"/>
        </a:p>
      </dgm:t>
    </dgm:pt>
    <dgm:pt modelId="{22B29415-48C7-488A-9511-D6C4A119A41A}" type="pres">
      <dgm:prSet presAssocID="{30B88DC4-06C0-4C5C-93E7-2480ED8B1289}" presName="parTxOnlySpace" presStyleCnt="0"/>
      <dgm:spPr/>
    </dgm:pt>
    <dgm:pt modelId="{A836EF4A-E3F3-4746-8AA3-36CC97E8EC26}" type="pres">
      <dgm:prSet presAssocID="{7D95B831-3293-4992-8AC5-D03D8CA04E93}" presName="parTxOnly" presStyleLbl="node1" presStyleIdx="4" presStyleCnt="6">
        <dgm:presLayoutVars>
          <dgm:chMax val="0"/>
          <dgm:chPref val="0"/>
          <dgm:bulletEnabled val="1"/>
        </dgm:presLayoutVars>
      </dgm:prSet>
      <dgm:spPr/>
      <dgm:t>
        <a:bodyPr/>
        <a:lstStyle/>
        <a:p>
          <a:endParaRPr lang="en-US"/>
        </a:p>
      </dgm:t>
    </dgm:pt>
    <dgm:pt modelId="{332D1240-74C5-4553-A879-5ACAA3EF63E5}" type="pres">
      <dgm:prSet presAssocID="{89D0F10C-162D-41E2-9133-0559384BAA6A}" presName="parTxOnlySpace" presStyleCnt="0"/>
      <dgm:spPr/>
    </dgm:pt>
    <dgm:pt modelId="{B2B390D3-7F8C-4E4D-B9CD-05916E6CAAF7}" type="pres">
      <dgm:prSet presAssocID="{30E266A8-BAA7-4041-93F3-197CBA498CFE}" presName="parTxOnly" presStyleLbl="node1" presStyleIdx="5" presStyleCnt="6">
        <dgm:presLayoutVars>
          <dgm:chMax val="0"/>
          <dgm:chPref val="0"/>
          <dgm:bulletEnabled val="1"/>
        </dgm:presLayoutVars>
      </dgm:prSet>
      <dgm:spPr/>
      <dgm:t>
        <a:bodyPr/>
        <a:lstStyle/>
        <a:p>
          <a:endParaRPr lang="en-US"/>
        </a:p>
      </dgm:t>
    </dgm:pt>
  </dgm:ptLst>
  <dgm:cxnLst>
    <dgm:cxn modelId="{7E4C3629-DFD1-48D3-A8E9-E5110A08DF92}" srcId="{274A39B8-3A5F-415E-9C6B-57B4617BAE58}" destId="{A069954D-31F4-47C2-A028-5AFF4C1036F5}" srcOrd="1" destOrd="0" parTransId="{99D4FC3A-AA30-41B8-9DD3-04DE114078C0}" sibTransId="{384A2A28-323A-4021-886E-CBDE101BA176}"/>
    <dgm:cxn modelId="{4ADDC8C7-977E-4C73-BB6D-41C5072F3A3B}" type="presOf" srcId="{274A39B8-3A5F-415E-9C6B-57B4617BAE58}" destId="{4988C1CD-54B2-4DB3-9B97-EF513A7E5A08}" srcOrd="0" destOrd="0" presId="urn:microsoft.com/office/officeart/2005/8/layout/chevron1"/>
    <dgm:cxn modelId="{8F279E96-1EEB-4C47-AAF5-DAFD9A605E1A}" type="presOf" srcId="{E0E32129-18F2-4BF9-BD9B-41D7FF459F6E}" destId="{E86C8508-0C81-4270-A809-053B79C4C158}" srcOrd="0" destOrd="0" presId="urn:microsoft.com/office/officeart/2005/8/layout/chevron1"/>
    <dgm:cxn modelId="{B69AECA1-1557-4999-98A7-DF6E28476BCE}" type="presOf" srcId="{30E266A8-BAA7-4041-93F3-197CBA498CFE}" destId="{B2B390D3-7F8C-4E4D-B9CD-05916E6CAAF7}" srcOrd="0" destOrd="0" presId="urn:microsoft.com/office/officeart/2005/8/layout/chevron1"/>
    <dgm:cxn modelId="{6225BEAA-B887-4F35-A096-320C5EB6B388}" type="presOf" srcId="{88FAF2FD-5F60-4E20-A031-AC5AAE2B0F78}" destId="{5C8307B2-B376-4410-9403-F99C005F5240}" srcOrd="0" destOrd="0" presId="urn:microsoft.com/office/officeart/2005/8/layout/chevron1"/>
    <dgm:cxn modelId="{13A4CA00-0E23-48DA-A5B6-D9C8092B314F}" type="presOf" srcId="{7D95B831-3293-4992-8AC5-D03D8CA04E93}" destId="{A836EF4A-E3F3-4746-8AA3-36CC97E8EC26}" srcOrd="0" destOrd="0" presId="urn:microsoft.com/office/officeart/2005/8/layout/chevron1"/>
    <dgm:cxn modelId="{893589BA-6A98-4464-98E7-619BCC365504}" srcId="{274A39B8-3A5F-415E-9C6B-57B4617BAE58}" destId="{30E266A8-BAA7-4041-93F3-197CBA498CFE}" srcOrd="5" destOrd="0" parTransId="{3C1BABC7-EAF9-47CD-9DCF-EB50BC2C5570}" sibTransId="{0CD374FB-8264-4147-AD61-AB7D40D3862B}"/>
    <dgm:cxn modelId="{8518201B-9872-4639-812B-B9620309C69F}" srcId="{274A39B8-3A5F-415E-9C6B-57B4617BAE58}" destId="{88FAF2FD-5F60-4E20-A031-AC5AAE2B0F78}" srcOrd="3" destOrd="0" parTransId="{F4007EAF-A671-4565-8F0B-3953342E4D42}" sibTransId="{30B88DC4-06C0-4C5C-93E7-2480ED8B1289}"/>
    <dgm:cxn modelId="{8935F672-2D89-414C-84CA-16F278E31CD0}" srcId="{274A39B8-3A5F-415E-9C6B-57B4617BAE58}" destId="{7D95B831-3293-4992-8AC5-D03D8CA04E93}" srcOrd="4" destOrd="0" parTransId="{E1B9730D-7A40-4A35-AD78-55545074B065}" sibTransId="{89D0F10C-162D-41E2-9133-0559384BAA6A}"/>
    <dgm:cxn modelId="{1AB27C1F-E6CF-4778-8B21-95F4C5B81158}" srcId="{274A39B8-3A5F-415E-9C6B-57B4617BAE58}" destId="{E0E32129-18F2-4BF9-BD9B-41D7FF459F6E}" srcOrd="2" destOrd="0" parTransId="{443301C4-92F6-4616-8512-A1E1A339CD6F}" sibTransId="{0E3B2956-8453-4B28-A521-5DD1563F73A1}"/>
    <dgm:cxn modelId="{6A4BCAD1-4291-49A1-9DBF-28E48F471843}" srcId="{274A39B8-3A5F-415E-9C6B-57B4617BAE58}" destId="{63870796-E67D-4777-BAE2-9ABCC42AD784}" srcOrd="0" destOrd="0" parTransId="{0D2BA441-226E-454B-9E4C-533F6679552B}" sibTransId="{EB7BCE72-29B8-4443-8887-41D516C50D3E}"/>
    <dgm:cxn modelId="{AFC3FA51-1F1C-42AA-A32B-9C2B9EFE7BE6}" type="presOf" srcId="{A069954D-31F4-47C2-A028-5AFF4C1036F5}" destId="{2A765EA1-65FE-45D5-AB2D-92A43C1532AA}" srcOrd="0" destOrd="0" presId="urn:microsoft.com/office/officeart/2005/8/layout/chevron1"/>
    <dgm:cxn modelId="{A7C3511B-A8FC-48A7-B585-FAEC610C7B24}" type="presOf" srcId="{63870796-E67D-4777-BAE2-9ABCC42AD784}" destId="{147A43BF-4FB9-43FA-8878-BD5F3A289383}" srcOrd="0" destOrd="0" presId="urn:microsoft.com/office/officeart/2005/8/layout/chevron1"/>
    <dgm:cxn modelId="{2B94036E-780B-4B38-A713-44A3DFFA216F}" type="presParOf" srcId="{4988C1CD-54B2-4DB3-9B97-EF513A7E5A08}" destId="{147A43BF-4FB9-43FA-8878-BD5F3A289383}" srcOrd="0" destOrd="0" presId="urn:microsoft.com/office/officeart/2005/8/layout/chevron1"/>
    <dgm:cxn modelId="{6D1F2EED-B37B-4274-9579-BC9ADB2883FE}" type="presParOf" srcId="{4988C1CD-54B2-4DB3-9B97-EF513A7E5A08}" destId="{1A1C6376-51EB-4EFC-9959-E9D58B859B05}" srcOrd="1" destOrd="0" presId="urn:microsoft.com/office/officeart/2005/8/layout/chevron1"/>
    <dgm:cxn modelId="{9181B9C8-BA67-4D2A-91CC-3F78B9488A4F}" type="presParOf" srcId="{4988C1CD-54B2-4DB3-9B97-EF513A7E5A08}" destId="{2A765EA1-65FE-45D5-AB2D-92A43C1532AA}" srcOrd="2" destOrd="0" presId="urn:microsoft.com/office/officeart/2005/8/layout/chevron1"/>
    <dgm:cxn modelId="{B0AE2EE7-BAC8-4CE7-9176-202D4B68CA9D}" type="presParOf" srcId="{4988C1CD-54B2-4DB3-9B97-EF513A7E5A08}" destId="{4C3991BA-EDC9-4854-AB99-CB0B6296829B}" srcOrd="3" destOrd="0" presId="urn:microsoft.com/office/officeart/2005/8/layout/chevron1"/>
    <dgm:cxn modelId="{A605EAA2-6531-4B82-873E-CDE5D87E25F5}" type="presParOf" srcId="{4988C1CD-54B2-4DB3-9B97-EF513A7E5A08}" destId="{E86C8508-0C81-4270-A809-053B79C4C158}" srcOrd="4" destOrd="0" presId="urn:microsoft.com/office/officeart/2005/8/layout/chevron1"/>
    <dgm:cxn modelId="{9F0D994C-4B86-4356-AF18-8BC6E06822BE}" type="presParOf" srcId="{4988C1CD-54B2-4DB3-9B97-EF513A7E5A08}" destId="{7AEFD025-18AD-45B8-B8D2-9E20F26DB81D}" srcOrd="5" destOrd="0" presId="urn:microsoft.com/office/officeart/2005/8/layout/chevron1"/>
    <dgm:cxn modelId="{798821CA-5549-4EE8-B9D2-95645F9FC839}" type="presParOf" srcId="{4988C1CD-54B2-4DB3-9B97-EF513A7E5A08}" destId="{5C8307B2-B376-4410-9403-F99C005F5240}" srcOrd="6" destOrd="0" presId="urn:microsoft.com/office/officeart/2005/8/layout/chevron1"/>
    <dgm:cxn modelId="{332FE5F6-94B5-4A41-8B37-8FD3E7D94CB8}" type="presParOf" srcId="{4988C1CD-54B2-4DB3-9B97-EF513A7E5A08}" destId="{22B29415-48C7-488A-9511-D6C4A119A41A}" srcOrd="7" destOrd="0" presId="urn:microsoft.com/office/officeart/2005/8/layout/chevron1"/>
    <dgm:cxn modelId="{05958EE3-ECB2-4CC2-834E-D654F2171E7E}" type="presParOf" srcId="{4988C1CD-54B2-4DB3-9B97-EF513A7E5A08}" destId="{A836EF4A-E3F3-4746-8AA3-36CC97E8EC26}" srcOrd="8" destOrd="0" presId="urn:microsoft.com/office/officeart/2005/8/layout/chevron1"/>
    <dgm:cxn modelId="{F0216EEA-F983-4830-89D5-86AD40273D6C}" type="presParOf" srcId="{4988C1CD-54B2-4DB3-9B97-EF513A7E5A08}" destId="{332D1240-74C5-4553-A879-5ACAA3EF63E5}" srcOrd="9" destOrd="0" presId="urn:microsoft.com/office/officeart/2005/8/layout/chevron1"/>
    <dgm:cxn modelId="{264A45B9-76F5-4290-B8FB-B7E79CA66215}" type="presParOf" srcId="{4988C1CD-54B2-4DB3-9B97-EF513A7E5A08}" destId="{B2B390D3-7F8C-4E4D-B9CD-05916E6CAAF7}" srcOrd="10" destOrd="0" presId="urn:microsoft.com/office/officeart/2005/8/layout/chevron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7A43BF-4FB9-43FA-8878-BD5F3A289383}">
      <dsp:nvSpPr>
        <dsp:cNvPr id="0" name=""/>
        <dsp:cNvSpPr/>
      </dsp:nvSpPr>
      <dsp:spPr>
        <a:xfrm>
          <a:off x="2902" y="67713"/>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Create Appropriate Master Data</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a:t>
          </a:r>
        </a:p>
      </dsp:txBody>
      <dsp:txXfrm>
        <a:off x="218822" y="67713"/>
        <a:ext cx="647760" cy="431839"/>
      </dsp:txXfrm>
    </dsp:sp>
    <dsp:sp modelId="{2A765EA1-65FE-45D5-AB2D-92A43C1532AA}">
      <dsp:nvSpPr>
        <dsp:cNvPr id="0" name=""/>
        <dsp:cNvSpPr/>
      </dsp:nvSpPr>
      <dsp:spPr>
        <a:xfrm>
          <a:off x="974541" y="67713"/>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a:t>
          </a:r>
          <a:endParaRPr lang="en-US" sz="900" kern="1200"/>
        </a:p>
      </dsp:txBody>
      <dsp:txXfrm>
        <a:off x="1190461" y="67713"/>
        <a:ext cx="647760" cy="431839"/>
      </dsp:txXfrm>
    </dsp:sp>
    <dsp:sp modelId="{E86C8508-0C81-4270-A809-053B79C4C158}">
      <dsp:nvSpPr>
        <dsp:cNvPr id="0" name=""/>
        <dsp:cNvSpPr/>
      </dsp:nvSpPr>
      <dsp:spPr>
        <a:xfrm>
          <a:off x="1946180" y="67713"/>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(III)</a:t>
          </a:r>
          <a:endParaRPr lang="en-US" sz="800" kern="1200"/>
        </a:p>
      </dsp:txBody>
      <dsp:txXfrm>
        <a:off x="2162100" y="67713"/>
        <a:ext cx="647760" cy="431839"/>
      </dsp:txXfrm>
    </dsp:sp>
    <dsp:sp modelId="{5C8307B2-B376-4410-9403-F99C005F5240}">
      <dsp:nvSpPr>
        <dsp:cNvPr id="0" name=""/>
        <dsp:cNvSpPr/>
      </dsp:nvSpPr>
      <dsp:spPr>
        <a:xfrm>
          <a:off x="2917820" y="67713"/>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100000"/>
            </a:lnSpc>
            <a:spcBef>
              <a:spcPct val="0"/>
            </a:spcBef>
            <a:spcAft>
              <a:spcPts val="0"/>
            </a:spcAft>
          </a:pPr>
          <a:r>
            <a:rPr lang="en-US" sz="900" kern="1200"/>
            <a:t>Production</a:t>
          </a:r>
          <a:r>
            <a:rPr lang="en-US" sz="900" kern="1200" baseline="0"/>
            <a:t> Process</a:t>
          </a:r>
        </a:p>
        <a:p>
          <a:pPr lvl="0" algn="ctr" defTabSz="400050">
            <a:lnSpc>
              <a:spcPct val="100000"/>
            </a:lnSpc>
            <a:spcBef>
              <a:spcPct val="0"/>
            </a:spcBef>
            <a:spcAft>
              <a:spcPts val="0"/>
            </a:spcAft>
          </a:pPr>
          <a:r>
            <a:rPr lang="en-US" sz="900" kern="1200">
              <a:latin typeface="Times New Roman" panose="02020603050405020304" pitchFamily="18" charset="0"/>
              <a:cs typeface="Times New Roman" panose="02020603050405020304" pitchFamily="18" charset="0"/>
            </a:rPr>
            <a:t>(IV)</a:t>
          </a:r>
          <a:endParaRPr lang="en-US" sz="900" kern="1200"/>
        </a:p>
      </dsp:txBody>
      <dsp:txXfrm>
        <a:off x="3133740" y="67713"/>
        <a:ext cx="647760" cy="431839"/>
      </dsp:txXfrm>
    </dsp:sp>
    <dsp:sp modelId="{A836EF4A-E3F3-4746-8AA3-36CC97E8EC26}">
      <dsp:nvSpPr>
        <dsp:cNvPr id="0" name=""/>
        <dsp:cNvSpPr/>
      </dsp:nvSpPr>
      <dsp:spPr>
        <a:xfrm>
          <a:off x="3889459" y="67713"/>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a:t>
          </a:r>
          <a:endParaRPr lang="en-US" sz="800" kern="1200"/>
        </a:p>
      </dsp:txBody>
      <dsp:txXfrm>
        <a:off x="4105379" y="67713"/>
        <a:ext cx="647760" cy="431839"/>
      </dsp:txXfrm>
    </dsp:sp>
    <dsp:sp modelId="{B2B390D3-7F8C-4E4D-B9CD-05916E6CAAF7}">
      <dsp:nvSpPr>
        <dsp:cNvPr id="0" name=""/>
        <dsp:cNvSpPr/>
      </dsp:nvSpPr>
      <dsp:spPr>
        <a:xfrm>
          <a:off x="4861098" y="67713"/>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a:t>
          </a:r>
          <a:r>
            <a:rPr lang="en-US" sz="700" kern="1200" baseline="0"/>
            <a:t>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(VI)</a:t>
          </a:r>
          <a:endParaRPr lang="en-US" sz="700" kern="1200"/>
        </a:p>
      </dsp:txBody>
      <dsp:txXfrm>
        <a:off x="5077018" y="67713"/>
        <a:ext cx="647760" cy="4318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7A43BF-4FB9-43FA-8878-BD5F3A289383}">
      <dsp:nvSpPr>
        <dsp:cNvPr id="0" name=""/>
        <dsp:cNvSpPr/>
      </dsp:nvSpPr>
      <dsp:spPr>
        <a:xfrm>
          <a:off x="2902" y="39350"/>
          <a:ext cx="1079599" cy="431839"/>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Create Appropriate Master Data</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a:t>
          </a:r>
        </a:p>
      </dsp:txBody>
      <dsp:txXfrm>
        <a:off x="218822" y="39350"/>
        <a:ext cx="647760" cy="431839"/>
      </dsp:txXfrm>
    </dsp:sp>
    <dsp:sp modelId="{2A765EA1-65FE-45D5-AB2D-92A43C1532AA}">
      <dsp:nvSpPr>
        <dsp:cNvPr id="0" name=""/>
        <dsp:cNvSpPr/>
      </dsp:nvSpPr>
      <dsp:spPr>
        <a:xfrm>
          <a:off x="974541" y="39350"/>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a:t>
          </a:r>
          <a:endParaRPr lang="en-US" sz="900" kern="1200"/>
        </a:p>
      </dsp:txBody>
      <dsp:txXfrm>
        <a:off x="1190461" y="39350"/>
        <a:ext cx="647760" cy="431839"/>
      </dsp:txXfrm>
    </dsp:sp>
    <dsp:sp modelId="{E86C8508-0C81-4270-A809-053B79C4C158}">
      <dsp:nvSpPr>
        <dsp:cNvPr id="0" name=""/>
        <dsp:cNvSpPr/>
      </dsp:nvSpPr>
      <dsp:spPr>
        <a:xfrm>
          <a:off x="1946180" y="39350"/>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(III)</a:t>
          </a:r>
          <a:endParaRPr lang="en-US" sz="800" kern="1200"/>
        </a:p>
      </dsp:txBody>
      <dsp:txXfrm>
        <a:off x="2162100" y="39350"/>
        <a:ext cx="647760" cy="431839"/>
      </dsp:txXfrm>
    </dsp:sp>
    <dsp:sp modelId="{5C8307B2-B376-4410-9403-F99C005F5240}">
      <dsp:nvSpPr>
        <dsp:cNvPr id="0" name=""/>
        <dsp:cNvSpPr/>
      </dsp:nvSpPr>
      <dsp:spPr>
        <a:xfrm>
          <a:off x="2917820" y="39350"/>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100000"/>
            </a:lnSpc>
            <a:spcBef>
              <a:spcPct val="0"/>
            </a:spcBef>
            <a:spcAft>
              <a:spcPts val="0"/>
            </a:spcAft>
          </a:pPr>
          <a:r>
            <a:rPr lang="en-US" sz="900" kern="1200"/>
            <a:t>Production</a:t>
          </a:r>
          <a:r>
            <a:rPr lang="en-US" sz="900" kern="1200" baseline="0"/>
            <a:t> Process</a:t>
          </a:r>
        </a:p>
        <a:p>
          <a:pPr lvl="0" algn="ctr" defTabSz="400050">
            <a:lnSpc>
              <a:spcPct val="100000"/>
            </a:lnSpc>
            <a:spcBef>
              <a:spcPct val="0"/>
            </a:spcBef>
            <a:spcAft>
              <a:spcPts val="0"/>
            </a:spcAft>
          </a:pPr>
          <a:r>
            <a:rPr lang="en-US" sz="900" kern="1200">
              <a:latin typeface="Times New Roman" panose="02020603050405020304" pitchFamily="18" charset="0"/>
              <a:cs typeface="Times New Roman" panose="02020603050405020304" pitchFamily="18" charset="0"/>
            </a:rPr>
            <a:t>(IV)</a:t>
          </a:r>
          <a:endParaRPr lang="en-US" sz="900" kern="1200"/>
        </a:p>
      </dsp:txBody>
      <dsp:txXfrm>
        <a:off x="3133740" y="39350"/>
        <a:ext cx="647760" cy="431839"/>
      </dsp:txXfrm>
    </dsp:sp>
    <dsp:sp modelId="{A836EF4A-E3F3-4746-8AA3-36CC97E8EC26}">
      <dsp:nvSpPr>
        <dsp:cNvPr id="0" name=""/>
        <dsp:cNvSpPr/>
      </dsp:nvSpPr>
      <dsp:spPr>
        <a:xfrm>
          <a:off x="3889459" y="39350"/>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a:t>
          </a:r>
          <a:endParaRPr lang="en-US" sz="800" kern="1200"/>
        </a:p>
      </dsp:txBody>
      <dsp:txXfrm>
        <a:off x="4105379" y="39350"/>
        <a:ext cx="647760" cy="431839"/>
      </dsp:txXfrm>
    </dsp:sp>
    <dsp:sp modelId="{B2B390D3-7F8C-4E4D-B9CD-05916E6CAAF7}">
      <dsp:nvSpPr>
        <dsp:cNvPr id="0" name=""/>
        <dsp:cNvSpPr/>
      </dsp:nvSpPr>
      <dsp:spPr>
        <a:xfrm>
          <a:off x="4861098" y="39350"/>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a:t>
          </a:r>
          <a:r>
            <a:rPr lang="en-US" sz="700" kern="1200" baseline="0"/>
            <a:t>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(VI)</a:t>
          </a:r>
          <a:endParaRPr lang="en-US" sz="700" kern="1200"/>
        </a:p>
      </dsp:txBody>
      <dsp:txXfrm>
        <a:off x="5077018" y="39350"/>
        <a:ext cx="647760" cy="4318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7A43BF-4FB9-43FA-8878-BD5F3A289383}">
      <dsp:nvSpPr>
        <dsp:cNvPr id="0" name=""/>
        <dsp:cNvSpPr/>
      </dsp:nvSpPr>
      <dsp:spPr>
        <a:xfrm>
          <a:off x="2902"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Create Appropriate Master Data</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a:t>
          </a:r>
        </a:p>
      </dsp:txBody>
      <dsp:txXfrm>
        <a:off x="218822" y="67607"/>
        <a:ext cx="647760" cy="431839"/>
      </dsp:txXfrm>
    </dsp:sp>
    <dsp:sp modelId="{2A765EA1-65FE-45D5-AB2D-92A43C1532AA}">
      <dsp:nvSpPr>
        <dsp:cNvPr id="0" name=""/>
        <dsp:cNvSpPr/>
      </dsp:nvSpPr>
      <dsp:spPr>
        <a:xfrm>
          <a:off x="974541" y="67607"/>
          <a:ext cx="1079599" cy="431839"/>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a:t>
          </a:r>
          <a:endParaRPr lang="en-US" sz="900" kern="1200"/>
        </a:p>
      </dsp:txBody>
      <dsp:txXfrm>
        <a:off x="1190461" y="67607"/>
        <a:ext cx="647760" cy="431839"/>
      </dsp:txXfrm>
    </dsp:sp>
    <dsp:sp modelId="{E86C8508-0C81-4270-A809-053B79C4C158}">
      <dsp:nvSpPr>
        <dsp:cNvPr id="0" name=""/>
        <dsp:cNvSpPr/>
      </dsp:nvSpPr>
      <dsp:spPr>
        <a:xfrm>
          <a:off x="1946180"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(III)</a:t>
          </a:r>
          <a:endParaRPr lang="en-US" sz="800" kern="1200"/>
        </a:p>
      </dsp:txBody>
      <dsp:txXfrm>
        <a:off x="2162100" y="67607"/>
        <a:ext cx="647760" cy="431839"/>
      </dsp:txXfrm>
    </dsp:sp>
    <dsp:sp modelId="{5C8307B2-B376-4410-9403-F99C005F5240}">
      <dsp:nvSpPr>
        <dsp:cNvPr id="0" name=""/>
        <dsp:cNvSpPr/>
      </dsp:nvSpPr>
      <dsp:spPr>
        <a:xfrm>
          <a:off x="2917820"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100000"/>
            </a:lnSpc>
            <a:spcBef>
              <a:spcPct val="0"/>
            </a:spcBef>
            <a:spcAft>
              <a:spcPts val="0"/>
            </a:spcAft>
          </a:pPr>
          <a:r>
            <a:rPr lang="en-US" sz="900" kern="1200"/>
            <a:t>Production</a:t>
          </a:r>
          <a:r>
            <a:rPr lang="en-US" sz="900" kern="1200" baseline="0"/>
            <a:t> Process</a:t>
          </a:r>
        </a:p>
        <a:p>
          <a:pPr lvl="0" algn="ctr" defTabSz="400050">
            <a:lnSpc>
              <a:spcPct val="100000"/>
            </a:lnSpc>
            <a:spcBef>
              <a:spcPct val="0"/>
            </a:spcBef>
            <a:spcAft>
              <a:spcPts val="0"/>
            </a:spcAft>
          </a:pPr>
          <a:r>
            <a:rPr lang="en-US" sz="900" kern="1200">
              <a:latin typeface="Times New Roman" panose="02020603050405020304" pitchFamily="18" charset="0"/>
              <a:cs typeface="Times New Roman" panose="02020603050405020304" pitchFamily="18" charset="0"/>
            </a:rPr>
            <a:t>(IV)</a:t>
          </a:r>
          <a:endParaRPr lang="en-US" sz="900" kern="1200"/>
        </a:p>
      </dsp:txBody>
      <dsp:txXfrm>
        <a:off x="3133740" y="67607"/>
        <a:ext cx="647760" cy="431839"/>
      </dsp:txXfrm>
    </dsp:sp>
    <dsp:sp modelId="{A836EF4A-E3F3-4746-8AA3-36CC97E8EC26}">
      <dsp:nvSpPr>
        <dsp:cNvPr id="0" name=""/>
        <dsp:cNvSpPr/>
      </dsp:nvSpPr>
      <dsp:spPr>
        <a:xfrm>
          <a:off x="3889459"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a:t>
          </a:r>
          <a:endParaRPr lang="en-US" sz="800" kern="1200"/>
        </a:p>
      </dsp:txBody>
      <dsp:txXfrm>
        <a:off x="4105379" y="67607"/>
        <a:ext cx="647760" cy="431839"/>
      </dsp:txXfrm>
    </dsp:sp>
    <dsp:sp modelId="{B2B390D3-7F8C-4E4D-B9CD-05916E6CAAF7}">
      <dsp:nvSpPr>
        <dsp:cNvPr id="0" name=""/>
        <dsp:cNvSpPr/>
      </dsp:nvSpPr>
      <dsp:spPr>
        <a:xfrm>
          <a:off x="4861098"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a:t>
          </a:r>
          <a:r>
            <a:rPr lang="en-US" sz="700" kern="1200" baseline="0"/>
            <a:t>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(VI)</a:t>
          </a:r>
          <a:endParaRPr lang="en-US" sz="700" kern="1200"/>
        </a:p>
      </dsp:txBody>
      <dsp:txXfrm>
        <a:off x="5077018" y="67607"/>
        <a:ext cx="647760" cy="43183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7A43BF-4FB9-43FA-8878-BD5F3A289383}">
      <dsp:nvSpPr>
        <dsp:cNvPr id="0" name=""/>
        <dsp:cNvSpPr/>
      </dsp:nvSpPr>
      <dsp:spPr>
        <a:xfrm>
          <a:off x="2902"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Create Appropriate Master Data</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a:t>
          </a:r>
        </a:p>
      </dsp:txBody>
      <dsp:txXfrm>
        <a:off x="218822" y="67607"/>
        <a:ext cx="647760" cy="431839"/>
      </dsp:txXfrm>
    </dsp:sp>
    <dsp:sp modelId="{2A765EA1-65FE-45D5-AB2D-92A43C1532AA}">
      <dsp:nvSpPr>
        <dsp:cNvPr id="0" name=""/>
        <dsp:cNvSpPr/>
      </dsp:nvSpPr>
      <dsp:spPr>
        <a:xfrm>
          <a:off x="974541"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a:t>
          </a:r>
          <a:endParaRPr lang="en-US" sz="900" kern="1200"/>
        </a:p>
      </dsp:txBody>
      <dsp:txXfrm>
        <a:off x="1190461" y="67607"/>
        <a:ext cx="647760" cy="431839"/>
      </dsp:txXfrm>
    </dsp:sp>
    <dsp:sp modelId="{E86C8508-0C81-4270-A809-053B79C4C158}">
      <dsp:nvSpPr>
        <dsp:cNvPr id="0" name=""/>
        <dsp:cNvSpPr/>
      </dsp:nvSpPr>
      <dsp:spPr>
        <a:xfrm>
          <a:off x="1946180" y="67607"/>
          <a:ext cx="1079599" cy="431839"/>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(III)</a:t>
          </a:r>
          <a:endParaRPr lang="en-US" sz="800" kern="1200"/>
        </a:p>
      </dsp:txBody>
      <dsp:txXfrm>
        <a:off x="2162100" y="67607"/>
        <a:ext cx="647760" cy="431839"/>
      </dsp:txXfrm>
    </dsp:sp>
    <dsp:sp modelId="{5C8307B2-B376-4410-9403-F99C005F5240}">
      <dsp:nvSpPr>
        <dsp:cNvPr id="0" name=""/>
        <dsp:cNvSpPr/>
      </dsp:nvSpPr>
      <dsp:spPr>
        <a:xfrm>
          <a:off x="2917820"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100000"/>
            </a:lnSpc>
            <a:spcBef>
              <a:spcPct val="0"/>
            </a:spcBef>
            <a:spcAft>
              <a:spcPts val="0"/>
            </a:spcAft>
          </a:pPr>
          <a:r>
            <a:rPr lang="en-US" sz="900" kern="1200"/>
            <a:t>Production</a:t>
          </a:r>
          <a:r>
            <a:rPr lang="en-US" sz="900" kern="1200" baseline="0"/>
            <a:t> Process</a:t>
          </a:r>
        </a:p>
        <a:p>
          <a:pPr lvl="0" algn="ctr" defTabSz="400050">
            <a:lnSpc>
              <a:spcPct val="100000"/>
            </a:lnSpc>
            <a:spcBef>
              <a:spcPct val="0"/>
            </a:spcBef>
            <a:spcAft>
              <a:spcPts val="0"/>
            </a:spcAft>
          </a:pPr>
          <a:r>
            <a:rPr lang="en-US" sz="900" kern="1200">
              <a:latin typeface="Times New Roman" panose="02020603050405020304" pitchFamily="18" charset="0"/>
              <a:cs typeface="Times New Roman" panose="02020603050405020304" pitchFamily="18" charset="0"/>
            </a:rPr>
            <a:t>(IV)</a:t>
          </a:r>
          <a:endParaRPr lang="en-US" sz="900" kern="1200"/>
        </a:p>
      </dsp:txBody>
      <dsp:txXfrm>
        <a:off x="3133740" y="67607"/>
        <a:ext cx="647760" cy="431839"/>
      </dsp:txXfrm>
    </dsp:sp>
    <dsp:sp modelId="{A836EF4A-E3F3-4746-8AA3-36CC97E8EC26}">
      <dsp:nvSpPr>
        <dsp:cNvPr id="0" name=""/>
        <dsp:cNvSpPr/>
      </dsp:nvSpPr>
      <dsp:spPr>
        <a:xfrm>
          <a:off x="3889459"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a:t>
          </a:r>
          <a:endParaRPr lang="en-US" sz="800" kern="1200"/>
        </a:p>
      </dsp:txBody>
      <dsp:txXfrm>
        <a:off x="4105379" y="67607"/>
        <a:ext cx="647760" cy="431839"/>
      </dsp:txXfrm>
    </dsp:sp>
    <dsp:sp modelId="{B2B390D3-7F8C-4E4D-B9CD-05916E6CAAF7}">
      <dsp:nvSpPr>
        <dsp:cNvPr id="0" name=""/>
        <dsp:cNvSpPr/>
      </dsp:nvSpPr>
      <dsp:spPr>
        <a:xfrm>
          <a:off x="4861098"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a:t>
          </a:r>
          <a:r>
            <a:rPr lang="en-US" sz="700" kern="1200" baseline="0"/>
            <a:t>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(VI)</a:t>
          </a:r>
          <a:endParaRPr lang="en-US" sz="700" kern="1200"/>
        </a:p>
      </dsp:txBody>
      <dsp:txXfrm>
        <a:off x="5077018" y="67607"/>
        <a:ext cx="647760" cy="43183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7A43BF-4FB9-43FA-8878-BD5F3A289383}">
      <dsp:nvSpPr>
        <dsp:cNvPr id="0" name=""/>
        <dsp:cNvSpPr/>
      </dsp:nvSpPr>
      <dsp:spPr>
        <a:xfrm>
          <a:off x="2902"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Create Appropriate Master Data</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a:t>
          </a:r>
        </a:p>
      </dsp:txBody>
      <dsp:txXfrm>
        <a:off x="218822" y="67607"/>
        <a:ext cx="647760" cy="431839"/>
      </dsp:txXfrm>
    </dsp:sp>
    <dsp:sp modelId="{2A765EA1-65FE-45D5-AB2D-92A43C1532AA}">
      <dsp:nvSpPr>
        <dsp:cNvPr id="0" name=""/>
        <dsp:cNvSpPr/>
      </dsp:nvSpPr>
      <dsp:spPr>
        <a:xfrm>
          <a:off x="974541"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a:t>
          </a:r>
          <a:endParaRPr lang="en-US" sz="900" kern="1200"/>
        </a:p>
      </dsp:txBody>
      <dsp:txXfrm>
        <a:off x="1190461" y="67607"/>
        <a:ext cx="647760" cy="431839"/>
      </dsp:txXfrm>
    </dsp:sp>
    <dsp:sp modelId="{E86C8508-0C81-4270-A809-053B79C4C158}">
      <dsp:nvSpPr>
        <dsp:cNvPr id="0" name=""/>
        <dsp:cNvSpPr/>
      </dsp:nvSpPr>
      <dsp:spPr>
        <a:xfrm>
          <a:off x="1946180"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(III)</a:t>
          </a:r>
          <a:endParaRPr lang="en-US" sz="800" kern="1200"/>
        </a:p>
      </dsp:txBody>
      <dsp:txXfrm>
        <a:off x="2162100" y="67607"/>
        <a:ext cx="647760" cy="431839"/>
      </dsp:txXfrm>
    </dsp:sp>
    <dsp:sp modelId="{5C8307B2-B376-4410-9403-F99C005F5240}">
      <dsp:nvSpPr>
        <dsp:cNvPr id="0" name=""/>
        <dsp:cNvSpPr/>
      </dsp:nvSpPr>
      <dsp:spPr>
        <a:xfrm>
          <a:off x="2917820" y="67607"/>
          <a:ext cx="1079599" cy="431839"/>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36005" tIns="12002" rIns="12002" bIns="12002" numCol="1" spcCol="1270" anchor="ctr" anchorCtr="0">
          <a:noAutofit/>
        </a:bodyPr>
        <a:lstStyle/>
        <a:p>
          <a:pPr lvl="0" algn="ctr" defTabSz="400050">
            <a:lnSpc>
              <a:spcPct val="100000"/>
            </a:lnSpc>
            <a:spcBef>
              <a:spcPct val="0"/>
            </a:spcBef>
            <a:spcAft>
              <a:spcPts val="0"/>
            </a:spcAft>
          </a:pPr>
          <a:r>
            <a:rPr lang="en-US" sz="900" kern="1200"/>
            <a:t>Production</a:t>
          </a:r>
          <a:r>
            <a:rPr lang="en-US" sz="900" kern="1200" baseline="0"/>
            <a:t> Process</a:t>
          </a:r>
        </a:p>
        <a:p>
          <a:pPr lvl="0" algn="ctr" defTabSz="400050">
            <a:lnSpc>
              <a:spcPct val="100000"/>
            </a:lnSpc>
            <a:spcBef>
              <a:spcPct val="0"/>
            </a:spcBef>
            <a:spcAft>
              <a:spcPts val="0"/>
            </a:spcAft>
          </a:pPr>
          <a:r>
            <a:rPr lang="en-US" sz="900" kern="1200">
              <a:latin typeface="Times New Roman" panose="02020603050405020304" pitchFamily="18" charset="0"/>
              <a:cs typeface="Times New Roman" panose="02020603050405020304" pitchFamily="18" charset="0"/>
            </a:rPr>
            <a:t>(IV)</a:t>
          </a:r>
          <a:endParaRPr lang="en-US" sz="900" kern="1200"/>
        </a:p>
      </dsp:txBody>
      <dsp:txXfrm>
        <a:off x="3133740" y="67607"/>
        <a:ext cx="647760" cy="431839"/>
      </dsp:txXfrm>
    </dsp:sp>
    <dsp:sp modelId="{A836EF4A-E3F3-4746-8AA3-36CC97E8EC26}">
      <dsp:nvSpPr>
        <dsp:cNvPr id="0" name=""/>
        <dsp:cNvSpPr/>
      </dsp:nvSpPr>
      <dsp:spPr>
        <a:xfrm>
          <a:off x="3889459"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a:t>
          </a:r>
          <a:endParaRPr lang="en-US" sz="800" kern="1200"/>
        </a:p>
      </dsp:txBody>
      <dsp:txXfrm>
        <a:off x="4105379" y="67607"/>
        <a:ext cx="647760" cy="431839"/>
      </dsp:txXfrm>
    </dsp:sp>
    <dsp:sp modelId="{B2B390D3-7F8C-4E4D-B9CD-05916E6CAAF7}">
      <dsp:nvSpPr>
        <dsp:cNvPr id="0" name=""/>
        <dsp:cNvSpPr/>
      </dsp:nvSpPr>
      <dsp:spPr>
        <a:xfrm>
          <a:off x="4861098"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a:t>
          </a:r>
          <a:r>
            <a:rPr lang="en-US" sz="700" kern="1200" baseline="0"/>
            <a:t>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(VI)</a:t>
          </a:r>
          <a:endParaRPr lang="en-US" sz="700" kern="1200"/>
        </a:p>
      </dsp:txBody>
      <dsp:txXfrm>
        <a:off x="5077018" y="67607"/>
        <a:ext cx="647760" cy="43183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7A43BF-4FB9-43FA-8878-BD5F3A289383}">
      <dsp:nvSpPr>
        <dsp:cNvPr id="0" name=""/>
        <dsp:cNvSpPr/>
      </dsp:nvSpPr>
      <dsp:spPr>
        <a:xfrm>
          <a:off x="2902"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Create Appropriate Master Data</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a:t>
          </a:r>
        </a:p>
      </dsp:txBody>
      <dsp:txXfrm>
        <a:off x="218822" y="67607"/>
        <a:ext cx="647760" cy="431839"/>
      </dsp:txXfrm>
    </dsp:sp>
    <dsp:sp modelId="{2A765EA1-65FE-45D5-AB2D-92A43C1532AA}">
      <dsp:nvSpPr>
        <dsp:cNvPr id="0" name=""/>
        <dsp:cNvSpPr/>
      </dsp:nvSpPr>
      <dsp:spPr>
        <a:xfrm>
          <a:off x="974541"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a:t>
          </a:r>
          <a:endParaRPr lang="en-US" sz="900" kern="1200"/>
        </a:p>
      </dsp:txBody>
      <dsp:txXfrm>
        <a:off x="1190461" y="67607"/>
        <a:ext cx="647760" cy="431839"/>
      </dsp:txXfrm>
    </dsp:sp>
    <dsp:sp modelId="{E86C8508-0C81-4270-A809-053B79C4C158}">
      <dsp:nvSpPr>
        <dsp:cNvPr id="0" name=""/>
        <dsp:cNvSpPr/>
      </dsp:nvSpPr>
      <dsp:spPr>
        <a:xfrm>
          <a:off x="1946180"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(III)</a:t>
          </a:r>
          <a:endParaRPr lang="en-US" sz="800" kern="1200"/>
        </a:p>
      </dsp:txBody>
      <dsp:txXfrm>
        <a:off x="2162100" y="67607"/>
        <a:ext cx="647760" cy="431839"/>
      </dsp:txXfrm>
    </dsp:sp>
    <dsp:sp modelId="{5C8307B2-B376-4410-9403-F99C005F5240}">
      <dsp:nvSpPr>
        <dsp:cNvPr id="0" name=""/>
        <dsp:cNvSpPr/>
      </dsp:nvSpPr>
      <dsp:spPr>
        <a:xfrm>
          <a:off x="2917820"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100000"/>
            </a:lnSpc>
            <a:spcBef>
              <a:spcPct val="0"/>
            </a:spcBef>
            <a:spcAft>
              <a:spcPts val="0"/>
            </a:spcAft>
          </a:pPr>
          <a:r>
            <a:rPr lang="en-US" sz="900" kern="1200"/>
            <a:t>Production</a:t>
          </a:r>
          <a:r>
            <a:rPr lang="en-US" sz="900" kern="1200" baseline="0"/>
            <a:t> Process</a:t>
          </a:r>
        </a:p>
        <a:p>
          <a:pPr lvl="0" algn="ctr" defTabSz="400050">
            <a:lnSpc>
              <a:spcPct val="100000"/>
            </a:lnSpc>
            <a:spcBef>
              <a:spcPct val="0"/>
            </a:spcBef>
            <a:spcAft>
              <a:spcPts val="0"/>
            </a:spcAft>
          </a:pPr>
          <a:r>
            <a:rPr lang="en-US" sz="900" kern="1200">
              <a:latin typeface="Times New Roman" panose="02020603050405020304" pitchFamily="18" charset="0"/>
              <a:cs typeface="Times New Roman" panose="02020603050405020304" pitchFamily="18" charset="0"/>
            </a:rPr>
            <a:t>(IV)</a:t>
          </a:r>
          <a:endParaRPr lang="en-US" sz="900" kern="1200"/>
        </a:p>
      </dsp:txBody>
      <dsp:txXfrm>
        <a:off x="3133740" y="67607"/>
        <a:ext cx="647760" cy="431839"/>
      </dsp:txXfrm>
    </dsp:sp>
    <dsp:sp modelId="{A836EF4A-E3F3-4746-8AA3-36CC97E8EC26}">
      <dsp:nvSpPr>
        <dsp:cNvPr id="0" name=""/>
        <dsp:cNvSpPr/>
      </dsp:nvSpPr>
      <dsp:spPr>
        <a:xfrm>
          <a:off x="3889459" y="67607"/>
          <a:ext cx="1079599" cy="431839"/>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a:t>
          </a:r>
          <a:endParaRPr lang="en-US" sz="800" kern="1200"/>
        </a:p>
      </dsp:txBody>
      <dsp:txXfrm>
        <a:off x="4105379" y="67607"/>
        <a:ext cx="647760" cy="431839"/>
      </dsp:txXfrm>
    </dsp:sp>
    <dsp:sp modelId="{B2B390D3-7F8C-4E4D-B9CD-05916E6CAAF7}">
      <dsp:nvSpPr>
        <dsp:cNvPr id="0" name=""/>
        <dsp:cNvSpPr/>
      </dsp:nvSpPr>
      <dsp:spPr>
        <a:xfrm>
          <a:off x="4861098"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a:t>
          </a:r>
          <a:r>
            <a:rPr lang="en-US" sz="700" kern="1200" baseline="0"/>
            <a:t>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(VI)</a:t>
          </a:r>
          <a:endParaRPr lang="en-US" sz="700" kern="1200"/>
        </a:p>
      </dsp:txBody>
      <dsp:txXfrm>
        <a:off x="5077018" y="67607"/>
        <a:ext cx="647760" cy="43183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7A43BF-4FB9-43FA-8878-BD5F3A289383}">
      <dsp:nvSpPr>
        <dsp:cNvPr id="0" name=""/>
        <dsp:cNvSpPr/>
      </dsp:nvSpPr>
      <dsp:spPr>
        <a:xfrm>
          <a:off x="2902"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Create Appropriate Master Data</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a:t>
          </a:r>
        </a:p>
      </dsp:txBody>
      <dsp:txXfrm>
        <a:off x="218822" y="67607"/>
        <a:ext cx="647760" cy="431839"/>
      </dsp:txXfrm>
    </dsp:sp>
    <dsp:sp modelId="{2A765EA1-65FE-45D5-AB2D-92A43C1532AA}">
      <dsp:nvSpPr>
        <dsp:cNvPr id="0" name=""/>
        <dsp:cNvSpPr/>
      </dsp:nvSpPr>
      <dsp:spPr>
        <a:xfrm>
          <a:off x="974541"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a:t>
          </a:r>
          <a:endParaRPr lang="en-US" sz="900" kern="1200"/>
        </a:p>
      </dsp:txBody>
      <dsp:txXfrm>
        <a:off x="1190461" y="67607"/>
        <a:ext cx="647760" cy="431839"/>
      </dsp:txXfrm>
    </dsp:sp>
    <dsp:sp modelId="{E86C8508-0C81-4270-A809-053B79C4C158}">
      <dsp:nvSpPr>
        <dsp:cNvPr id="0" name=""/>
        <dsp:cNvSpPr/>
      </dsp:nvSpPr>
      <dsp:spPr>
        <a:xfrm>
          <a:off x="1946180"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Begin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(III)</a:t>
          </a:r>
          <a:endParaRPr lang="en-US" sz="800" kern="1200"/>
        </a:p>
      </dsp:txBody>
      <dsp:txXfrm>
        <a:off x="2162100" y="67607"/>
        <a:ext cx="647760" cy="431839"/>
      </dsp:txXfrm>
    </dsp:sp>
    <dsp:sp modelId="{5C8307B2-B376-4410-9403-F99C005F5240}">
      <dsp:nvSpPr>
        <dsp:cNvPr id="0" name=""/>
        <dsp:cNvSpPr/>
      </dsp:nvSpPr>
      <dsp:spPr>
        <a:xfrm>
          <a:off x="2917820"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100000"/>
            </a:lnSpc>
            <a:spcBef>
              <a:spcPct val="0"/>
            </a:spcBef>
            <a:spcAft>
              <a:spcPts val="0"/>
            </a:spcAft>
          </a:pPr>
          <a:r>
            <a:rPr lang="en-US" sz="900" kern="1200"/>
            <a:t>Production</a:t>
          </a:r>
          <a:r>
            <a:rPr lang="en-US" sz="900" kern="1200" baseline="0"/>
            <a:t> Process</a:t>
          </a:r>
        </a:p>
        <a:p>
          <a:pPr lvl="0" algn="ctr" defTabSz="400050">
            <a:lnSpc>
              <a:spcPct val="100000"/>
            </a:lnSpc>
            <a:spcBef>
              <a:spcPct val="0"/>
            </a:spcBef>
            <a:spcAft>
              <a:spcPts val="0"/>
            </a:spcAft>
          </a:pPr>
          <a:r>
            <a:rPr lang="en-US" sz="900" kern="1200">
              <a:latin typeface="Times New Roman" panose="02020603050405020304" pitchFamily="18" charset="0"/>
              <a:cs typeface="Times New Roman" panose="02020603050405020304" pitchFamily="18" charset="0"/>
            </a:rPr>
            <a:t>(IV)</a:t>
          </a:r>
          <a:endParaRPr lang="en-US" sz="900" kern="1200"/>
        </a:p>
      </dsp:txBody>
      <dsp:txXfrm>
        <a:off x="3133740" y="67607"/>
        <a:ext cx="647760" cy="431839"/>
      </dsp:txXfrm>
    </dsp:sp>
    <dsp:sp modelId="{A836EF4A-E3F3-4746-8AA3-36CC97E8EC26}">
      <dsp:nvSpPr>
        <dsp:cNvPr id="0" name=""/>
        <dsp:cNvSpPr/>
      </dsp:nvSpPr>
      <dsp:spPr>
        <a:xfrm>
          <a:off x="3889459" y="67607"/>
          <a:ext cx="1079599" cy="431839"/>
        </a:xfrm>
        <a:prstGeom prst="chevron">
          <a:avLst/>
        </a:prstGeom>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cap="flat" cmpd="sng" algn="ctr">
          <a:solidFill>
            <a:schemeClr val="accent1">
              <a:shade val="95000"/>
              <a:satMod val="105000"/>
            </a:schemeClr>
          </a:solidFill>
          <a:prstDash val="solid"/>
        </a:ln>
        <a:effectLst>
          <a:outerShdw blurRad="40000" dist="23000" dir="5400000" rotWithShape="0">
            <a:srgbClr val="000000">
              <a:alpha val="35000"/>
            </a:srgbClr>
          </a:outerShdw>
        </a:effectLst>
      </dsp:spPr>
      <dsp:style>
        <a:lnRef idx="1">
          <a:schemeClr val="accent1"/>
        </a:lnRef>
        <a:fillRef idx="3">
          <a:schemeClr val="accent1"/>
        </a:fillRef>
        <a:effectRef idx="2">
          <a:schemeClr val="accent1"/>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 Procurement</a:t>
          </a:r>
          <a:r>
            <a:rPr lang="en-US" sz="700" kern="1200" baseline="0"/>
            <a: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a:t>
          </a:r>
          <a:endParaRPr lang="en-US" sz="800" kern="1200"/>
        </a:p>
      </dsp:txBody>
      <dsp:txXfrm>
        <a:off x="4105379" y="67607"/>
        <a:ext cx="647760" cy="431839"/>
      </dsp:txXfrm>
    </dsp:sp>
    <dsp:sp modelId="{B2B390D3-7F8C-4E4D-B9CD-05916E6CAAF7}">
      <dsp:nvSpPr>
        <dsp:cNvPr id="0" name=""/>
        <dsp:cNvSpPr/>
      </dsp:nvSpPr>
      <dsp:spPr>
        <a:xfrm>
          <a:off x="4861098" y="67607"/>
          <a:ext cx="1079599" cy="431839"/>
        </a:xfrm>
        <a:prstGeom prst="chevron">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28004" tIns="9335" rIns="9335" bIns="9335" numCol="1" spcCol="1270" anchor="ctr" anchorCtr="0">
          <a:noAutofit/>
        </a:bodyPr>
        <a:lstStyle/>
        <a:p>
          <a:pPr lvl="0" algn="ctr" defTabSz="311150">
            <a:lnSpc>
              <a:spcPct val="100000"/>
            </a:lnSpc>
            <a:spcBef>
              <a:spcPct val="0"/>
            </a:spcBef>
            <a:spcAft>
              <a:spcPts val="0"/>
            </a:spcAft>
          </a:pPr>
          <a:r>
            <a:rPr lang="en-US" sz="700" kern="1200"/>
            <a:t>End</a:t>
          </a:r>
          <a:r>
            <a:rPr lang="en-US" sz="700" kern="1200" baseline="0"/>
            <a:t> Fulfillment Process</a:t>
          </a:r>
        </a:p>
        <a:p>
          <a:pPr lvl="0" algn="ctr" defTabSz="311150">
            <a:lnSpc>
              <a:spcPct val="100000"/>
            </a:lnSpc>
            <a:spcBef>
              <a:spcPct val="0"/>
            </a:spcBef>
            <a:spcAft>
              <a:spcPts val="0"/>
            </a:spcAft>
          </a:pPr>
          <a:r>
            <a:rPr lang="en-US" sz="700" kern="1200">
              <a:latin typeface="Times New Roman" panose="02020603050405020304" pitchFamily="18" charset="0"/>
              <a:cs typeface="Times New Roman" panose="02020603050405020304" pitchFamily="18" charset="0"/>
            </a:rPr>
            <a:t>(VI)</a:t>
          </a:r>
          <a:endParaRPr lang="en-US" sz="700" kern="1200"/>
        </a:p>
      </dsp:txBody>
      <dsp:txXfrm>
        <a:off x="5077018" y="67607"/>
        <a:ext cx="647760" cy="43183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7.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3DAAB4D0C1BA42AB01C9C761656525" ma:contentTypeVersion="8" ma:contentTypeDescription="Create a new document." ma:contentTypeScope="" ma:versionID="e01622708a87a0e673debca1ec495a86">
  <xsd:schema xmlns:xsd="http://www.w3.org/2001/XMLSchema" xmlns:xs="http://www.w3.org/2001/XMLSchema" xmlns:p="http://schemas.microsoft.com/office/2006/metadata/properties" xmlns:ns2="18fe9761-6499-46b4-95c2-d4fda1bfe6f1" targetNamespace="http://schemas.microsoft.com/office/2006/metadata/properties" ma:root="true" ma:fieldsID="532a7044e1692e03b1de4264b685d21d" ns2:_="">
    <xsd:import namespace="18fe9761-6499-46b4-95c2-d4fda1bfe6f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fe9761-6499-46b4-95c2-d4fda1bfe6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DA6FBD-5BEA-49F9-B535-A4B1D432AF92}">
  <ds:schemaRefs>
    <ds:schemaRef ds:uri="http://schemas.microsoft.com/sharepoint/v3/contenttype/forms"/>
  </ds:schemaRefs>
</ds:datastoreItem>
</file>

<file path=customXml/itemProps2.xml><?xml version="1.0" encoding="utf-8"?>
<ds:datastoreItem xmlns:ds="http://schemas.openxmlformats.org/officeDocument/2006/customXml" ds:itemID="{5D64EE6F-0CB4-4122-AD3C-ADB4EA3489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F6562F9-3ECC-4794-8E28-7A010E0B29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fe9761-6499-46b4-95c2-d4fda1bfe6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304480-3604-4013-B49B-E6AE131C9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GBI Exercise Template</Template>
  <TotalTime>2</TotalTime>
  <Pages>14</Pages>
  <Words>2268</Words>
  <Characters>12930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 Centers</dc:creator>
  <cp:lastModifiedBy>Microsoft</cp:lastModifiedBy>
  <cp:revision>4</cp:revision>
  <dcterms:created xsi:type="dcterms:W3CDTF">2020-07-29T17:41:00Z</dcterms:created>
  <dcterms:modified xsi:type="dcterms:W3CDTF">2020-07-29T17:44:00Z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0x010100113DAAB4D0C1BA42AB01C9C761656525</vt:lpwstr>
  </property>
</Properties>
</file>